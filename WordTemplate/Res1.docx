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B95" w:rsidRPr="00B62A0D" w:rsidRDefault="006A6B95">
      <w:pPr>
        <w:rPr>
          <w:rFonts w:ascii="Franklin Gothic Demi Cond" w:hAnsi="Franklin Gothic Demi Cond"/>
        </w:rPr>
      </w:pPr>
    </w:p>
    <w:tbl>
      <w:tblPr>
        <w:tblpPr w:leftFromText="187" w:rightFromText="187" w:vertAnchor="text" w:tblpY="1"/>
        <w:tblW w:w="11031" w:type="dxa"/>
        <w:tblInd w:w="-7" w:type="dxa"/>
        <w:tblLook w:val="0000"/>
      </w:tblPr>
      <w:tblGrid>
        <w:gridCol w:w="11031"/>
      </w:tblGrid>
      <w:tr w:rsidR="00A52449" w:rsidRPr="00B62A0D">
        <w:trPr>
          <w:trHeight w:val="1080"/>
        </w:trPr>
        <w:tc>
          <w:tcPr>
            <w:tcW w:w="11031" w:type="dxa"/>
          </w:tcPr>
          <w:p w:rsidR="00A52449" w:rsidRPr="00B62A0D" w:rsidRDefault="00653A8C" w:rsidP="00D5006C">
            <w:pPr>
              <w:jc w:val="center"/>
              <w:rPr>
                <w:rFonts w:ascii="Franklin Gothic Demi Cond" w:hAnsi="Franklin Gothic Demi Cond"/>
                <w:b/>
                <w:i/>
                <w:sz w:val="60"/>
                <w:szCs w:val="60"/>
              </w:rPr>
            </w:pPr>
            <w:r>
              <w:rPr>
                <w:rFonts w:ascii="Franklin Gothic Demi Cond" w:hAnsi="Franklin Gothic Demi Cond"/>
                <w:b/>
                <w:i/>
                <w:noProof/>
                <w:sz w:val="60"/>
                <w:szCs w:val="60"/>
              </w:rPr>
              <w:drawing>
                <wp:inline distT="0" distB="0" distL="0" distR="0">
                  <wp:extent cx="6638925" cy="1114425"/>
                  <wp:effectExtent l="19050" t="0" r="9525" b="0"/>
                  <wp:docPr id="1" name="Picture 1" descr="Residential Re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idential Re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60C6" w:rsidRPr="00B62A0D" w:rsidRDefault="004E60C6">
      <w:pPr>
        <w:rPr>
          <w:rFonts w:ascii="Franklin Gothic Demi Cond" w:hAnsi="Franklin Gothic Demi Cond"/>
        </w:rPr>
      </w:pPr>
    </w:p>
    <w:tbl>
      <w:tblPr>
        <w:tblpPr w:leftFromText="187" w:rightFromText="187" w:vertAnchor="text" w:horzAnchor="margin" w:tblpY="-11"/>
        <w:tblW w:w="11045" w:type="dxa"/>
        <w:shd w:val="clear" w:color="auto" w:fill="FFFFFF"/>
        <w:tblLayout w:type="fixed"/>
        <w:tblLook w:val="0000"/>
      </w:tblPr>
      <w:tblGrid>
        <w:gridCol w:w="1080"/>
        <w:gridCol w:w="3708"/>
        <w:gridCol w:w="360"/>
        <w:gridCol w:w="720"/>
        <w:gridCol w:w="540"/>
        <w:gridCol w:w="1620"/>
        <w:gridCol w:w="1350"/>
        <w:gridCol w:w="1667"/>
      </w:tblGrid>
      <w:tr w:rsidR="00A52449" w:rsidRPr="008707D4" w:rsidTr="00E42591">
        <w:trPr>
          <w:trHeight w:val="20"/>
        </w:trPr>
        <w:tc>
          <w:tcPr>
            <w:tcW w:w="1080" w:type="dxa"/>
            <w:shd w:val="clear" w:color="auto" w:fill="FFFFFF"/>
          </w:tcPr>
          <w:p w:rsidR="00A52449" w:rsidRPr="008707D4" w:rsidRDefault="00A52449" w:rsidP="00E201D8">
            <w:pPr>
              <w:tabs>
                <w:tab w:val="left" w:pos="1335"/>
              </w:tabs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Client:</w:t>
            </w: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9E7C6FFE0D9147CD8E465C6F2A03C9C8"/>
            </w:placeholder>
            <w:showingPlcHdr/>
          </w:sdtPr>
          <w:sdtContent>
            <w:tc>
              <w:tcPr>
                <w:tcW w:w="3708" w:type="dxa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080" w:type="dxa"/>
            <w:gridSpan w:val="2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Mgmt: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portManagement"/>
            <w:tag w:val="ResidentialHeader_ReportManagementTag"/>
            <w:id w:val="59096970"/>
            <w:placeholder>
              <w:docPart w:val="7B01D8A7B27A44879A0AF45FA237DCE6"/>
            </w:placeholder>
            <w:showingPlcHdr/>
          </w:sdtPr>
          <w:sdtContent>
            <w:tc>
              <w:tcPr>
                <w:tcW w:w="2160" w:type="dxa"/>
                <w:gridSpan w:val="2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8707D4" w:rsidRDefault="00A52449" w:rsidP="00072201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Rec</w:t>
            </w:r>
            <w:r w:rsidR="00072201"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eive</w:t>
            </w: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d: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3057A7EE60F24C56A1A4EB47024A4464"/>
            </w:placeholder>
            <w:showingPlcHdr/>
          </w:sdtPr>
          <w:sdtContent>
            <w:tc>
              <w:tcPr>
                <w:tcW w:w="1667" w:type="dxa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52449" w:rsidRPr="008707D4" w:rsidTr="00E42591">
        <w:trPr>
          <w:trHeight w:val="20"/>
        </w:trPr>
        <w:tc>
          <w:tcPr>
            <w:tcW w:w="1080" w:type="dxa"/>
            <w:shd w:val="clear" w:color="auto" w:fill="FFFFFF"/>
          </w:tcPr>
          <w:p w:rsidR="00A52449" w:rsidRPr="008707D4" w:rsidRDefault="00A52449" w:rsidP="00E201D8">
            <w:pPr>
              <w:tabs>
                <w:tab w:val="left" w:pos="1335"/>
              </w:tabs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3708" w:type="dxa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080" w:type="dxa"/>
            <w:gridSpan w:val="2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2160" w:type="dxa"/>
            <w:gridSpan w:val="2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350" w:type="dxa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1667" w:type="dxa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</w:p>
        </w:tc>
      </w:tr>
      <w:tr w:rsidR="00A52449" w:rsidRPr="008707D4" w:rsidTr="00E42591">
        <w:trPr>
          <w:trHeight w:val="20"/>
        </w:trPr>
        <w:tc>
          <w:tcPr>
            <w:tcW w:w="1080" w:type="dxa"/>
            <w:shd w:val="clear" w:color="auto" w:fill="FFFFFF"/>
          </w:tcPr>
          <w:p w:rsidR="00A52449" w:rsidRPr="008707D4" w:rsidRDefault="00072201" w:rsidP="00E201D8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Unit</w:t>
            </w:r>
            <w:r w:rsidR="00A52449"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UnitNumber"/>
            <w:tag w:val="ResidentialHeader_UnitNumber"/>
            <w:id w:val="60023090"/>
            <w:placeholder>
              <w:docPart w:val="95FDB17CC1A54729A3299B1EC678E6B7"/>
            </w:placeholder>
            <w:showingPlcHdr/>
          </w:sdtPr>
          <w:sdtContent>
            <w:tc>
              <w:tcPr>
                <w:tcW w:w="4068" w:type="dxa"/>
                <w:gridSpan w:val="2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  <w:gridSpan w:val="2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Rent: 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ntAmount"/>
            <w:tag w:val="ResidentialHeader_RentAmount"/>
            <w:id w:val="60023092"/>
            <w:placeholder>
              <w:docPart w:val="4AA88A4955214C3493CCC8DDCE898CEA"/>
            </w:placeholder>
            <w:showingPlcHdr/>
          </w:sdtPr>
          <w:sdtContent>
            <w:tc>
              <w:tcPr>
                <w:tcW w:w="1620" w:type="dxa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Move In: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MoveInDate"/>
            <w:tag w:val="ResidentialHeader_MoveInDate"/>
            <w:id w:val="60023094"/>
            <w:placeholder>
              <w:docPart w:val="E8A2C33D41F5495AB0EED0105992B567"/>
            </w:placeholder>
            <w:showingPlcHdr/>
          </w:sdtPr>
          <w:sdtContent>
            <w:tc>
              <w:tcPr>
                <w:tcW w:w="1667" w:type="dxa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2213EC" w:rsidRPr="00B62A0D" w:rsidRDefault="002213EC">
      <w:pPr>
        <w:rPr>
          <w:rFonts w:ascii="Franklin Gothic Demi Cond" w:hAnsi="Franklin Gothic Demi Cond"/>
        </w:rPr>
      </w:pPr>
    </w:p>
    <w:tbl>
      <w:tblPr>
        <w:tblpPr w:leftFromText="187" w:rightFromText="187" w:vertAnchor="text" w:horzAnchor="margin" w:tblpXSpec="center" w:tblpY="145"/>
        <w:tblW w:w="10800" w:type="dxa"/>
        <w:tblLayout w:type="fixed"/>
        <w:tblLook w:val="0000"/>
      </w:tblPr>
      <w:tblGrid>
        <w:gridCol w:w="1800"/>
        <w:gridCol w:w="1008"/>
        <w:gridCol w:w="7992"/>
      </w:tblGrid>
      <w:tr w:rsidR="002B2BC2" w:rsidRPr="008707D4">
        <w:trPr>
          <w:trHeight w:val="405"/>
        </w:trPr>
        <w:tc>
          <w:tcPr>
            <w:tcW w:w="1800" w:type="dxa"/>
          </w:tcPr>
          <w:p w:rsidR="002B2BC2" w:rsidRPr="008707D4" w:rsidRDefault="00A71CCB" w:rsidP="0054245C">
            <w:pPr>
              <w:rPr>
                <w:rFonts w:ascii="Franklin Gothic Demi Cond" w:hAnsi="Franklin Gothic Demi Cond"/>
                <w:b/>
                <w:color w:val="000000" w:themeColor="text1"/>
                <w:sz w:val="32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Applicant</w:t>
            </w:r>
            <w:r w:rsidR="00B62A0D" w:rsidRPr="008707D4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 xml:space="preserve"> Information</w:t>
            </w:r>
            <w:r w:rsidRPr="008707D4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Applicant"/>
            <w:tag w:val="ResidentialHeader_ApplicantTag"/>
            <w:id w:val="32423671"/>
            <w:placeholder>
              <w:docPart w:val="26A37DB371EB4A90B110695C63BA632E"/>
            </w:placeholder>
            <w:showingPlcHdr/>
          </w:sdtPr>
          <w:sdtContent>
            <w:tc>
              <w:tcPr>
                <w:tcW w:w="9000" w:type="dxa"/>
                <w:gridSpan w:val="2"/>
              </w:tcPr>
              <w:p w:rsidR="002B2BC2" w:rsidRPr="008707D4" w:rsidRDefault="00C1675F" w:rsidP="0054245C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32"/>
                    <w:szCs w:val="32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2B2BC2" w:rsidRPr="008707D4">
        <w:trPr>
          <w:trHeight w:val="403"/>
        </w:trPr>
        <w:tc>
          <w:tcPr>
            <w:tcW w:w="1800" w:type="dxa"/>
          </w:tcPr>
          <w:p w:rsidR="002B2BC2" w:rsidRPr="008707D4" w:rsidRDefault="002B2BC2" w:rsidP="0054245C">
            <w:pPr>
              <w:rPr>
                <w:rFonts w:ascii="Franklin Gothic Demi Cond" w:hAnsi="Franklin Gothic Demi Cond"/>
                <w:color w:val="000000" w:themeColor="text1"/>
                <w:sz w:val="32"/>
                <w:szCs w:val="32"/>
              </w:rPr>
            </w:pPr>
          </w:p>
        </w:tc>
        <w:tc>
          <w:tcPr>
            <w:tcW w:w="1008" w:type="dxa"/>
          </w:tcPr>
          <w:p w:rsidR="002B2BC2" w:rsidRPr="008707D4" w:rsidRDefault="002B2BC2" w:rsidP="0054245C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portSpecialField"/>
            <w:tag w:val="ResidentialHeader_ReportSpecialFieldTag"/>
            <w:id w:val="37858012"/>
            <w:placeholder>
              <w:docPart w:val="8F52AF2C5FCD43A5BCC9FB80FD5EE5B1"/>
            </w:placeholder>
            <w:showingPlcHdr/>
          </w:sdtPr>
          <w:sdtContent>
            <w:tc>
              <w:tcPr>
                <w:tcW w:w="7992" w:type="dxa"/>
              </w:tcPr>
              <w:p w:rsidR="002B2BC2" w:rsidRPr="008707D4" w:rsidRDefault="0035110F" w:rsidP="00772B9E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28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4E60C6" w:rsidRPr="00B62A0D" w:rsidRDefault="004E60C6">
      <w:pPr>
        <w:rPr>
          <w:rFonts w:ascii="Franklin Gothic Demi Cond" w:hAnsi="Franklin Gothic Demi Cond"/>
        </w:rPr>
      </w:pPr>
    </w:p>
    <w:p w:rsidR="002629FD" w:rsidRPr="00B62A0D" w:rsidRDefault="002629FD">
      <w:pPr>
        <w:rPr>
          <w:rFonts w:ascii="Franklin Gothic Demi Cond" w:hAnsi="Franklin Gothic Demi Cond"/>
        </w:rPr>
      </w:pPr>
    </w:p>
    <w:tbl>
      <w:tblPr>
        <w:tblpPr w:leftFromText="187" w:rightFromText="187" w:vertAnchor="text" w:horzAnchor="margin" w:tblpXSpec="center" w:tblpY="1"/>
        <w:tblW w:w="10908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9000"/>
        <w:gridCol w:w="828"/>
        <w:gridCol w:w="360"/>
        <w:gridCol w:w="720"/>
      </w:tblGrid>
      <w:tr w:rsidR="00A359FB" w:rsidRPr="008707D4" w:rsidTr="00B912BE">
        <w:trPr>
          <w:trHeight w:val="360"/>
        </w:trPr>
        <w:tc>
          <w:tcPr>
            <w:tcW w:w="9000" w:type="dxa"/>
          </w:tcPr>
          <w:p w:rsidR="00A359FB" w:rsidRPr="008707D4" w:rsidRDefault="00A71CCB" w:rsidP="00391A46">
            <w:pPr>
              <w:rPr>
                <w:rFonts w:ascii="Franklin Gothic Heavy" w:hAnsi="Franklin Gothic Heavy"/>
                <w:color w:val="000000" w:themeColor="text1"/>
              </w:rPr>
            </w:pPr>
            <w:r w:rsidRPr="00E97C43">
              <w:rPr>
                <w:rFonts w:ascii="Franklin Gothic Heavy" w:hAnsi="Franklin Gothic Heavy"/>
                <w:color w:val="B09743"/>
                <w:sz w:val="32"/>
              </w:rPr>
              <w:t>Credit</w:t>
            </w:r>
          </w:p>
        </w:tc>
        <w:tc>
          <w:tcPr>
            <w:tcW w:w="828" w:type="dxa"/>
            <w:vAlign w:val="center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</w:rPr>
              <w:t>Yes</w:t>
            </w:r>
          </w:p>
        </w:tc>
        <w:tc>
          <w:tcPr>
            <w:tcW w:w="360" w:type="dxa"/>
            <w:vAlign w:val="center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tc>
          <w:tcPr>
            <w:tcW w:w="720" w:type="dxa"/>
            <w:vAlign w:val="center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</w:rPr>
              <w:t>No</w:t>
            </w:r>
          </w:p>
        </w:tc>
      </w:tr>
      <w:tr w:rsidR="00A359FB" w:rsidRPr="008707D4" w:rsidTr="00B912BE">
        <w:trPr>
          <w:cantSplit/>
          <w:trHeight w:hRule="exact" w:val="360"/>
        </w:trPr>
        <w:tc>
          <w:tcPr>
            <w:tcW w:w="9000" w:type="dxa"/>
            <w:vAlign w:val="bottom"/>
          </w:tcPr>
          <w:p w:rsidR="00A359FB" w:rsidRPr="008707D4" w:rsidRDefault="00A359FB" w:rsidP="00B912BE">
            <w:pPr>
              <w:rPr>
                <w:rFonts w:ascii="Franklin Gothic Book" w:hAnsi="Franklin Gothic Book"/>
                <w:color w:val="000000" w:themeColor="text1"/>
                <w:sz w:val="22"/>
              </w:rPr>
            </w:pP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>Was a credit report obtained?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ReportObtained_Yes"/>
            <w:tag w:val="CredInfo_CreditReportObtained_YesTag"/>
            <w:id w:val="32423676"/>
            <w:placeholder>
              <w:docPart w:val="6CC7CAA314B54083B4BC4D5FCC08130A"/>
            </w:placeholder>
          </w:sdtPr>
          <w:sdtContent>
            <w:tc>
              <w:tcPr>
                <w:tcW w:w="828" w:type="dxa"/>
                <w:tcBorders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ReportObtained_No"/>
            <w:tag w:val="CredInfo_CreditReportObtained_NoTag"/>
            <w:id w:val="32423677"/>
            <w:placeholder>
              <w:docPart w:val="F03CF25FD7C1412B82D6D0DE527D7520"/>
            </w:placeholder>
          </w:sdtPr>
          <w:sdtContent>
            <w:tc>
              <w:tcPr>
                <w:tcW w:w="720" w:type="dxa"/>
                <w:tcBorders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RPr="008707D4" w:rsidTr="00B912BE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8707D4" w:rsidRDefault="00D951FB" w:rsidP="00B912BE">
            <w:pPr>
              <w:rPr>
                <w:rFonts w:ascii="Franklin Gothic Book" w:hAnsi="Franklin Gothic Book"/>
                <w:color w:val="000000" w:themeColor="text1"/>
                <w:sz w:val="22"/>
              </w:rPr>
            </w:pP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>D</w:t>
            </w:r>
            <w:r w:rsidR="00FE40BF" w:rsidRPr="008707D4">
              <w:rPr>
                <w:rFonts w:ascii="Franklin Gothic Book" w:hAnsi="Franklin Gothic Book"/>
                <w:color w:val="000000" w:themeColor="text1"/>
                <w:sz w:val="22"/>
              </w:rPr>
              <w:t>o the names, social security number, and birth</w:t>
            </w:r>
            <w:r w:rsidR="00E51658" w:rsidRPr="008707D4">
              <w:rPr>
                <w:rFonts w:ascii="Franklin Gothic Book" w:hAnsi="Franklin Gothic Book"/>
                <w:color w:val="000000" w:themeColor="text1"/>
                <w:sz w:val="22"/>
              </w:rPr>
              <w:t xml:space="preserve"> </w:t>
            </w:r>
            <w:r w:rsidR="00FE40BF" w:rsidRPr="008707D4">
              <w:rPr>
                <w:rFonts w:ascii="Franklin Gothic Book" w:hAnsi="Franklin Gothic Book"/>
                <w:color w:val="000000" w:themeColor="text1"/>
                <w:sz w:val="22"/>
              </w:rPr>
              <w:t>date match information from application?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Matched_Yes"/>
            <w:tag w:val="CredInfo_CreditMatched_YesTag"/>
            <w:id w:val="35687668"/>
            <w:placeholder>
              <w:docPart w:val="86034EE1A1E34E5CB533F2558C09B979"/>
            </w:placeholder>
          </w:sdtPr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Matched_No"/>
            <w:tag w:val="CredInfo_CreditMatched_NoTag"/>
            <w:id w:val="35687669"/>
            <w:placeholder>
              <w:docPart w:val="20B58482B512445CB17A16AC0933C55A"/>
            </w:placeholder>
          </w:sdtPr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RPr="008707D4" w:rsidTr="00B912BE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8707D4" w:rsidRDefault="00781AC2" w:rsidP="00B912BE">
            <w:pPr>
              <w:rPr>
                <w:rFonts w:ascii="Franklin Gothic Book" w:hAnsi="Franklin Gothic Book"/>
                <w:color w:val="000000" w:themeColor="text1"/>
                <w:sz w:val="22"/>
              </w:rPr>
            </w:pP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>Does credit history show bankrupt</w:t>
            </w:r>
            <w:r w:rsidR="00E51658" w:rsidRPr="008707D4">
              <w:rPr>
                <w:rFonts w:ascii="Franklin Gothic Book" w:hAnsi="Franklin Gothic Book"/>
                <w:color w:val="000000" w:themeColor="text1"/>
                <w:sz w:val="22"/>
              </w:rPr>
              <w:t>c</w:t>
            </w: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>ies</w:t>
            </w:r>
            <w:r w:rsidR="003132FF" w:rsidRPr="008707D4">
              <w:rPr>
                <w:rFonts w:ascii="Franklin Gothic Book" w:hAnsi="Franklin Gothic Book"/>
                <w:color w:val="000000" w:themeColor="text1"/>
                <w:sz w:val="22"/>
              </w:rPr>
              <w:t>, collections, judgments, liens</w:t>
            </w: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 xml:space="preserve"> or past due balances</w:t>
            </w:r>
            <w:r w:rsidR="00A359FB" w:rsidRPr="008707D4">
              <w:rPr>
                <w:rFonts w:ascii="Franklin Gothic Book" w:hAnsi="Franklin Gothic Book"/>
                <w:color w:val="000000" w:themeColor="text1"/>
                <w:sz w:val="22"/>
              </w:rPr>
              <w:t>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HistoryBankrupted_Yes"/>
            <w:tag w:val="CredInfo_CreditHistoryBankrupted_YesTag"/>
            <w:id w:val="35687670"/>
            <w:placeholder>
              <w:docPart w:val="56072ADB9B66415A934309CC1898D2DA"/>
            </w:placeholder>
          </w:sdtPr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HistoryBankrupted_No"/>
            <w:tag w:val="CredInfo_CreditHistoryBankrupted_NoTag"/>
            <w:id w:val="35687671"/>
            <w:placeholder>
              <w:docPart w:val="76BD7020F0644749AA06C3DC02261ACF"/>
            </w:placeholder>
          </w:sdtPr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</w:tbl>
    <w:p w:rsidR="002629FD" w:rsidRPr="00B62A0D" w:rsidRDefault="002629FD">
      <w:pPr>
        <w:rPr>
          <w:rFonts w:ascii="Franklin Gothic Demi Cond" w:hAnsi="Franklin Gothic Demi Cond"/>
        </w:rPr>
      </w:pPr>
    </w:p>
    <w:p w:rsidR="00E201D8" w:rsidRPr="00B62A0D" w:rsidRDefault="00E201D8" w:rsidP="00E201D8">
      <w:pPr>
        <w:rPr>
          <w:rFonts w:ascii="Franklin Gothic Demi Cond" w:hAnsi="Franklin Gothic Demi Cond"/>
          <w:vanish/>
        </w:rPr>
      </w:pPr>
    </w:p>
    <w:tbl>
      <w:tblPr>
        <w:tblpPr w:leftFromText="187" w:rightFromText="187" w:vertAnchor="text" w:horzAnchor="margin" w:tblpY="511"/>
        <w:tblW w:w="11005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1311"/>
        <w:gridCol w:w="2217"/>
        <w:gridCol w:w="1800"/>
        <w:gridCol w:w="277"/>
        <w:gridCol w:w="1620"/>
        <w:gridCol w:w="2520"/>
        <w:gridCol w:w="990"/>
        <w:gridCol w:w="270"/>
      </w:tblGrid>
      <w:tr w:rsidR="00942537" w:rsidRPr="002D389A" w:rsidTr="00E83FC2">
        <w:trPr>
          <w:trHeight w:val="20"/>
        </w:trPr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Heading"/>
            <w:tag w:val="EmpVersYesNo_HeadingTag"/>
            <w:id w:val="1365827"/>
            <w:placeholder>
              <w:docPart w:val="5ADE77429B9B440C9BBDAEBA22AADC5C"/>
            </w:placeholder>
            <w:showingPlcHdr/>
          </w:sdtPr>
          <w:sdtContent>
            <w:tc>
              <w:tcPr>
                <w:tcW w:w="5328" w:type="dxa"/>
                <w:gridSpan w:val="3"/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 Cond" w:hAnsi="Franklin Gothic Demi Cond"/>
                    <w:b/>
                    <w:color w:val="000000" w:themeColor="text1"/>
                    <w:sz w:val="32"/>
                    <w:szCs w:val="32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Heading2"/>
            <w:tag w:val="EmpVersYesNo_Heading2Tag"/>
            <w:id w:val="6382064"/>
            <w:placeholder>
              <w:docPart w:val="5408369166254287B3739ADDD7DC0B56"/>
            </w:placeholder>
            <w:showingPlcHdr/>
          </w:sdtPr>
          <w:sdtContent>
            <w:tc>
              <w:tcPr>
                <w:tcW w:w="5400" w:type="dxa"/>
                <w:gridSpan w:val="4"/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42537" w:rsidRPr="002D389A" w:rsidTr="00E83FC2">
        <w:trPr>
          <w:trHeight w:val="20"/>
        </w:trPr>
        <w:tc>
          <w:tcPr>
            <w:tcW w:w="1311" w:type="dxa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Position: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Pos"/>
            <w:tag w:val="EmpVersYesNo_PosTag"/>
            <w:id w:val="1365828"/>
            <w:placeholder>
              <w:docPart w:val="2696F6F555494DB4A5889D993016274B"/>
            </w:placeholder>
            <w:showingPlcHdr/>
          </w:sdtPr>
          <w:sdtContent>
            <w:tc>
              <w:tcPr>
                <w:tcW w:w="4017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620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Position: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Pos2"/>
            <w:tag w:val="EmpVersYesNo_Pos2Tag"/>
            <w:id w:val="6382065"/>
            <w:placeholder>
              <w:docPart w:val="82B6D1916CD5451BAF99C6B1790478DE"/>
            </w:placeholder>
            <w:showingPlcHdr/>
          </w:sdtPr>
          <w:sdtContent>
            <w:tc>
              <w:tcPr>
                <w:tcW w:w="3780" w:type="dxa"/>
                <w:gridSpan w:val="3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42537" w:rsidRPr="002D389A" w:rsidTr="00E83FC2">
        <w:trPr>
          <w:trHeight w:val="20"/>
        </w:trPr>
        <w:tc>
          <w:tcPr>
            <w:tcW w:w="1311" w:type="dxa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Hire Date: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Hire"/>
            <w:tag w:val="EmpVersYesNo_HireTag"/>
            <w:id w:val="1365829"/>
            <w:placeholder>
              <w:docPart w:val="83780F54617D4C47AFF64152E33FB54F"/>
            </w:placeholder>
            <w:showingPlcHdr/>
          </w:sdtPr>
          <w:sdtContent>
            <w:tc>
              <w:tcPr>
                <w:tcW w:w="4017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620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Hire Date: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Hire2"/>
            <w:tag w:val="EmpVersYesNo_Hire2Tag"/>
            <w:id w:val="6382066"/>
            <w:placeholder>
              <w:docPart w:val="41DD46517F4244B39E27C7DFF9A5E89A"/>
            </w:placeholder>
            <w:showingPlcHdr/>
          </w:sdtPr>
          <w:sdtContent>
            <w:tc>
              <w:tcPr>
                <w:tcW w:w="3780" w:type="dxa"/>
                <w:gridSpan w:val="3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42537" w:rsidRPr="002D389A" w:rsidTr="00E83FC2">
        <w:trPr>
          <w:trHeight w:val="20"/>
        </w:trPr>
        <w:tc>
          <w:tcPr>
            <w:tcW w:w="1311" w:type="dxa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Salary: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Salary"/>
            <w:tag w:val="EmpVersYesNo_SalaryTag"/>
            <w:id w:val="1365830"/>
            <w:placeholder>
              <w:docPart w:val="D094B9290FD447A9BA4A3B12E37AFDE7"/>
            </w:placeholder>
          </w:sdtPr>
          <w:sdtContent>
            <w:tc>
              <w:tcPr>
                <w:tcW w:w="2217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A0472D" w:rsidP="00A0472D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FullTime"/>
            <w:tag w:val="EmpVersYesNo_FullTimeTag"/>
            <w:id w:val="1365831"/>
            <w:placeholder>
              <w:docPart w:val="762AA688BEE1438ABDBB86173822FB7D"/>
            </w:placeholder>
          </w:sdtPr>
          <w:sdtContent>
            <w:tc>
              <w:tcPr>
                <w:tcW w:w="180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EB54E6" w:rsidP="00EB54E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620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Salary: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Salary2"/>
            <w:tag w:val="EmpVersYesNo_Salary2Tag"/>
            <w:id w:val="6382067"/>
            <w:placeholder>
              <w:docPart w:val="020C26F402464F83BD549815BC6ED63B"/>
            </w:placeholder>
            <w:showingPlcHdr/>
          </w:sdtPr>
          <w:sdtContent>
            <w:tc>
              <w:tcPr>
                <w:tcW w:w="252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FullTime2"/>
            <w:tag w:val="EmpVersYesNo_FullTime2Tag"/>
            <w:id w:val="6382068"/>
            <w:placeholder>
              <w:docPart w:val="F76981FA33C54612A9F72D5C3FEF287B"/>
            </w:placeholder>
          </w:sdtPr>
          <w:sdtContent>
            <w:tc>
              <w:tcPr>
                <w:tcW w:w="1260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A0472D" w:rsidP="00A0472D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942537" w:rsidRPr="002D389A" w:rsidTr="00E83FC2">
        <w:trPr>
          <w:trHeight w:val="20"/>
        </w:trPr>
        <w:tc>
          <w:tcPr>
            <w:tcW w:w="5328" w:type="dxa"/>
            <w:gridSpan w:val="3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i/>
                <w:color w:val="000000" w:themeColor="text1"/>
              </w:rPr>
            </w:pPr>
          </w:p>
        </w:tc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i/>
                <w:color w:val="000000" w:themeColor="text1"/>
              </w:rPr>
            </w:pPr>
          </w:p>
        </w:tc>
        <w:tc>
          <w:tcPr>
            <w:tcW w:w="5400" w:type="dxa"/>
            <w:gridSpan w:val="4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i/>
                <w:color w:val="000000" w:themeColor="text1"/>
              </w:rPr>
            </w:pPr>
          </w:p>
        </w:tc>
      </w:tr>
      <w:tr w:rsidR="00942537" w:rsidRPr="002D389A" w:rsidTr="00E83FC2">
        <w:trPr>
          <w:trHeight w:val="20"/>
        </w:trPr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Col1"/>
            <w:tag w:val="EmpVersYesNo_Col1Tag"/>
            <w:id w:val="1365832"/>
            <w:placeholder>
              <w:docPart w:val="FD65E365C49D4C2281196756960ACEA7"/>
            </w:placeholder>
            <w:showingPlcHdr/>
          </w:sdtPr>
          <w:sdtContent>
            <w:tc>
              <w:tcPr>
                <w:tcW w:w="5328" w:type="dxa"/>
                <w:gridSpan w:val="3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Col2"/>
            <w:tag w:val="EmpVersYesNo_Col2Tag"/>
            <w:id w:val="6382069"/>
            <w:placeholder>
              <w:docPart w:val="4A4F462CA8FC4872B7D54FB347F2E485"/>
            </w:placeholder>
            <w:showingPlcHdr/>
          </w:sdtPr>
          <w:sdtContent>
            <w:tc>
              <w:tcPr>
                <w:tcW w:w="5400" w:type="dxa"/>
                <w:gridSpan w:val="4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65FF7" w:rsidRPr="002D389A" w:rsidTr="00A65FF7">
        <w:trPr>
          <w:trHeight w:val="20"/>
        </w:trPr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MiscComment"/>
            <w:tag w:val="EmpVersYesNo_MiscCommentTag"/>
            <w:id w:val="1365835"/>
            <w:placeholder>
              <w:docPart w:val="C4E99C07FC3A40BAAF8A849348D308DA"/>
            </w:placeholder>
            <w:showingPlcHdr/>
          </w:sdtPr>
          <w:sdtContent>
            <w:tc>
              <w:tcPr>
                <w:tcW w:w="10735" w:type="dxa"/>
                <w:gridSpan w:val="7"/>
                <w:vAlign w:val="bottom"/>
              </w:tcPr>
              <w:p w:rsidR="00A65FF7" w:rsidRPr="002D389A" w:rsidRDefault="00A65FF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0" w:type="dxa"/>
            <w:vAlign w:val="bottom"/>
          </w:tcPr>
          <w:p w:rsidR="00A65FF7" w:rsidRPr="002D389A" w:rsidRDefault="00A65FF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</w:tr>
    </w:tbl>
    <w:p w:rsidR="00A52449" w:rsidRDefault="00A71CCB" w:rsidP="00817743">
      <w:pPr>
        <w:rPr>
          <w:rFonts w:ascii="Franklin Gothic Heavy" w:hAnsi="Franklin Gothic Heavy"/>
          <w:color w:val="B09743"/>
          <w:sz w:val="32"/>
        </w:rPr>
      </w:pPr>
      <w:r w:rsidRPr="00B62A0D">
        <w:rPr>
          <w:rFonts w:ascii="Franklin Gothic Heavy" w:hAnsi="Franklin Gothic Heavy"/>
          <w:color w:val="B09743"/>
          <w:sz w:val="32"/>
        </w:rPr>
        <w:t>Employment</w:t>
      </w:r>
    </w:p>
    <w:tbl>
      <w:tblPr>
        <w:tblpPr w:leftFromText="187" w:rightFromText="187" w:horzAnchor="page" w:tblpX="649" w:tblpY="12961"/>
        <w:tblW w:w="22190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11095"/>
        <w:gridCol w:w="11095"/>
      </w:tblGrid>
      <w:tr w:rsidR="00516548" w:rsidRPr="00B62A0D" w:rsidTr="0076444E">
        <w:trPr>
          <w:trHeight w:val="750"/>
        </w:trPr>
        <w:tc>
          <w:tcPr>
            <w:tcW w:w="2500" w:type="pct"/>
          </w:tcPr>
          <w:p w:rsidR="00516548" w:rsidRPr="00B62A0D" w:rsidRDefault="00516548" w:rsidP="0076444E">
            <w:pPr>
              <w:ind w:left="-90"/>
              <w:jc w:val="center"/>
              <w:rPr>
                <w:rFonts w:ascii="Franklin Gothic Demi Cond" w:hAnsi="Franklin Gothic Demi Cond"/>
                <w:sz w:val="32"/>
                <w:szCs w:val="32"/>
              </w:rPr>
            </w:pPr>
            <w:r w:rsidRPr="00B62A0D">
              <w:rPr>
                <w:rFonts w:ascii="Franklin Gothic Demi Cond" w:hAnsi="Franklin Gothic Demi Cond"/>
                <w:sz w:val="32"/>
                <w:szCs w:val="32"/>
              </w:rPr>
              <w:t>For a professional recommendation, see the summary page.</w:t>
            </w:r>
          </w:p>
        </w:tc>
        <w:tc>
          <w:tcPr>
            <w:tcW w:w="2500" w:type="pct"/>
          </w:tcPr>
          <w:p w:rsidR="00516548" w:rsidRPr="00B62A0D" w:rsidRDefault="00516548" w:rsidP="0076444E">
            <w:pPr>
              <w:jc w:val="center"/>
              <w:rPr>
                <w:rFonts w:ascii="Franklin Gothic Demi Cond" w:hAnsi="Franklin Gothic Demi Cond"/>
                <w:sz w:val="32"/>
                <w:szCs w:val="32"/>
              </w:rPr>
            </w:pPr>
          </w:p>
        </w:tc>
      </w:tr>
    </w:tbl>
    <w:p w:rsidR="00516548" w:rsidRDefault="00516548" w:rsidP="00D951FB">
      <w:pPr>
        <w:rPr>
          <w:rFonts w:ascii="Franklin Gothic Heavy" w:hAnsi="Franklin Gothic Heavy"/>
          <w:color w:val="B09743"/>
          <w:sz w:val="32"/>
        </w:rPr>
      </w:pPr>
    </w:p>
    <w:sectPr w:rsidR="00516548" w:rsidSect="00D5006C">
      <w:footerReference w:type="default" r:id="rId7"/>
      <w:pgSz w:w="12240" w:h="15840" w:code="1"/>
      <w:pgMar w:top="720" w:right="720" w:bottom="720" w:left="720" w:header="0" w:footer="46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5E64" w:rsidRDefault="00205E64">
      <w:r>
        <w:separator/>
      </w:r>
    </w:p>
  </w:endnote>
  <w:endnote w:type="continuationSeparator" w:id="1">
    <w:p w:rsidR="00205E64" w:rsidRDefault="00205E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06C" w:rsidRDefault="00653A8C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5E64" w:rsidRDefault="00205E64">
      <w:r>
        <w:separator/>
      </w:r>
    </w:p>
  </w:footnote>
  <w:footnote w:type="continuationSeparator" w:id="1">
    <w:p w:rsidR="00205E64" w:rsidRDefault="00205E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noPunctuationKerning/>
  <w:characterSpacingControl w:val="doNotCompress"/>
  <w:hdrShapeDefaults>
    <o:shapedefaults v:ext="edit" spidmax="125954"/>
  </w:hdrShapeDefaults>
  <w:footnotePr>
    <w:footnote w:id="0"/>
    <w:footnote w:id="1"/>
  </w:footnotePr>
  <w:endnotePr>
    <w:endnote w:id="0"/>
    <w:endnote w:id="1"/>
  </w:endnotePr>
  <w:compat/>
  <w:rsids>
    <w:rsidRoot w:val="003379D0"/>
    <w:rsid w:val="00006D26"/>
    <w:rsid w:val="00030278"/>
    <w:rsid w:val="000635CB"/>
    <w:rsid w:val="00072201"/>
    <w:rsid w:val="00090973"/>
    <w:rsid w:val="00097988"/>
    <w:rsid w:val="000A0D46"/>
    <w:rsid w:val="000A4BD0"/>
    <w:rsid w:val="000C0762"/>
    <w:rsid w:val="000C1F86"/>
    <w:rsid w:val="000C6590"/>
    <w:rsid w:val="000D4948"/>
    <w:rsid w:val="000F15CA"/>
    <w:rsid w:val="000F406B"/>
    <w:rsid w:val="00103A81"/>
    <w:rsid w:val="00117D33"/>
    <w:rsid w:val="00130FD3"/>
    <w:rsid w:val="00146DA1"/>
    <w:rsid w:val="00164595"/>
    <w:rsid w:val="00192944"/>
    <w:rsid w:val="001D269E"/>
    <w:rsid w:val="001E2622"/>
    <w:rsid w:val="001E4DAC"/>
    <w:rsid w:val="00203BD6"/>
    <w:rsid w:val="00204B97"/>
    <w:rsid w:val="00205E64"/>
    <w:rsid w:val="00210FC0"/>
    <w:rsid w:val="00211D0D"/>
    <w:rsid w:val="002128C8"/>
    <w:rsid w:val="00217C74"/>
    <w:rsid w:val="002213EC"/>
    <w:rsid w:val="002307C7"/>
    <w:rsid w:val="00233127"/>
    <w:rsid w:val="002364CA"/>
    <w:rsid w:val="00236852"/>
    <w:rsid w:val="0024069E"/>
    <w:rsid w:val="00250DFC"/>
    <w:rsid w:val="002629FD"/>
    <w:rsid w:val="00262A05"/>
    <w:rsid w:val="00263EC4"/>
    <w:rsid w:val="00266A9D"/>
    <w:rsid w:val="002A1AC5"/>
    <w:rsid w:val="002B2BC2"/>
    <w:rsid w:val="002B6755"/>
    <w:rsid w:val="002B712D"/>
    <w:rsid w:val="002C0674"/>
    <w:rsid w:val="002D389A"/>
    <w:rsid w:val="002F4F11"/>
    <w:rsid w:val="002F6D67"/>
    <w:rsid w:val="003072D9"/>
    <w:rsid w:val="003132FF"/>
    <w:rsid w:val="00320C8D"/>
    <w:rsid w:val="00325A95"/>
    <w:rsid w:val="003341A9"/>
    <w:rsid w:val="003379D0"/>
    <w:rsid w:val="00342CC0"/>
    <w:rsid w:val="0035110F"/>
    <w:rsid w:val="003758F1"/>
    <w:rsid w:val="00385499"/>
    <w:rsid w:val="00385F06"/>
    <w:rsid w:val="00391A46"/>
    <w:rsid w:val="00391D13"/>
    <w:rsid w:val="00393163"/>
    <w:rsid w:val="003B782E"/>
    <w:rsid w:val="003E03FD"/>
    <w:rsid w:val="003F6A0E"/>
    <w:rsid w:val="003F7A20"/>
    <w:rsid w:val="00417A20"/>
    <w:rsid w:val="00417B97"/>
    <w:rsid w:val="004562CB"/>
    <w:rsid w:val="00484B7B"/>
    <w:rsid w:val="00486103"/>
    <w:rsid w:val="004B527F"/>
    <w:rsid w:val="004E0080"/>
    <w:rsid w:val="004E60C6"/>
    <w:rsid w:val="00514EFE"/>
    <w:rsid w:val="00516548"/>
    <w:rsid w:val="00517E5A"/>
    <w:rsid w:val="0052701A"/>
    <w:rsid w:val="00527B71"/>
    <w:rsid w:val="0053396F"/>
    <w:rsid w:val="00534059"/>
    <w:rsid w:val="0054245C"/>
    <w:rsid w:val="00557E2A"/>
    <w:rsid w:val="00575E03"/>
    <w:rsid w:val="00586E37"/>
    <w:rsid w:val="00591BD6"/>
    <w:rsid w:val="005964F0"/>
    <w:rsid w:val="005A4337"/>
    <w:rsid w:val="005C7C0E"/>
    <w:rsid w:val="005E7BF1"/>
    <w:rsid w:val="005F2955"/>
    <w:rsid w:val="00601E12"/>
    <w:rsid w:val="00611679"/>
    <w:rsid w:val="006124C4"/>
    <w:rsid w:val="00633869"/>
    <w:rsid w:val="00653A8C"/>
    <w:rsid w:val="00683950"/>
    <w:rsid w:val="00691E84"/>
    <w:rsid w:val="006958C8"/>
    <w:rsid w:val="006A6B95"/>
    <w:rsid w:val="006B1921"/>
    <w:rsid w:val="006B6463"/>
    <w:rsid w:val="006D0367"/>
    <w:rsid w:val="006E3D75"/>
    <w:rsid w:val="00712BC2"/>
    <w:rsid w:val="00721AFE"/>
    <w:rsid w:val="00746A8E"/>
    <w:rsid w:val="0076444E"/>
    <w:rsid w:val="00765B62"/>
    <w:rsid w:val="007660AC"/>
    <w:rsid w:val="00772B9E"/>
    <w:rsid w:val="007773DB"/>
    <w:rsid w:val="00781AC2"/>
    <w:rsid w:val="00791C62"/>
    <w:rsid w:val="0079541E"/>
    <w:rsid w:val="007A21AB"/>
    <w:rsid w:val="007B203F"/>
    <w:rsid w:val="007B54C4"/>
    <w:rsid w:val="007C0EAF"/>
    <w:rsid w:val="007E2F10"/>
    <w:rsid w:val="007F114E"/>
    <w:rsid w:val="007F4FE5"/>
    <w:rsid w:val="007F6684"/>
    <w:rsid w:val="008018F6"/>
    <w:rsid w:val="00807258"/>
    <w:rsid w:val="008147FC"/>
    <w:rsid w:val="00817743"/>
    <w:rsid w:val="00834B3E"/>
    <w:rsid w:val="00846604"/>
    <w:rsid w:val="00851D40"/>
    <w:rsid w:val="008707D4"/>
    <w:rsid w:val="008715F8"/>
    <w:rsid w:val="0087286E"/>
    <w:rsid w:val="008912E2"/>
    <w:rsid w:val="008C4BB6"/>
    <w:rsid w:val="008F2D49"/>
    <w:rsid w:val="009024C7"/>
    <w:rsid w:val="00927B3A"/>
    <w:rsid w:val="00942537"/>
    <w:rsid w:val="00947B3E"/>
    <w:rsid w:val="00960C5E"/>
    <w:rsid w:val="00976550"/>
    <w:rsid w:val="00980D2A"/>
    <w:rsid w:val="00981B61"/>
    <w:rsid w:val="00982588"/>
    <w:rsid w:val="009829A0"/>
    <w:rsid w:val="00991D7D"/>
    <w:rsid w:val="009C1F3A"/>
    <w:rsid w:val="009E2866"/>
    <w:rsid w:val="009E2C33"/>
    <w:rsid w:val="00A02CA7"/>
    <w:rsid w:val="00A04062"/>
    <w:rsid w:val="00A0472D"/>
    <w:rsid w:val="00A051C7"/>
    <w:rsid w:val="00A359FB"/>
    <w:rsid w:val="00A35DC9"/>
    <w:rsid w:val="00A52449"/>
    <w:rsid w:val="00A65FF7"/>
    <w:rsid w:val="00A7026D"/>
    <w:rsid w:val="00A71CCB"/>
    <w:rsid w:val="00AC0DAB"/>
    <w:rsid w:val="00AC23F8"/>
    <w:rsid w:val="00B25144"/>
    <w:rsid w:val="00B577E9"/>
    <w:rsid w:val="00B62A0D"/>
    <w:rsid w:val="00B70113"/>
    <w:rsid w:val="00B72EAC"/>
    <w:rsid w:val="00B80FC6"/>
    <w:rsid w:val="00B912BE"/>
    <w:rsid w:val="00BA08AB"/>
    <w:rsid w:val="00BA6191"/>
    <w:rsid w:val="00BC3D5F"/>
    <w:rsid w:val="00BC7536"/>
    <w:rsid w:val="00BE399B"/>
    <w:rsid w:val="00C1675F"/>
    <w:rsid w:val="00C40AF0"/>
    <w:rsid w:val="00C42885"/>
    <w:rsid w:val="00C97DF1"/>
    <w:rsid w:val="00CB618E"/>
    <w:rsid w:val="00CD73FF"/>
    <w:rsid w:val="00CE4BD2"/>
    <w:rsid w:val="00CE543C"/>
    <w:rsid w:val="00D03171"/>
    <w:rsid w:val="00D14D6C"/>
    <w:rsid w:val="00D15F90"/>
    <w:rsid w:val="00D360CD"/>
    <w:rsid w:val="00D40DE5"/>
    <w:rsid w:val="00D47BBE"/>
    <w:rsid w:val="00D5006C"/>
    <w:rsid w:val="00D52C16"/>
    <w:rsid w:val="00D5744C"/>
    <w:rsid w:val="00D57822"/>
    <w:rsid w:val="00D735C7"/>
    <w:rsid w:val="00D76B83"/>
    <w:rsid w:val="00D951FB"/>
    <w:rsid w:val="00DA2C30"/>
    <w:rsid w:val="00DA7620"/>
    <w:rsid w:val="00DB476E"/>
    <w:rsid w:val="00DB7804"/>
    <w:rsid w:val="00DC3AAD"/>
    <w:rsid w:val="00DE32E0"/>
    <w:rsid w:val="00E02FEA"/>
    <w:rsid w:val="00E201D8"/>
    <w:rsid w:val="00E207F6"/>
    <w:rsid w:val="00E42591"/>
    <w:rsid w:val="00E43036"/>
    <w:rsid w:val="00E51658"/>
    <w:rsid w:val="00E5339E"/>
    <w:rsid w:val="00E540A9"/>
    <w:rsid w:val="00E70139"/>
    <w:rsid w:val="00E728EF"/>
    <w:rsid w:val="00E83FC2"/>
    <w:rsid w:val="00E90CD5"/>
    <w:rsid w:val="00E97C43"/>
    <w:rsid w:val="00EA104D"/>
    <w:rsid w:val="00EB54E6"/>
    <w:rsid w:val="00EC7036"/>
    <w:rsid w:val="00ED3ED4"/>
    <w:rsid w:val="00EF2ECB"/>
    <w:rsid w:val="00F20B52"/>
    <w:rsid w:val="00F230B0"/>
    <w:rsid w:val="00F268EA"/>
    <w:rsid w:val="00F80FA3"/>
    <w:rsid w:val="00F87C7C"/>
    <w:rsid w:val="00FA3BD1"/>
    <w:rsid w:val="00FC03DE"/>
    <w:rsid w:val="00FC3C9C"/>
    <w:rsid w:val="00FC3F08"/>
    <w:rsid w:val="00FD3FAE"/>
    <w:rsid w:val="00FD78F7"/>
    <w:rsid w:val="00FE40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59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styleId="Table3Deffects1">
    <w:name w:val="Table 3D effects 1"/>
    <w:basedOn w:val="TableNormal"/>
    <w:rsid w:val="00D5006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rsid w:val="00072201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220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72201"/>
  </w:style>
  <w:style w:type="paragraph" w:styleId="CommentSubject">
    <w:name w:val="annotation subject"/>
    <w:basedOn w:val="CommentText"/>
    <w:next w:val="CommentText"/>
    <w:link w:val="CommentSubjectChar"/>
    <w:rsid w:val="00072201"/>
    <w:rPr>
      <w:b/>
      <w:bCs/>
    </w:rPr>
  </w:style>
  <w:style w:type="character" w:customStyle="1" w:styleId="CommentSubjectChar">
    <w:name w:val="Comment Subject Char"/>
    <w:link w:val="CommentSubject"/>
    <w:rsid w:val="00072201"/>
    <w:rPr>
      <w:b/>
      <w:bCs/>
    </w:rPr>
  </w:style>
  <w:style w:type="paragraph" w:styleId="BalloonText">
    <w:name w:val="Balloon Text"/>
    <w:basedOn w:val="Normal"/>
    <w:link w:val="BalloonTextChar"/>
    <w:rsid w:val="0007220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072201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76550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\paa\WordTemplate\Res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E7C6FFE0D9147CD8E465C6F2A03C9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8CFD71-7CDF-4E66-9FA8-435BBBB7416D}"/>
      </w:docPartPr>
      <w:docPartBody>
        <w:p w:rsidR="004013B1" w:rsidRDefault="003947FF" w:rsidP="003947FF">
          <w:pPr>
            <w:pStyle w:val="9E7C6FFE0D9147CD8E465C6F2A03C9C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B01D8A7B27A44879A0AF45FA237DC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4172F8-9F41-4E97-82B2-3FB291A259A2}"/>
      </w:docPartPr>
      <w:docPartBody>
        <w:p w:rsidR="004013B1" w:rsidRDefault="003947FF" w:rsidP="003947FF">
          <w:pPr>
            <w:pStyle w:val="7B01D8A7B27A44879A0AF45FA237DCE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057A7EE60F24C56A1A4EB47024A44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9F93B-4AC2-4AD4-AF41-89035BF63EC3}"/>
      </w:docPartPr>
      <w:docPartBody>
        <w:p w:rsidR="004013B1" w:rsidRDefault="003947FF" w:rsidP="003947FF">
          <w:pPr>
            <w:pStyle w:val="3057A7EE60F24C56A1A4EB47024A446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5FDB17CC1A54729A3299B1EC678E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C9480-56F4-4946-974F-1D3FF00C7D1D}"/>
      </w:docPartPr>
      <w:docPartBody>
        <w:p w:rsidR="004013B1" w:rsidRDefault="003947FF" w:rsidP="003947FF">
          <w:pPr>
            <w:pStyle w:val="95FDB17CC1A54729A3299B1EC678E6B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AA88A4955214C3493CCC8DDCE898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D12C7-D418-47EE-92D0-21FC84668C45}"/>
      </w:docPartPr>
      <w:docPartBody>
        <w:p w:rsidR="004013B1" w:rsidRDefault="003947FF" w:rsidP="003947FF">
          <w:pPr>
            <w:pStyle w:val="4AA88A4955214C3493CCC8DDCE898CE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8A2C33D41F5495AB0EED0105992B5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11635-9E8D-4C74-86E1-46842E820AE1}"/>
      </w:docPartPr>
      <w:docPartBody>
        <w:p w:rsidR="004013B1" w:rsidRDefault="003947FF" w:rsidP="003947FF">
          <w:pPr>
            <w:pStyle w:val="E8A2C33D41F5495AB0EED0105992B56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6A37DB371EB4A90B110695C63BA63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27388-4F7E-4F31-9F78-12F0FC617860}"/>
      </w:docPartPr>
      <w:docPartBody>
        <w:p w:rsidR="004013B1" w:rsidRDefault="003947FF" w:rsidP="003947FF">
          <w:pPr>
            <w:pStyle w:val="26A37DB371EB4A90B110695C63BA632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F52AF2C5FCD43A5BCC9FB80FD5EE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824B19-D819-4F54-9751-530DC544EFD9}"/>
      </w:docPartPr>
      <w:docPartBody>
        <w:p w:rsidR="004013B1" w:rsidRDefault="003947FF" w:rsidP="003947FF">
          <w:pPr>
            <w:pStyle w:val="8F52AF2C5FCD43A5BCC9FB80FD5EE5B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CC7CAA314B54083B4BC4D5FCC0813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CB6C68-B3DB-4810-835E-165CD148AAB3}"/>
      </w:docPartPr>
      <w:docPartBody>
        <w:p w:rsidR="004013B1" w:rsidRDefault="003947FF" w:rsidP="003947FF">
          <w:pPr>
            <w:pStyle w:val="6CC7CAA314B54083B4BC4D5FCC08130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03CF25FD7C1412B82D6D0DE527D75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720456-638B-4856-BD86-2E3EAAE392DB}"/>
      </w:docPartPr>
      <w:docPartBody>
        <w:p w:rsidR="004013B1" w:rsidRDefault="003947FF" w:rsidP="003947FF">
          <w:pPr>
            <w:pStyle w:val="F03CF25FD7C1412B82D6D0DE527D752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6034EE1A1E34E5CB533F2558C09B9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458649-1A32-45E4-A263-E7F90C501FDB}"/>
      </w:docPartPr>
      <w:docPartBody>
        <w:p w:rsidR="004013B1" w:rsidRDefault="003947FF" w:rsidP="003947FF">
          <w:pPr>
            <w:pStyle w:val="86034EE1A1E34E5CB533F2558C09B97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0B58482B512445CB17A16AC0933C5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48AA2-2DA1-4C75-9F9F-701C6B1C44E3}"/>
      </w:docPartPr>
      <w:docPartBody>
        <w:p w:rsidR="004013B1" w:rsidRDefault="003947FF" w:rsidP="003947FF">
          <w:pPr>
            <w:pStyle w:val="20B58482B512445CB17A16AC0933C55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6072ADB9B66415A934309CC1898D2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9A1464-1051-436F-999A-523E49AEC2ED}"/>
      </w:docPartPr>
      <w:docPartBody>
        <w:p w:rsidR="004013B1" w:rsidRDefault="003947FF" w:rsidP="003947FF">
          <w:pPr>
            <w:pStyle w:val="56072ADB9B66415A934309CC1898D2D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6BD7020F0644749AA06C3DC02261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A45E4-78E0-4F6D-AF3B-D52B2FD9B5E2}"/>
      </w:docPartPr>
      <w:docPartBody>
        <w:p w:rsidR="004013B1" w:rsidRDefault="003947FF" w:rsidP="003947FF">
          <w:pPr>
            <w:pStyle w:val="76BD7020F0644749AA06C3DC02261AC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ADE77429B9B440C9BBDAEBA22AADC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BF087-CBAC-4ECF-A70E-EB4BC4A2652C}"/>
      </w:docPartPr>
      <w:docPartBody>
        <w:p w:rsidR="007F342A" w:rsidRDefault="00C971FA" w:rsidP="00C971FA">
          <w:pPr>
            <w:pStyle w:val="5ADE77429B9B440C9BBDAEBA22AADC5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D65E365C49D4C2281196756960ACE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A2AB5-EC49-496E-956F-64654AAE18E5}"/>
      </w:docPartPr>
      <w:docPartBody>
        <w:p w:rsidR="007F342A" w:rsidRDefault="00C971FA" w:rsidP="00C971FA">
          <w:pPr>
            <w:pStyle w:val="FD65E365C49D4C2281196756960ACEA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408369166254287B3739ADDD7DC0B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0BD37B-DC49-4B3F-97B7-55CB24ACC0FC}"/>
      </w:docPartPr>
      <w:docPartBody>
        <w:p w:rsidR="007F342A" w:rsidRDefault="00C971FA" w:rsidP="00C971FA">
          <w:pPr>
            <w:pStyle w:val="5408369166254287B3739ADDD7DC0B5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696F6F555494DB4A5889D9930162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F1DE8D-4802-4644-987B-76ECF5DF836A}"/>
      </w:docPartPr>
      <w:docPartBody>
        <w:p w:rsidR="007F342A" w:rsidRDefault="00C971FA" w:rsidP="00C971FA">
          <w:pPr>
            <w:pStyle w:val="2696F6F555494DB4A5889D993016274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3780F54617D4C47AFF64152E33FB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E0B7D6-D7FD-4957-8B5C-2C3ED7FCC732}"/>
      </w:docPartPr>
      <w:docPartBody>
        <w:p w:rsidR="007F342A" w:rsidRDefault="00C971FA" w:rsidP="00C971FA">
          <w:pPr>
            <w:pStyle w:val="83780F54617D4C47AFF64152E33FB54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094B9290FD447A9BA4A3B12E37AFD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424EB-0043-46A0-8498-711272C07457}"/>
      </w:docPartPr>
      <w:docPartBody>
        <w:p w:rsidR="007F342A" w:rsidRDefault="00C971FA" w:rsidP="00C971FA">
          <w:pPr>
            <w:pStyle w:val="D094B9290FD447A9BA4A3B12E37AFDE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62AA688BEE1438ABDBB86173822FB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4B43A-9A61-4D7F-BD62-BCF97E10B7C6}"/>
      </w:docPartPr>
      <w:docPartBody>
        <w:p w:rsidR="007F342A" w:rsidRDefault="00C971FA" w:rsidP="00C971FA">
          <w:pPr>
            <w:pStyle w:val="762AA688BEE1438ABDBB86173822FB7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2B6D1916CD5451BAF99C6B179047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CE15C3-A813-4B3A-9F13-2BC37410A39E}"/>
      </w:docPartPr>
      <w:docPartBody>
        <w:p w:rsidR="007F342A" w:rsidRDefault="00C971FA" w:rsidP="00C971FA">
          <w:pPr>
            <w:pStyle w:val="82B6D1916CD5451BAF99C6B1790478D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1DD46517F4244B39E27C7DFF9A5E8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76CFC4-24E2-4E4D-8A61-14ADC9C5ECE6}"/>
      </w:docPartPr>
      <w:docPartBody>
        <w:p w:rsidR="007F342A" w:rsidRDefault="00C971FA" w:rsidP="00C971FA">
          <w:pPr>
            <w:pStyle w:val="41DD46517F4244B39E27C7DFF9A5E89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20C26F402464F83BD549815BC6ED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1F7239-23B7-4EE2-A148-E2EBB196192D}"/>
      </w:docPartPr>
      <w:docPartBody>
        <w:p w:rsidR="007F342A" w:rsidRDefault="00C971FA" w:rsidP="00C971FA">
          <w:pPr>
            <w:pStyle w:val="020C26F402464F83BD549815BC6ED63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76981FA33C54612A9F72D5C3FEF28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848EA6-3A7D-4094-AEF9-23369146ED3A}"/>
      </w:docPartPr>
      <w:docPartBody>
        <w:p w:rsidR="007F342A" w:rsidRDefault="00C971FA" w:rsidP="00C971FA">
          <w:pPr>
            <w:pStyle w:val="F76981FA33C54612A9F72D5C3FEF287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A4F462CA8FC4872B7D54FB347F2E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F8A340-D597-4445-826B-9ACF8E59B96E}"/>
      </w:docPartPr>
      <w:docPartBody>
        <w:p w:rsidR="007F342A" w:rsidRDefault="00C971FA" w:rsidP="00C971FA">
          <w:pPr>
            <w:pStyle w:val="4A4F462CA8FC4872B7D54FB347F2E48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4E99C07FC3A40BAAF8A849348D308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2EE95E-51FC-40FC-9FD0-E5F8346C77A9}"/>
      </w:docPartPr>
      <w:docPartBody>
        <w:p w:rsidR="00DB2AE0" w:rsidRDefault="008A3B2E" w:rsidP="008A3B2E">
          <w:pPr>
            <w:pStyle w:val="C4E99C07FC3A40BAAF8A849348D308DA"/>
          </w:pPr>
          <w:r w:rsidRPr="002D5491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947FF"/>
    <w:rsid w:val="00106B64"/>
    <w:rsid w:val="00112995"/>
    <w:rsid w:val="00135B17"/>
    <w:rsid w:val="0023055F"/>
    <w:rsid w:val="002C3BE6"/>
    <w:rsid w:val="002E2FD2"/>
    <w:rsid w:val="002F7BDE"/>
    <w:rsid w:val="003947FF"/>
    <w:rsid w:val="004013B1"/>
    <w:rsid w:val="00493643"/>
    <w:rsid w:val="004E1C64"/>
    <w:rsid w:val="00500C1F"/>
    <w:rsid w:val="0055414D"/>
    <w:rsid w:val="006330C9"/>
    <w:rsid w:val="00633F3B"/>
    <w:rsid w:val="0066690D"/>
    <w:rsid w:val="0074484F"/>
    <w:rsid w:val="007F342A"/>
    <w:rsid w:val="00852FD5"/>
    <w:rsid w:val="0088648B"/>
    <w:rsid w:val="008A3B2E"/>
    <w:rsid w:val="009727CB"/>
    <w:rsid w:val="009A69E4"/>
    <w:rsid w:val="009E3312"/>
    <w:rsid w:val="00AA62B8"/>
    <w:rsid w:val="00B023B9"/>
    <w:rsid w:val="00B50156"/>
    <w:rsid w:val="00C142BB"/>
    <w:rsid w:val="00C971FA"/>
    <w:rsid w:val="00CC41B6"/>
    <w:rsid w:val="00CF2AE7"/>
    <w:rsid w:val="00CF68A5"/>
    <w:rsid w:val="00D403BC"/>
    <w:rsid w:val="00D67E7D"/>
    <w:rsid w:val="00DB2AE0"/>
    <w:rsid w:val="00E041E7"/>
    <w:rsid w:val="00E35648"/>
    <w:rsid w:val="00E813DA"/>
    <w:rsid w:val="00EF07CE"/>
    <w:rsid w:val="00F21F07"/>
    <w:rsid w:val="00FE28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3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A3B2E"/>
    <w:rPr>
      <w:color w:val="808080"/>
    </w:rPr>
  </w:style>
  <w:style w:type="paragraph" w:customStyle="1" w:styleId="9E7C6FFE0D9147CD8E465C6F2A03C9C8">
    <w:name w:val="9E7C6FFE0D9147CD8E465C6F2A03C9C8"/>
    <w:rsid w:val="003947FF"/>
  </w:style>
  <w:style w:type="paragraph" w:customStyle="1" w:styleId="7B01D8A7B27A44879A0AF45FA237DCE6">
    <w:name w:val="7B01D8A7B27A44879A0AF45FA237DCE6"/>
    <w:rsid w:val="003947FF"/>
  </w:style>
  <w:style w:type="paragraph" w:customStyle="1" w:styleId="3057A7EE60F24C56A1A4EB47024A4464">
    <w:name w:val="3057A7EE60F24C56A1A4EB47024A4464"/>
    <w:rsid w:val="003947FF"/>
  </w:style>
  <w:style w:type="paragraph" w:customStyle="1" w:styleId="95FDB17CC1A54729A3299B1EC678E6B7">
    <w:name w:val="95FDB17CC1A54729A3299B1EC678E6B7"/>
    <w:rsid w:val="003947FF"/>
  </w:style>
  <w:style w:type="paragraph" w:customStyle="1" w:styleId="4AA88A4955214C3493CCC8DDCE898CEA">
    <w:name w:val="4AA88A4955214C3493CCC8DDCE898CEA"/>
    <w:rsid w:val="003947FF"/>
  </w:style>
  <w:style w:type="paragraph" w:customStyle="1" w:styleId="E8A2C33D41F5495AB0EED0105992B567">
    <w:name w:val="E8A2C33D41F5495AB0EED0105992B567"/>
    <w:rsid w:val="003947FF"/>
  </w:style>
  <w:style w:type="paragraph" w:customStyle="1" w:styleId="26A37DB371EB4A90B110695C63BA632E">
    <w:name w:val="26A37DB371EB4A90B110695C63BA632E"/>
    <w:rsid w:val="003947FF"/>
  </w:style>
  <w:style w:type="paragraph" w:customStyle="1" w:styleId="8F52AF2C5FCD43A5BCC9FB80FD5EE5B1">
    <w:name w:val="8F52AF2C5FCD43A5BCC9FB80FD5EE5B1"/>
    <w:rsid w:val="003947FF"/>
  </w:style>
  <w:style w:type="paragraph" w:customStyle="1" w:styleId="6CC7CAA314B54083B4BC4D5FCC08130A">
    <w:name w:val="6CC7CAA314B54083B4BC4D5FCC08130A"/>
    <w:rsid w:val="003947FF"/>
  </w:style>
  <w:style w:type="paragraph" w:customStyle="1" w:styleId="F03CF25FD7C1412B82D6D0DE527D7520">
    <w:name w:val="F03CF25FD7C1412B82D6D0DE527D7520"/>
    <w:rsid w:val="003947FF"/>
  </w:style>
  <w:style w:type="paragraph" w:customStyle="1" w:styleId="86034EE1A1E34E5CB533F2558C09B979">
    <w:name w:val="86034EE1A1E34E5CB533F2558C09B979"/>
    <w:rsid w:val="003947FF"/>
  </w:style>
  <w:style w:type="paragraph" w:customStyle="1" w:styleId="20B58482B512445CB17A16AC0933C55A">
    <w:name w:val="20B58482B512445CB17A16AC0933C55A"/>
    <w:rsid w:val="003947FF"/>
  </w:style>
  <w:style w:type="paragraph" w:customStyle="1" w:styleId="56072ADB9B66415A934309CC1898D2DA">
    <w:name w:val="56072ADB9B66415A934309CC1898D2DA"/>
    <w:rsid w:val="003947FF"/>
  </w:style>
  <w:style w:type="paragraph" w:customStyle="1" w:styleId="76BD7020F0644749AA06C3DC02261ACF">
    <w:name w:val="76BD7020F0644749AA06C3DC02261ACF"/>
    <w:rsid w:val="003947FF"/>
  </w:style>
  <w:style w:type="paragraph" w:customStyle="1" w:styleId="2BE7FEF95FB040C48D807340B1CE4FFB">
    <w:name w:val="2BE7FEF95FB040C48D807340B1CE4FFB"/>
    <w:rsid w:val="003947FF"/>
  </w:style>
  <w:style w:type="paragraph" w:customStyle="1" w:styleId="A51862CF4C81428DAC2FADE7A153080A">
    <w:name w:val="A51862CF4C81428DAC2FADE7A153080A"/>
    <w:rsid w:val="003947FF"/>
  </w:style>
  <w:style w:type="paragraph" w:customStyle="1" w:styleId="C07D73A5FF59440CBA5EB14F524A8D28">
    <w:name w:val="C07D73A5FF59440CBA5EB14F524A8D28"/>
    <w:rsid w:val="003947FF"/>
  </w:style>
  <w:style w:type="paragraph" w:customStyle="1" w:styleId="C66531D7BE574ACB93C6C642A560C1D7">
    <w:name w:val="C66531D7BE574ACB93C6C642A560C1D7"/>
    <w:rsid w:val="003947FF"/>
  </w:style>
  <w:style w:type="paragraph" w:customStyle="1" w:styleId="11698C68890E4163BAAFF34CD7713564">
    <w:name w:val="11698C68890E4163BAAFF34CD7713564"/>
    <w:rsid w:val="003947FF"/>
  </w:style>
  <w:style w:type="paragraph" w:customStyle="1" w:styleId="B2B7A69A7321464587D34FFE3832BD6A">
    <w:name w:val="B2B7A69A7321464587D34FFE3832BD6A"/>
    <w:rsid w:val="003947FF"/>
  </w:style>
  <w:style w:type="paragraph" w:customStyle="1" w:styleId="E395770E4C4542EE8086C1511D47D959">
    <w:name w:val="E395770E4C4542EE8086C1511D47D959"/>
    <w:rsid w:val="003947FF"/>
  </w:style>
  <w:style w:type="paragraph" w:customStyle="1" w:styleId="A9C426BFFA4B458C9F0E0289991B87F0">
    <w:name w:val="A9C426BFFA4B458C9F0E0289991B87F0"/>
    <w:rsid w:val="003947FF"/>
  </w:style>
  <w:style w:type="paragraph" w:customStyle="1" w:styleId="04D2AC99BB5C404B80E3CA5EB666AEE2">
    <w:name w:val="04D2AC99BB5C404B80E3CA5EB666AEE2"/>
    <w:rsid w:val="003947FF"/>
  </w:style>
  <w:style w:type="paragraph" w:customStyle="1" w:styleId="F72B3762E4D34472B5A6747D9268BE4F">
    <w:name w:val="F72B3762E4D34472B5A6747D9268BE4F"/>
    <w:rsid w:val="003947FF"/>
  </w:style>
  <w:style w:type="paragraph" w:customStyle="1" w:styleId="26DC5896895748F193DFF288AE6EC1CF">
    <w:name w:val="26DC5896895748F193DFF288AE6EC1CF"/>
    <w:rsid w:val="003947FF"/>
  </w:style>
  <w:style w:type="paragraph" w:customStyle="1" w:styleId="6F166AA280E64046B0FD8FD5049FA985">
    <w:name w:val="6F166AA280E64046B0FD8FD5049FA985"/>
    <w:rsid w:val="003947FF"/>
  </w:style>
  <w:style w:type="paragraph" w:customStyle="1" w:styleId="7BA8CBF16C18489D9576F4809CFE711C">
    <w:name w:val="7BA8CBF16C18489D9576F4809CFE711C"/>
    <w:rsid w:val="003947FF"/>
  </w:style>
  <w:style w:type="paragraph" w:customStyle="1" w:styleId="B040F977D8B74BD29B1D43E2745F4B33">
    <w:name w:val="B040F977D8B74BD29B1D43E2745F4B33"/>
    <w:rsid w:val="003947FF"/>
  </w:style>
  <w:style w:type="paragraph" w:customStyle="1" w:styleId="8279E387A4F349B29859107BA9B072D9">
    <w:name w:val="8279E387A4F349B29859107BA9B072D9"/>
    <w:rsid w:val="003947FF"/>
  </w:style>
  <w:style w:type="paragraph" w:customStyle="1" w:styleId="1D83F5D09BDD468DB6A3422EF457373E">
    <w:name w:val="1D83F5D09BDD468DB6A3422EF457373E"/>
    <w:rsid w:val="003947FF"/>
  </w:style>
  <w:style w:type="paragraph" w:customStyle="1" w:styleId="B92C8396E57041EC8A42307D8A3EF67F">
    <w:name w:val="B92C8396E57041EC8A42307D8A3EF67F"/>
    <w:rsid w:val="003947FF"/>
  </w:style>
  <w:style w:type="paragraph" w:customStyle="1" w:styleId="7B4B33C59F6F4BFA90A3EDBA48D64FE7">
    <w:name w:val="7B4B33C59F6F4BFA90A3EDBA48D64FE7"/>
    <w:rsid w:val="003947FF"/>
  </w:style>
  <w:style w:type="paragraph" w:customStyle="1" w:styleId="4001964D25644E3980199F32C2868EAA">
    <w:name w:val="4001964D25644E3980199F32C2868EAA"/>
    <w:rsid w:val="00C971FA"/>
  </w:style>
  <w:style w:type="paragraph" w:customStyle="1" w:styleId="E22927D9B901428FB2D11CD841507E57">
    <w:name w:val="E22927D9B901428FB2D11CD841507E57"/>
    <w:rsid w:val="00C971FA"/>
  </w:style>
  <w:style w:type="paragraph" w:customStyle="1" w:styleId="ABB8E1DD6C5047A8A49404F18F9FBAC5">
    <w:name w:val="ABB8E1DD6C5047A8A49404F18F9FBAC5"/>
    <w:rsid w:val="00C971FA"/>
  </w:style>
  <w:style w:type="paragraph" w:customStyle="1" w:styleId="A2880A06A9DD48AF99E32D4D15A85D70">
    <w:name w:val="A2880A06A9DD48AF99E32D4D15A85D70"/>
    <w:rsid w:val="00C971FA"/>
  </w:style>
  <w:style w:type="paragraph" w:customStyle="1" w:styleId="3B73C234CD5143C4BBCBE69E59AFA1A1">
    <w:name w:val="3B73C234CD5143C4BBCBE69E59AFA1A1"/>
    <w:rsid w:val="00C971FA"/>
  </w:style>
  <w:style w:type="paragraph" w:customStyle="1" w:styleId="8048D3567E574354AB47BF3C3B6DAF21">
    <w:name w:val="8048D3567E574354AB47BF3C3B6DAF21"/>
    <w:rsid w:val="00C971FA"/>
  </w:style>
  <w:style w:type="paragraph" w:customStyle="1" w:styleId="185901FEE0F24DEE9B7E2AFF6934E67F">
    <w:name w:val="185901FEE0F24DEE9B7E2AFF6934E67F"/>
    <w:rsid w:val="00C971FA"/>
  </w:style>
  <w:style w:type="paragraph" w:customStyle="1" w:styleId="493E3403175F40D48FF9EA84CFC77A8D">
    <w:name w:val="493E3403175F40D48FF9EA84CFC77A8D"/>
    <w:rsid w:val="00C971FA"/>
  </w:style>
  <w:style w:type="paragraph" w:customStyle="1" w:styleId="4984AF3578674A6DA603745A5CA0DA0D">
    <w:name w:val="4984AF3578674A6DA603745A5CA0DA0D"/>
    <w:rsid w:val="00C971FA"/>
  </w:style>
  <w:style w:type="paragraph" w:customStyle="1" w:styleId="0C98F2AB58854D02A435A73B9CDDD342">
    <w:name w:val="0C98F2AB58854D02A435A73B9CDDD342"/>
    <w:rsid w:val="00C971FA"/>
  </w:style>
  <w:style w:type="paragraph" w:customStyle="1" w:styleId="EF9113F1339D4FA5880E1A82B14A6A0F">
    <w:name w:val="EF9113F1339D4FA5880E1A82B14A6A0F"/>
    <w:rsid w:val="00C971FA"/>
  </w:style>
  <w:style w:type="paragraph" w:customStyle="1" w:styleId="2825B2225733433EAF949B3208D85222">
    <w:name w:val="2825B2225733433EAF949B3208D85222"/>
    <w:rsid w:val="00C971FA"/>
  </w:style>
  <w:style w:type="paragraph" w:customStyle="1" w:styleId="C6CE550D66284BA9A885890EB91AF35B">
    <w:name w:val="C6CE550D66284BA9A885890EB91AF35B"/>
    <w:rsid w:val="00C971FA"/>
  </w:style>
  <w:style w:type="paragraph" w:customStyle="1" w:styleId="1609A4965C584976A0F909567B56F4AD">
    <w:name w:val="1609A4965C584976A0F909567B56F4AD"/>
    <w:rsid w:val="00C971FA"/>
  </w:style>
  <w:style w:type="paragraph" w:customStyle="1" w:styleId="A30E87164421440787DCD3D443ABC137">
    <w:name w:val="A30E87164421440787DCD3D443ABC137"/>
    <w:rsid w:val="00C971FA"/>
  </w:style>
  <w:style w:type="paragraph" w:customStyle="1" w:styleId="C7508B281FAD4836840A335890882709">
    <w:name w:val="C7508B281FAD4836840A335890882709"/>
    <w:rsid w:val="00C971FA"/>
  </w:style>
  <w:style w:type="paragraph" w:customStyle="1" w:styleId="CD0AF267D33C4A0D9D2A981D66DBDC62">
    <w:name w:val="CD0AF267D33C4A0D9D2A981D66DBDC62"/>
    <w:rsid w:val="00C971FA"/>
  </w:style>
  <w:style w:type="paragraph" w:customStyle="1" w:styleId="FDF3F0E88B674CBD863460FCD6C6FBFD">
    <w:name w:val="FDF3F0E88B674CBD863460FCD6C6FBFD"/>
    <w:rsid w:val="00C971FA"/>
  </w:style>
  <w:style w:type="paragraph" w:customStyle="1" w:styleId="B6888BDAC1C143839433AE9C950B3C02">
    <w:name w:val="B6888BDAC1C143839433AE9C950B3C02"/>
    <w:rsid w:val="00C971FA"/>
  </w:style>
  <w:style w:type="paragraph" w:customStyle="1" w:styleId="B1C3574113784932B65A392FBEA86F40">
    <w:name w:val="B1C3574113784932B65A392FBEA86F40"/>
    <w:rsid w:val="00C971FA"/>
  </w:style>
  <w:style w:type="paragraph" w:customStyle="1" w:styleId="FDC9D28053F04BBBBDA599FAFB149310">
    <w:name w:val="FDC9D28053F04BBBBDA599FAFB149310"/>
    <w:rsid w:val="00C971FA"/>
  </w:style>
  <w:style w:type="paragraph" w:customStyle="1" w:styleId="B407823C00314C20B474C2B83A005502">
    <w:name w:val="B407823C00314C20B474C2B83A005502"/>
    <w:rsid w:val="00C971FA"/>
  </w:style>
  <w:style w:type="paragraph" w:customStyle="1" w:styleId="C297F5C5EC9F4AB88AC42695FBE93156">
    <w:name w:val="C297F5C5EC9F4AB88AC42695FBE93156"/>
    <w:rsid w:val="00C971FA"/>
  </w:style>
  <w:style w:type="paragraph" w:customStyle="1" w:styleId="153483DDFA544AF98582C69F835A2BE5">
    <w:name w:val="153483DDFA544AF98582C69F835A2BE5"/>
    <w:rsid w:val="00C971FA"/>
  </w:style>
  <w:style w:type="paragraph" w:customStyle="1" w:styleId="5269868403C243EDA7D57C468B9EABDB">
    <w:name w:val="5269868403C243EDA7D57C468B9EABDB"/>
    <w:rsid w:val="00C971FA"/>
  </w:style>
  <w:style w:type="paragraph" w:customStyle="1" w:styleId="364D8E5CCB9049BDA578605D75307B14">
    <w:name w:val="364D8E5CCB9049BDA578605D75307B14"/>
    <w:rsid w:val="00C971FA"/>
  </w:style>
  <w:style w:type="paragraph" w:customStyle="1" w:styleId="5ADE77429B9B440C9BBDAEBA22AADC5C">
    <w:name w:val="5ADE77429B9B440C9BBDAEBA22AADC5C"/>
    <w:rsid w:val="00C971FA"/>
  </w:style>
  <w:style w:type="paragraph" w:customStyle="1" w:styleId="1D004A8311EE46BF842B7C205C8DB2F2">
    <w:name w:val="1D004A8311EE46BF842B7C205C8DB2F2"/>
    <w:rsid w:val="00C971FA"/>
  </w:style>
  <w:style w:type="paragraph" w:customStyle="1" w:styleId="799C8850245A4F61842F427CE7831007">
    <w:name w:val="799C8850245A4F61842F427CE7831007"/>
    <w:rsid w:val="00C971FA"/>
  </w:style>
  <w:style w:type="paragraph" w:customStyle="1" w:styleId="6BBD6122EA7342818354907F4455F7A5">
    <w:name w:val="6BBD6122EA7342818354907F4455F7A5"/>
    <w:rsid w:val="00C971FA"/>
  </w:style>
  <w:style w:type="paragraph" w:customStyle="1" w:styleId="7862FE20D5E14476A0CDA1A54AA890E5">
    <w:name w:val="7862FE20D5E14476A0CDA1A54AA890E5"/>
    <w:rsid w:val="00C971FA"/>
  </w:style>
  <w:style w:type="paragraph" w:customStyle="1" w:styleId="FD65E365C49D4C2281196756960ACEA7">
    <w:name w:val="FD65E365C49D4C2281196756960ACEA7"/>
    <w:rsid w:val="00C971FA"/>
  </w:style>
  <w:style w:type="paragraph" w:customStyle="1" w:styleId="DF55E30A364C45BF929C5D69AE2A0C2C">
    <w:name w:val="DF55E30A364C45BF929C5D69AE2A0C2C"/>
    <w:rsid w:val="00C971FA"/>
  </w:style>
  <w:style w:type="paragraph" w:customStyle="1" w:styleId="ECD8E02ABC9E49E7BCFACDCD264D5FFD">
    <w:name w:val="ECD8E02ABC9E49E7BCFACDCD264D5FFD"/>
    <w:rsid w:val="00C971FA"/>
  </w:style>
  <w:style w:type="paragraph" w:customStyle="1" w:styleId="5411A6CDC7174943BAFC12A69E82F9B9">
    <w:name w:val="5411A6CDC7174943BAFC12A69E82F9B9"/>
    <w:rsid w:val="00C971FA"/>
  </w:style>
  <w:style w:type="paragraph" w:customStyle="1" w:styleId="5408369166254287B3739ADDD7DC0B56">
    <w:name w:val="5408369166254287B3739ADDD7DC0B56"/>
    <w:rsid w:val="00C971FA"/>
  </w:style>
  <w:style w:type="paragraph" w:customStyle="1" w:styleId="2696F6F555494DB4A5889D993016274B">
    <w:name w:val="2696F6F555494DB4A5889D993016274B"/>
    <w:rsid w:val="00C971FA"/>
  </w:style>
  <w:style w:type="paragraph" w:customStyle="1" w:styleId="83780F54617D4C47AFF64152E33FB54F">
    <w:name w:val="83780F54617D4C47AFF64152E33FB54F"/>
    <w:rsid w:val="00C971FA"/>
  </w:style>
  <w:style w:type="paragraph" w:customStyle="1" w:styleId="D094B9290FD447A9BA4A3B12E37AFDE7">
    <w:name w:val="D094B9290FD447A9BA4A3B12E37AFDE7"/>
    <w:rsid w:val="00C971FA"/>
  </w:style>
  <w:style w:type="paragraph" w:customStyle="1" w:styleId="762AA688BEE1438ABDBB86173822FB7D">
    <w:name w:val="762AA688BEE1438ABDBB86173822FB7D"/>
    <w:rsid w:val="00C971FA"/>
  </w:style>
  <w:style w:type="paragraph" w:customStyle="1" w:styleId="82B6D1916CD5451BAF99C6B1790478DE">
    <w:name w:val="82B6D1916CD5451BAF99C6B1790478DE"/>
    <w:rsid w:val="00C971FA"/>
  </w:style>
  <w:style w:type="paragraph" w:customStyle="1" w:styleId="41DD46517F4244B39E27C7DFF9A5E89A">
    <w:name w:val="41DD46517F4244B39E27C7DFF9A5E89A"/>
    <w:rsid w:val="00C971FA"/>
  </w:style>
  <w:style w:type="paragraph" w:customStyle="1" w:styleId="020C26F402464F83BD549815BC6ED63B">
    <w:name w:val="020C26F402464F83BD549815BC6ED63B"/>
    <w:rsid w:val="00C971FA"/>
  </w:style>
  <w:style w:type="paragraph" w:customStyle="1" w:styleId="F76981FA33C54612A9F72D5C3FEF287B">
    <w:name w:val="F76981FA33C54612A9F72D5C3FEF287B"/>
    <w:rsid w:val="00C971FA"/>
  </w:style>
  <w:style w:type="paragraph" w:customStyle="1" w:styleId="4A4F462CA8FC4872B7D54FB347F2E485">
    <w:name w:val="4A4F462CA8FC4872B7D54FB347F2E485"/>
    <w:rsid w:val="00C971FA"/>
  </w:style>
  <w:style w:type="paragraph" w:customStyle="1" w:styleId="7A6F4C961BFA431A9D1D8A6DAB3F7B33">
    <w:name w:val="7A6F4C961BFA431A9D1D8A6DAB3F7B33"/>
    <w:rsid w:val="00C971FA"/>
  </w:style>
  <w:style w:type="paragraph" w:customStyle="1" w:styleId="BE00A25A07D9427F971258B4780638F5">
    <w:name w:val="BE00A25A07D9427F971258B4780638F5"/>
    <w:rsid w:val="00C971FA"/>
  </w:style>
  <w:style w:type="paragraph" w:customStyle="1" w:styleId="ABCE36B5EC344A14A0690E287116ACF0">
    <w:name w:val="ABCE36B5EC344A14A0690E287116ACF0"/>
    <w:rsid w:val="00C971FA"/>
  </w:style>
  <w:style w:type="paragraph" w:customStyle="1" w:styleId="CF430DF720054CB29BC2D354988B951F">
    <w:name w:val="CF430DF720054CB29BC2D354988B951F"/>
    <w:rsid w:val="00C971FA"/>
  </w:style>
  <w:style w:type="paragraph" w:customStyle="1" w:styleId="466EBDC67CB9407EAB75166AA43123F9">
    <w:name w:val="466EBDC67CB9407EAB75166AA43123F9"/>
    <w:rsid w:val="00C971FA"/>
  </w:style>
  <w:style w:type="paragraph" w:customStyle="1" w:styleId="CCF7CC76B1AA4C9BB69E7585B9F3C43F">
    <w:name w:val="CCF7CC76B1AA4C9BB69E7585B9F3C43F"/>
    <w:rsid w:val="00C971FA"/>
  </w:style>
  <w:style w:type="paragraph" w:customStyle="1" w:styleId="B99F7066EE3041B6AA151E4830027FC9">
    <w:name w:val="B99F7066EE3041B6AA151E4830027FC9"/>
    <w:rsid w:val="00C971FA"/>
  </w:style>
  <w:style w:type="paragraph" w:customStyle="1" w:styleId="AEF64BDE0E4549B9B9777C00636CAB52">
    <w:name w:val="AEF64BDE0E4549B9B9777C00636CAB52"/>
    <w:rsid w:val="00C971FA"/>
  </w:style>
  <w:style w:type="paragraph" w:customStyle="1" w:styleId="1124073EA1D342B3BDC9146219306566">
    <w:name w:val="1124073EA1D342B3BDC9146219306566"/>
    <w:rsid w:val="00C971FA"/>
  </w:style>
  <w:style w:type="paragraph" w:customStyle="1" w:styleId="F5CD4C7AD33642BEB5238EEA8DF44B4D">
    <w:name w:val="F5CD4C7AD33642BEB5238EEA8DF44B4D"/>
    <w:rsid w:val="00C971FA"/>
  </w:style>
  <w:style w:type="paragraph" w:customStyle="1" w:styleId="56C08D7679A04C18BC8856C732C460B5">
    <w:name w:val="56C08D7679A04C18BC8856C732C460B5"/>
    <w:rsid w:val="00C971FA"/>
  </w:style>
  <w:style w:type="paragraph" w:customStyle="1" w:styleId="10C1FB1EAF2B4979A85CE8D7E95E8621">
    <w:name w:val="10C1FB1EAF2B4979A85CE8D7E95E8621"/>
    <w:rsid w:val="00C971FA"/>
  </w:style>
  <w:style w:type="paragraph" w:customStyle="1" w:styleId="B35D67FF82FB44DEA6BCCFC346F7C1B6">
    <w:name w:val="B35D67FF82FB44DEA6BCCFC346F7C1B6"/>
    <w:rsid w:val="00C971FA"/>
  </w:style>
  <w:style w:type="paragraph" w:customStyle="1" w:styleId="4E07D03F242C4EE3AE1A2C9B44B9F236">
    <w:name w:val="4E07D03F242C4EE3AE1A2C9B44B9F236"/>
    <w:rsid w:val="004E1C64"/>
  </w:style>
  <w:style w:type="paragraph" w:customStyle="1" w:styleId="4BDED9E449A344A995255532E82ACFAE">
    <w:name w:val="4BDED9E449A344A995255532E82ACFAE"/>
    <w:rsid w:val="004E1C64"/>
  </w:style>
  <w:style w:type="paragraph" w:customStyle="1" w:styleId="73108B73731743E095C34BA66D54BB7E">
    <w:name w:val="73108B73731743E095C34BA66D54BB7E"/>
    <w:rsid w:val="004E1C64"/>
  </w:style>
  <w:style w:type="paragraph" w:customStyle="1" w:styleId="7808B4D685904B9C8A1ADC164973224F">
    <w:name w:val="7808B4D685904B9C8A1ADC164973224F"/>
    <w:rsid w:val="004E1C64"/>
  </w:style>
  <w:style w:type="paragraph" w:customStyle="1" w:styleId="F5176679EB3C4F19A390498B8E60B7DF">
    <w:name w:val="F5176679EB3C4F19A390498B8E60B7DF"/>
    <w:rsid w:val="004E1C64"/>
  </w:style>
  <w:style w:type="paragraph" w:customStyle="1" w:styleId="8E13E26A6A6942FC85645C6B72E95CAA">
    <w:name w:val="8E13E26A6A6942FC85645C6B72E95CAA"/>
    <w:rsid w:val="004E1C64"/>
  </w:style>
  <w:style w:type="paragraph" w:customStyle="1" w:styleId="C4E99C07FC3A40BAAF8A849348D308DA">
    <w:name w:val="C4E99C07FC3A40BAAF8A849348D308DA"/>
    <w:rsid w:val="008A3B2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Res1.dot</Template>
  <TotalTime>37</TotalTime>
  <Pages>1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1009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Matt</dc:creator>
  <cp:lastModifiedBy>Win7</cp:lastModifiedBy>
  <cp:revision>73</cp:revision>
  <cp:lastPrinted>2003-01-14T02:56:00Z</cp:lastPrinted>
  <dcterms:created xsi:type="dcterms:W3CDTF">2016-01-16T00:54:00Z</dcterms:created>
  <dcterms:modified xsi:type="dcterms:W3CDTF">2016-03-06T15:45:00Z</dcterms:modified>
</cp:coreProperties>
</file>