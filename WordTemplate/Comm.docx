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B95" w:rsidRDefault="006A6B95"/>
    <w:tbl>
      <w:tblPr>
        <w:tblpPr w:leftFromText="187" w:rightFromText="187" w:vertAnchor="text" w:tblpY="1"/>
        <w:tblW w:w="11031" w:type="dxa"/>
        <w:tblInd w:w="-7" w:type="dxa"/>
        <w:tblLook w:val="0000"/>
      </w:tblPr>
      <w:tblGrid>
        <w:gridCol w:w="11031"/>
      </w:tblGrid>
      <w:tr w:rsidR="00A52449">
        <w:trPr>
          <w:trHeight w:val="1080"/>
        </w:trPr>
        <w:tc>
          <w:tcPr>
            <w:tcW w:w="11031" w:type="dxa"/>
          </w:tcPr>
          <w:p w:rsidR="00A52449" w:rsidRPr="00A52449" w:rsidRDefault="003851D9" w:rsidP="00A52449">
            <w:pPr>
              <w:jc w:val="center"/>
              <w:rPr>
                <w:b/>
                <w:i/>
                <w:sz w:val="60"/>
                <w:szCs w:val="60"/>
              </w:rPr>
            </w:pPr>
            <w:r>
              <w:rPr>
                <w:b/>
                <w:i/>
                <w:noProof/>
                <w:sz w:val="60"/>
                <w:szCs w:val="60"/>
              </w:rPr>
              <w:drawing>
                <wp:inline distT="0" distB="0" distL="0" distR="0">
                  <wp:extent cx="6619875" cy="1104900"/>
                  <wp:effectExtent l="19050" t="0" r="9525" b="0"/>
                  <wp:docPr id="1" name="Picture 1" descr="Log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A46" w:rsidRDefault="00391A46"/>
    <w:tbl>
      <w:tblPr>
        <w:tblpPr w:leftFromText="187" w:rightFromText="187" w:vertAnchor="text" w:horzAnchor="margin" w:tblpY="-11"/>
        <w:tblW w:w="11045" w:type="dxa"/>
        <w:shd w:val="clear" w:color="auto" w:fill="FFFFFF"/>
        <w:tblLayout w:type="fixed"/>
        <w:tblLook w:val="0000"/>
      </w:tblPr>
      <w:tblGrid>
        <w:gridCol w:w="1080"/>
        <w:gridCol w:w="3847"/>
        <w:gridCol w:w="401"/>
        <w:gridCol w:w="677"/>
        <w:gridCol w:w="403"/>
        <w:gridCol w:w="1620"/>
        <w:gridCol w:w="1350"/>
        <w:gridCol w:w="1667"/>
      </w:tblGrid>
      <w:tr w:rsidR="0090124F" w:rsidRPr="00807619" w:rsidTr="00C6061E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90124F" w:rsidRPr="00CB5FA0" w:rsidRDefault="0090124F" w:rsidP="00807619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  <w:r w:rsidRPr="00CB5FA0">
              <w:rPr>
                <w:rFonts w:ascii="Franklin Gothic Demi Cond" w:hAnsi="Franklin Gothic Demi Cond"/>
                <w:sz w:val="28"/>
                <w:szCs w:val="32"/>
              </w:rPr>
              <w:t>Client:</w:t>
            </w:r>
            <w:r w:rsidRPr="00CB5FA0">
              <w:rPr>
                <w:rFonts w:ascii="Franklin Gothic Demi Cond" w:hAnsi="Franklin Gothic Demi Cond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AC891E8199C2468188759A719974C5B3"/>
            </w:placeholder>
            <w:showingPlcHdr/>
          </w:sdtPr>
          <w:sdtContent>
            <w:tc>
              <w:tcPr>
                <w:tcW w:w="6948" w:type="dxa"/>
                <w:gridSpan w:val="5"/>
                <w:shd w:val="clear" w:color="auto" w:fill="FFFFFF"/>
              </w:tcPr>
              <w:p w:rsidR="0090124F" w:rsidRPr="00CB5FA0" w:rsidRDefault="00B649AE" w:rsidP="00807619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90124F" w:rsidRPr="00CB5FA0" w:rsidRDefault="00BB6B05" w:rsidP="00BB6B05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CB5FA0">
              <w:rPr>
                <w:rFonts w:ascii="Franklin Gothic Demi Cond" w:hAnsi="Franklin Gothic Demi Cond"/>
                <w:sz w:val="28"/>
                <w:szCs w:val="32"/>
              </w:rPr>
              <w:t>Rec</w:t>
            </w:r>
            <w:r>
              <w:rPr>
                <w:rFonts w:ascii="Franklin Gothic Demi Cond" w:hAnsi="Franklin Gothic Demi Cond"/>
                <w:sz w:val="28"/>
                <w:szCs w:val="32"/>
              </w:rPr>
              <w:t>eive</w:t>
            </w:r>
            <w:r w:rsidRPr="00CB5FA0">
              <w:rPr>
                <w:rFonts w:ascii="Franklin Gothic Demi Cond" w:hAnsi="Franklin Gothic Demi Cond"/>
                <w:sz w:val="28"/>
                <w:szCs w:val="32"/>
              </w:rPr>
              <w:t>d</w:t>
            </w:r>
            <w:r w:rsidR="0090124F" w:rsidRPr="00CB5FA0">
              <w:rPr>
                <w:rFonts w:ascii="Franklin Gothic Demi Cond" w:hAnsi="Franklin Gothic Demi Cond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847E0BE46ABA43F0BFE2C127EFB4C8CE"/>
            </w:placeholder>
            <w:showingPlcHdr/>
          </w:sdtPr>
          <w:sdtContent>
            <w:tc>
              <w:tcPr>
                <w:tcW w:w="1667" w:type="dxa"/>
                <w:shd w:val="clear" w:color="auto" w:fill="FFFFFF"/>
              </w:tcPr>
              <w:p w:rsidR="0090124F" w:rsidRPr="00807619" w:rsidRDefault="00B649AE" w:rsidP="00807619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52449" w:rsidRPr="00807619" w:rsidTr="00C6061E">
        <w:trPr>
          <w:trHeight w:hRule="exact" w:val="288"/>
        </w:trPr>
        <w:tc>
          <w:tcPr>
            <w:tcW w:w="1080" w:type="dxa"/>
            <w:shd w:val="clear" w:color="auto" w:fill="FFFFFF"/>
          </w:tcPr>
          <w:p w:rsidR="00A52449" w:rsidRPr="00CB5FA0" w:rsidRDefault="00A52449" w:rsidP="00807619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3847" w:type="dxa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  <w:tc>
          <w:tcPr>
            <w:tcW w:w="1078" w:type="dxa"/>
            <w:gridSpan w:val="2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2023" w:type="dxa"/>
            <w:gridSpan w:val="2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  <w:tc>
          <w:tcPr>
            <w:tcW w:w="1350" w:type="dxa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1667" w:type="dxa"/>
            <w:shd w:val="clear" w:color="auto" w:fill="FFFFFF"/>
          </w:tcPr>
          <w:p w:rsidR="00A52449" w:rsidRPr="00807619" w:rsidRDefault="00A52449" w:rsidP="00807619">
            <w:pPr>
              <w:rPr>
                <w:rFonts w:ascii="Franklin Gothic Demi" w:hAnsi="Franklin Gothic Demi"/>
                <w:i/>
                <w:sz w:val="28"/>
                <w:szCs w:val="36"/>
              </w:rPr>
            </w:pPr>
          </w:p>
        </w:tc>
      </w:tr>
      <w:tr w:rsidR="00A52449" w:rsidRPr="00807619" w:rsidTr="00AC5DF9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A52449" w:rsidRPr="00CB5FA0" w:rsidRDefault="00BB6B05" w:rsidP="00807619">
            <w:pPr>
              <w:rPr>
                <w:rFonts w:ascii="Franklin Gothic Demi Cond" w:hAnsi="Franklin Gothic Demi Cond"/>
                <w:i/>
                <w:sz w:val="28"/>
                <w:szCs w:val="32"/>
              </w:rPr>
            </w:pPr>
            <w:r>
              <w:rPr>
                <w:rFonts w:ascii="Franklin Gothic Demi Cond" w:hAnsi="Franklin Gothic Demi Cond"/>
                <w:sz w:val="28"/>
                <w:szCs w:val="32"/>
              </w:rPr>
              <w:t>Unit</w:t>
            </w:r>
            <w:r w:rsidR="00A52449" w:rsidRPr="00CB5FA0">
              <w:rPr>
                <w:rFonts w:ascii="Franklin Gothic Demi Cond" w:hAnsi="Franklin Gothic Demi Cond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UnitNumber"/>
            <w:tag w:val="ResidentialHeader_UnitNumber"/>
            <w:id w:val="60023090"/>
            <w:placeholder>
              <w:docPart w:val="6034D8E8FA73455CB0BBE98F8F0D3522"/>
            </w:placeholder>
            <w:showingPlcHdr/>
          </w:sdtPr>
          <w:sdtContent>
            <w:tc>
              <w:tcPr>
                <w:tcW w:w="4248" w:type="dxa"/>
                <w:gridSpan w:val="2"/>
                <w:shd w:val="clear" w:color="auto" w:fill="FFFFFF"/>
              </w:tcPr>
              <w:p w:rsidR="00A52449" w:rsidRPr="00CB5FA0" w:rsidRDefault="00B649AE" w:rsidP="00807619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080" w:type="dxa"/>
            <w:gridSpan w:val="2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CB5FA0">
              <w:rPr>
                <w:rFonts w:ascii="Franklin Gothic Demi Cond" w:hAnsi="Franklin Gothic Demi Cond"/>
                <w:sz w:val="28"/>
                <w:szCs w:val="32"/>
              </w:rPr>
              <w:t>Rent: 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ntAmount"/>
            <w:tag w:val="ResidentialHeader_RentAmount"/>
            <w:id w:val="60023092"/>
            <w:placeholder>
              <w:docPart w:val="52800034E7A249839971AD554356E473"/>
            </w:placeholder>
            <w:showingPlcHdr/>
          </w:sdtPr>
          <w:sdtContent>
            <w:tc>
              <w:tcPr>
                <w:tcW w:w="1620" w:type="dxa"/>
                <w:shd w:val="clear" w:color="auto" w:fill="FFFFFF"/>
              </w:tcPr>
              <w:p w:rsidR="00A52449" w:rsidRPr="00CB5FA0" w:rsidRDefault="00B649AE" w:rsidP="00807619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CB5FA0">
              <w:rPr>
                <w:rFonts w:ascii="Franklin Gothic Demi Cond" w:hAnsi="Franklin Gothic Demi Cond"/>
                <w:sz w:val="28"/>
                <w:szCs w:val="32"/>
              </w:rPr>
              <w:t>Move In: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MoveInDate"/>
            <w:tag w:val="ResidentialHeader_MoveInDate"/>
            <w:id w:val="60023094"/>
            <w:placeholder>
              <w:docPart w:val="8BEBAC0804414DC1A187E1EE55F4653A"/>
            </w:placeholder>
            <w:showingPlcHdr/>
          </w:sdtPr>
          <w:sdtContent>
            <w:tc>
              <w:tcPr>
                <w:tcW w:w="1667" w:type="dxa"/>
                <w:shd w:val="clear" w:color="auto" w:fill="FFFFFF"/>
              </w:tcPr>
              <w:p w:rsidR="00A52449" w:rsidRPr="00807619" w:rsidRDefault="00B649AE" w:rsidP="00807619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1552EF" w:rsidRDefault="001552EF" w:rsidP="00AA19E5">
      <w:pPr>
        <w:rPr>
          <w:rFonts w:ascii="Franklin Gothic Heavy" w:hAnsi="Franklin Gothic Heavy"/>
          <w:color w:val="B09743"/>
          <w:sz w:val="32"/>
        </w:rPr>
      </w:pPr>
    </w:p>
    <w:p w:rsidR="00AA19E5" w:rsidRDefault="00AA19E5" w:rsidP="00AA19E5">
      <w:r>
        <w:rPr>
          <w:rFonts w:ascii="Franklin Gothic Heavy" w:hAnsi="Franklin Gothic Heavy"/>
          <w:color w:val="B09743"/>
          <w:sz w:val="32"/>
        </w:rPr>
        <w:t>Applicant Information</w:t>
      </w:r>
    </w:p>
    <w:p w:rsidR="00AA19E5" w:rsidRDefault="00AA19E5" w:rsidP="00AA19E5"/>
    <w:tbl>
      <w:tblPr>
        <w:tblpPr w:leftFromText="187" w:rightFromText="187" w:vertAnchor="text" w:horzAnchor="margin" w:tblpXSpec="center" w:tblpY="1"/>
        <w:tblW w:w="10800" w:type="dxa"/>
        <w:tblLayout w:type="fixed"/>
        <w:tblLook w:val="0000"/>
      </w:tblPr>
      <w:tblGrid>
        <w:gridCol w:w="2358"/>
        <w:gridCol w:w="8442"/>
      </w:tblGrid>
      <w:tr w:rsidR="00AA19E5" w:rsidTr="00524149">
        <w:trPr>
          <w:trHeight w:val="432"/>
        </w:trPr>
        <w:tc>
          <w:tcPr>
            <w:tcW w:w="2358" w:type="dxa"/>
            <w:shd w:val="clear" w:color="auto" w:fill="auto"/>
          </w:tcPr>
          <w:p w:rsidR="00AA19E5" w:rsidRPr="007D029D" w:rsidRDefault="00830B51" w:rsidP="006A286D">
            <w:pPr>
              <w:jc w:val="right"/>
              <w:rPr>
                <w:rFonts w:ascii="Franklin Gothic Demi Cond" w:hAnsi="Franklin Gothic Demi Cond"/>
                <w:b/>
                <w:szCs w:val="32"/>
              </w:rPr>
            </w:pPr>
            <w:r>
              <w:rPr>
                <w:rFonts w:ascii="Franklin Gothic Demi Cond" w:hAnsi="Franklin Gothic Demi Cond"/>
                <w:szCs w:val="26"/>
              </w:rPr>
              <w:t>Company Name</w:t>
            </w:r>
            <w:r w:rsidR="00AA19E5" w:rsidRPr="007D029D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Name"/>
            <w:tag w:val="Applicant_NameTag"/>
            <w:id w:val="32423671"/>
            <w:placeholder>
              <w:docPart w:val="5381D6E9482446238F5882587CECB6C2"/>
            </w:placeholder>
            <w:showingPlcHdr/>
          </w:sdtPr>
          <w:sdtContent>
            <w:tc>
              <w:tcPr>
                <w:tcW w:w="8442" w:type="dxa"/>
                <w:shd w:val="clear" w:color="auto" w:fill="auto"/>
              </w:tcPr>
              <w:p w:rsidR="00AA19E5" w:rsidRPr="007D029D" w:rsidRDefault="00D93156" w:rsidP="006A286D">
                <w:pPr>
                  <w:rPr>
                    <w:i/>
                    <w:sz w:val="32"/>
                    <w:szCs w:val="32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A19E5" w:rsidTr="00524149">
        <w:trPr>
          <w:trHeight w:val="432"/>
        </w:trPr>
        <w:tc>
          <w:tcPr>
            <w:tcW w:w="2358" w:type="dxa"/>
            <w:shd w:val="clear" w:color="auto" w:fill="auto"/>
          </w:tcPr>
          <w:p w:rsidR="00AA19E5" w:rsidRPr="007D029D" w:rsidRDefault="00830B51" w:rsidP="006A286D">
            <w:pPr>
              <w:jc w:val="right"/>
              <w:rPr>
                <w:rFonts w:ascii="Franklin Gothic Demi Cond" w:hAnsi="Franklin Gothic Demi Cond"/>
                <w:szCs w:val="32"/>
              </w:rPr>
            </w:pPr>
            <w:r>
              <w:rPr>
                <w:rFonts w:ascii="Franklin Gothic Demi Cond" w:hAnsi="Franklin Gothic Demi Cond"/>
                <w:szCs w:val="32"/>
              </w:rPr>
              <w:t>Company Address</w:t>
            </w:r>
            <w:r w:rsidR="00AA19E5" w:rsidRPr="007D029D">
              <w:rPr>
                <w:rFonts w:ascii="Franklin Gothic Demi Cond" w:hAnsi="Franklin Gothic Demi Cond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Address"/>
            <w:tag w:val="Applicant_AddressTag"/>
            <w:id w:val="67691207"/>
            <w:placeholder>
              <w:docPart w:val="DFE5260200904335BCFB17867E1C6C79"/>
            </w:placeholder>
            <w:showingPlcHdr/>
          </w:sdtPr>
          <w:sdtContent>
            <w:tc>
              <w:tcPr>
                <w:tcW w:w="8442" w:type="dxa"/>
                <w:shd w:val="clear" w:color="auto" w:fill="auto"/>
              </w:tcPr>
              <w:p w:rsidR="00AA19E5" w:rsidRPr="007D029D" w:rsidRDefault="00D93156" w:rsidP="006A286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A19E5" w:rsidTr="00524149">
        <w:trPr>
          <w:trHeight w:val="432"/>
        </w:trPr>
        <w:tc>
          <w:tcPr>
            <w:tcW w:w="2358" w:type="dxa"/>
            <w:shd w:val="clear" w:color="auto" w:fill="auto"/>
          </w:tcPr>
          <w:p w:rsidR="00AA19E5" w:rsidRPr="007D029D" w:rsidRDefault="00AA19E5" w:rsidP="006A286D">
            <w:pPr>
              <w:jc w:val="right"/>
              <w:rPr>
                <w:rFonts w:ascii="Franklin Gothic Demi Cond" w:hAnsi="Franklin Gothic Demi Cond"/>
                <w:szCs w:val="32"/>
              </w:rPr>
            </w:pPr>
          </w:p>
        </w:tc>
        <w:tc>
          <w:tcPr>
            <w:tcW w:w="8442" w:type="dxa"/>
            <w:shd w:val="clear" w:color="auto" w:fill="auto"/>
          </w:tcPr>
          <w:p w:rsidR="00AA19E5" w:rsidRPr="007D029D" w:rsidRDefault="00AA19E5" w:rsidP="006A286D">
            <w:pPr>
              <w:rPr>
                <w:i/>
                <w:sz w:val="28"/>
                <w:szCs w:val="28"/>
              </w:rPr>
            </w:pPr>
          </w:p>
        </w:tc>
      </w:tr>
      <w:tr w:rsidR="00AA19E5" w:rsidTr="00524149">
        <w:trPr>
          <w:trHeight w:val="432"/>
        </w:trPr>
        <w:tc>
          <w:tcPr>
            <w:tcW w:w="2358" w:type="dxa"/>
            <w:shd w:val="clear" w:color="auto" w:fill="auto"/>
          </w:tcPr>
          <w:p w:rsidR="00AA19E5" w:rsidRPr="007D029D" w:rsidRDefault="00830B51" w:rsidP="006A286D">
            <w:pPr>
              <w:jc w:val="right"/>
              <w:rPr>
                <w:rFonts w:ascii="Franklin Gothic Demi Cond" w:hAnsi="Franklin Gothic Demi Cond"/>
                <w:szCs w:val="32"/>
              </w:rPr>
            </w:pPr>
            <w:r>
              <w:rPr>
                <w:rFonts w:ascii="Franklin Gothic Demi Cond" w:hAnsi="Franklin Gothic Demi Cond"/>
                <w:szCs w:val="32"/>
              </w:rPr>
              <w:t>Company Phone</w:t>
            </w:r>
            <w:r w:rsidR="00AA19E5" w:rsidRPr="007D029D">
              <w:rPr>
                <w:rFonts w:ascii="Franklin Gothic Demi Cond" w:hAnsi="Franklin Gothic Demi Cond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Phone"/>
            <w:tag w:val="Applicant_PhoneTag"/>
            <w:id w:val="50729908"/>
            <w:placeholder>
              <w:docPart w:val="D84332B7267E40F1BC8DA8625E79030E"/>
            </w:placeholder>
            <w:showingPlcHdr/>
          </w:sdtPr>
          <w:sdtContent>
            <w:tc>
              <w:tcPr>
                <w:tcW w:w="8442" w:type="dxa"/>
                <w:shd w:val="clear" w:color="auto" w:fill="auto"/>
              </w:tcPr>
              <w:p w:rsidR="00AA19E5" w:rsidRPr="007D029D" w:rsidRDefault="00D93156" w:rsidP="006A286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524149" w:rsidRPr="00311F44" w:rsidRDefault="00524149" w:rsidP="00524149">
      <w:pPr>
        <w:rPr>
          <w:rFonts w:ascii="Franklin Gothic Heavy" w:hAnsi="Franklin Gothic Heavy"/>
          <w:color w:val="B09743"/>
        </w:rPr>
      </w:pPr>
    </w:p>
    <w:p w:rsidR="0074307D" w:rsidRPr="0074307D" w:rsidRDefault="0074307D" w:rsidP="00524149">
      <w:pPr>
        <w:rPr>
          <w:rFonts w:ascii="Franklin Gothic Heavy" w:hAnsi="Franklin Gothic Heavy"/>
          <w:color w:val="B09743"/>
        </w:rPr>
      </w:pPr>
    </w:p>
    <w:p w:rsidR="00524149" w:rsidRDefault="00524149" w:rsidP="00524149">
      <w:r>
        <w:rPr>
          <w:rFonts w:ascii="Franklin Gothic Heavy" w:hAnsi="Franklin Gothic Heavy"/>
          <w:color w:val="B09743"/>
          <w:sz w:val="32"/>
        </w:rPr>
        <w:t>Business Information</w:t>
      </w:r>
    </w:p>
    <w:p w:rsidR="00524149" w:rsidRDefault="00524149"/>
    <w:tbl>
      <w:tblPr>
        <w:tblpPr w:leftFromText="187" w:rightFromText="187" w:vertAnchor="text" w:horzAnchor="margin" w:tblpXSpec="center" w:tblpY="87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2005"/>
        <w:gridCol w:w="2869"/>
        <w:gridCol w:w="1811"/>
        <w:gridCol w:w="3111"/>
      </w:tblGrid>
      <w:tr w:rsidR="00524149" w:rsidRPr="00420A38" w:rsidTr="006D1C01">
        <w:trPr>
          <w:trHeight w:val="432"/>
        </w:trPr>
        <w:tc>
          <w:tcPr>
            <w:tcW w:w="2005" w:type="dxa"/>
          </w:tcPr>
          <w:p w:rsidR="00524149" w:rsidRPr="00CB5FA0" w:rsidRDefault="00524149" w:rsidP="008D7B1A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State Active In</w:t>
            </w:r>
            <w:r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StateActive"/>
            <w:tag w:val="Applicant_StateActiveTag"/>
            <w:id w:val="50729909"/>
            <w:placeholder>
              <w:docPart w:val="0635E846C9164C18B5C7B98349362CAA"/>
            </w:placeholder>
            <w:showingPlcHdr/>
          </w:sdtPr>
          <w:sdtContent>
            <w:tc>
              <w:tcPr>
                <w:tcW w:w="2869" w:type="dxa"/>
              </w:tcPr>
              <w:p w:rsidR="00524149" w:rsidRPr="00CB5FA0" w:rsidRDefault="00364CDE" w:rsidP="008D7B1A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524149" w:rsidRPr="00CB5FA0" w:rsidRDefault="006D1C01" w:rsidP="008D7B1A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Date Active</w:t>
            </w:r>
            <w:r w:rsidR="00524149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DateActive"/>
            <w:tag w:val="Applicant_DateActiveTag"/>
            <w:id w:val="50729910"/>
            <w:placeholder>
              <w:docPart w:val="15641565A18448468B41AD2A914F1A74"/>
            </w:placeholder>
            <w:showingPlcHdr/>
          </w:sdtPr>
          <w:sdtContent>
            <w:tc>
              <w:tcPr>
                <w:tcW w:w="3111" w:type="dxa"/>
              </w:tcPr>
              <w:p w:rsidR="00524149" w:rsidRPr="00420A38" w:rsidRDefault="00364CDE" w:rsidP="008D7B1A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524149" w:rsidRPr="00420A38" w:rsidTr="006D1C01">
        <w:trPr>
          <w:trHeight w:val="432"/>
        </w:trPr>
        <w:tc>
          <w:tcPr>
            <w:tcW w:w="2005" w:type="dxa"/>
          </w:tcPr>
          <w:p w:rsidR="00524149" w:rsidRPr="00CB5FA0" w:rsidRDefault="006D1C01" w:rsidP="008D7B1A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Registered Agent</w:t>
            </w:r>
            <w:r w:rsidR="00524149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RegAgent"/>
            <w:tag w:val="Applicant_RegAgentTag"/>
            <w:id w:val="50729911"/>
            <w:placeholder>
              <w:docPart w:val="F534295E9C9E497E8C2910A34CA1AC40"/>
            </w:placeholder>
            <w:showingPlcHdr/>
          </w:sdtPr>
          <w:sdtContent>
            <w:tc>
              <w:tcPr>
                <w:tcW w:w="2869" w:type="dxa"/>
              </w:tcPr>
              <w:p w:rsidR="00524149" w:rsidRPr="00CB5FA0" w:rsidRDefault="00364CDE" w:rsidP="008D7B1A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524149" w:rsidRPr="00CB5FA0" w:rsidRDefault="00524149" w:rsidP="008D7B1A">
            <w:pPr>
              <w:rPr>
                <w:rFonts w:ascii="Franklin Gothic Demi Cond" w:hAnsi="Franklin Gothic Demi Cond"/>
                <w:szCs w:val="26"/>
              </w:rPr>
            </w:pPr>
          </w:p>
        </w:tc>
        <w:tc>
          <w:tcPr>
            <w:tcW w:w="3111" w:type="dxa"/>
          </w:tcPr>
          <w:p w:rsidR="00524149" w:rsidRPr="00420A38" w:rsidRDefault="00524149" w:rsidP="008D7B1A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</w:tbl>
    <w:p w:rsidR="002629FD" w:rsidRDefault="002629FD"/>
    <w:p w:rsidR="0074307D" w:rsidRDefault="0074307D"/>
    <w:p w:rsidR="009553B4" w:rsidRDefault="00D65530">
      <w:pPr>
        <w:rPr>
          <w:rFonts w:ascii="Franklin Gothic Heavy" w:hAnsi="Franklin Gothic Heavy"/>
          <w:color w:val="B09743"/>
          <w:sz w:val="32"/>
        </w:rPr>
      </w:pPr>
      <w:r>
        <w:rPr>
          <w:rFonts w:ascii="Franklin Gothic Heavy" w:hAnsi="Franklin Gothic Heavy"/>
          <w:color w:val="B09743"/>
          <w:sz w:val="32"/>
        </w:rPr>
        <w:t>Bank</w:t>
      </w:r>
      <w:r w:rsidR="00415E63">
        <w:rPr>
          <w:rFonts w:ascii="Franklin Gothic Heavy" w:hAnsi="Franklin Gothic Heavy"/>
          <w:color w:val="B09743"/>
          <w:sz w:val="32"/>
        </w:rPr>
        <w:t xml:space="preserve"> Information</w:t>
      </w:r>
    </w:p>
    <w:p w:rsidR="00524149" w:rsidRPr="00524149" w:rsidRDefault="00524149">
      <w:pPr>
        <w:rPr>
          <w:sz w:val="20"/>
          <w:szCs w:val="20"/>
        </w:rPr>
      </w:pPr>
    </w:p>
    <w:tbl>
      <w:tblPr>
        <w:tblpPr w:leftFromText="187" w:rightFromText="187" w:vertAnchor="text" w:horzAnchor="margin" w:tblpXSpec="center" w:tblpY="87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1274"/>
        <w:gridCol w:w="3600"/>
        <w:gridCol w:w="1811"/>
        <w:gridCol w:w="3111"/>
      </w:tblGrid>
      <w:tr w:rsidR="009553B4" w:rsidRPr="00420A38" w:rsidTr="00524149">
        <w:trPr>
          <w:trHeight w:val="432"/>
        </w:trPr>
        <w:tc>
          <w:tcPr>
            <w:tcW w:w="1274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Bank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BankComm"/>
            <w:tag w:val="Applicant_BankCommTag"/>
            <w:id w:val="50729913"/>
            <w:placeholder>
              <w:docPart w:val="49911996B08D407A9EA641AE76532BCF"/>
            </w:placeholder>
            <w:showingPlcHdr/>
          </w:sdtPr>
          <w:sdtContent>
            <w:tc>
              <w:tcPr>
                <w:tcW w:w="3600" w:type="dxa"/>
              </w:tcPr>
              <w:p w:rsidR="009553B4" w:rsidRPr="00CB5FA0" w:rsidRDefault="00364CDE" w:rsidP="009553B4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Account Number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AcctComm"/>
            <w:tag w:val="Applicant_AcctCommTag"/>
            <w:id w:val="50729914"/>
            <w:placeholder>
              <w:docPart w:val="BA8EBC9662794E3D80FCB7B40220AF87"/>
            </w:placeholder>
            <w:showingPlcHdr/>
          </w:sdtPr>
          <w:sdtContent>
            <w:tc>
              <w:tcPr>
                <w:tcW w:w="3111" w:type="dxa"/>
              </w:tcPr>
              <w:p w:rsidR="009553B4" w:rsidRPr="00420A38" w:rsidRDefault="00364CDE" w:rsidP="009553B4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9553B4" w:rsidRPr="00420A38" w:rsidTr="00524149">
        <w:trPr>
          <w:trHeight w:val="432"/>
        </w:trPr>
        <w:tc>
          <w:tcPr>
            <w:tcW w:w="1274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Opened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OpenedComm"/>
            <w:tag w:val="Applicant_OpenedCommTag"/>
            <w:id w:val="50729915"/>
            <w:placeholder>
              <w:docPart w:val="7E757780DA4645338D8134E1602FFC6F"/>
            </w:placeholder>
            <w:showingPlcHdr/>
          </w:sdtPr>
          <w:sdtContent>
            <w:tc>
              <w:tcPr>
                <w:tcW w:w="3600" w:type="dxa"/>
              </w:tcPr>
              <w:p w:rsidR="009553B4" w:rsidRPr="00CB5FA0" w:rsidRDefault="00364CDE" w:rsidP="009553B4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NSF/Overdrafts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NSFODComm"/>
            <w:tag w:val="Applicant_NSFODCommTag"/>
            <w:id w:val="50729916"/>
            <w:placeholder>
              <w:docPart w:val="3B2544D84DAF4EEA9355EF3A3907D21F"/>
            </w:placeholder>
            <w:showingPlcHdr/>
          </w:sdtPr>
          <w:sdtContent>
            <w:tc>
              <w:tcPr>
                <w:tcW w:w="3111" w:type="dxa"/>
              </w:tcPr>
              <w:p w:rsidR="009553B4" w:rsidRPr="00420A38" w:rsidRDefault="00364CDE" w:rsidP="009553B4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9553B4" w:rsidRPr="00420A38" w:rsidTr="00524149">
        <w:trPr>
          <w:trHeight w:val="432"/>
        </w:trPr>
        <w:tc>
          <w:tcPr>
            <w:tcW w:w="1274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Balance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BalanceComm"/>
            <w:tag w:val="Applicant_BalanceCommTag"/>
            <w:id w:val="50729917"/>
            <w:placeholder>
              <w:docPart w:val="E6138975148E474E8372633A9FFB1319"/>
            </w:placeholder>
            <w:showingPlcHdr/>
          </w:sdtPr>
          <w:sdtContent>
            <w:tc>
              <w:tcPr>
                <w:tcW w:w="3600" w:type="dxa"/>
              </w:tcPr>
              <w:p w:rsidR="009553B4" w:rsidRPr="00CB5FA0" w:rsidRDefault="00364CDE" w:rsidP="009553B4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Spoke With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SWComm"/>
            <w:tag w:val="Applicant_SWCommTag"/>
            <w:id w:val="50729918"/>
            <w:placeholder>
              <w:docPart w:val="808445FF91B24A9FBFF3A41388C3E4C0"/>
            </w:placeholder>
            <w:showingPlcHdr/>
          </w:sdtPr>
          <w:sdtContent>
            <w:tc>
              <w:tcPr>
                <w:tcW w:w="3111" w:type="dxa"/>
              </w:tcPr>
              <w:p w:rsidR="009553B4" w:rsidRPr="00420A38" w:rsidRDefault="00364CDE" w:rsidP="009553B4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9553B4" w:rsidRPr="00420A38" w:rsidRDefault="009553B4">
      <w:pPr>
        <w:rPr>
          <w:rFonts w:ascii="Franklin Gothic Book" w:hAnsi="Franklin Gothic Book"/>
          <w:sz w:val="22"/>
        </w:rPr>
      </w:pPr>
    </w:p>
    <w:p w:rsidR="009553B4" w:rsidRPr="00CB5FA0" w:rsidRDefault="009553B4">
      <w:pPr>
        <w:rPr>
          <w:rFonts w:ascii="Franklin Gothic Demi Cond" w:hAnsi="Franklin Gothic Demi Cond"/>
          <w:sz w:val="22"/>
        </w:rPr>
      </w:pPr>
    </w:p>
    <w:sectPr w:rsidR="009553B4" w:rsidRPr="00CB5FA0" w:rsidSect="00244172">
      <w:footerReference w:type="default" r:id="rId7"/>
      <w:pgSz w:w="12240" w:h="15840" w:code="1"/>
      <w:pgMar w:top="720" w:right="720" w:bottom="720" w:left="720" w:header="0" w:footer="46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5C5A" w:rsidRDefault="005A5C5A">
      <w:r>
        <w:separator/>
      </w:r>
    </w:p>
  </w:endnote>
  <w:endnote w:type="continuationSeparator" w:id="1">
    <w:p w:rsidR="005A5C5A" w:rsidRDefault="005A5C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Heavy">
    <w:altName w:val="Arial Black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4172" w:rsidRDefault="003851D9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5C5A" w:rsidRDefault="005A5C5A">
      <w:r>
        <w:separator/>
      </w:r>
    </w:p>
  </w:footnote>
  <w:footnote w:type="continuationSeparator" w:id="1">
    <w:p w:rsidR="005A5C5A" w:rsidRDefault="005A5C5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noPunctuationKerning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/>
  <w:rsids>
    <w:rsidRoot w:val="00D753D9"/>
    <w:rsid w:val="00030278"/>
    <w:rsid w:val="000742DA"/>
    <w:rsid w:val="000A0D46"/>
    <w:rsid w:val="000A4BD0"/>
    <w:rsid w:val="000A7169"/>
    <w:rsid w:val="000C0762"/>
    <w:rsid w:val="000C0B9C"/>
    <w:rsid w:val="000E7F53"/>
    <w:rsid w:val="000F15CA"/>
    <w:rsid w:val="000F406B"/>
    <w:rsid w:val="00144740"/>
    <w:rsid w:val="001552EF"/>
    <w:rsid w:val="001D269E"/>
    <w:rsid w:val="001E4DAC"/>
    <w:rsid w:val="00210FC0"/>
    <w:rsid w:val="00211D0D"/>
    <w:rsid w:val="002128C8"/>
    <w:rsid w:val="002213EC"/>
    <w:rsid w:val="002364CA"/>
    <w:rsid w:val="00244172"/>
    <w:rsid w:val="00250DFC"/>
    <w:rsid w:val="002629FD"/>
    <w:rsid w:val="002B2BC2"/>
    <w:rsid w:val="00311F44"/>
    <w:rsid w:val="0035565E"/>
    <w:rsid w:val="00361C6A"/>
    <w:rsid w:val="00364CDE"/>
    <w:rsid w:val="00384E34"/>
    <w:rsid w:val="003851D9"/>
    <w:rsid w:val="00385F06"/>
    <w:rsid w:val="00391A46"/>
    <w:rsid w:val="00393163"/>
    <w:rsid w:val="003F6A0E"/>
    <w:rsid w:val="00415E63"/>
    <w:rsid w:val="00417A20"/>
    <w:rsid w:val="00417B97"/>
    <w:rsid w:val="00420A38"/>
    <w:rsid w:val="00440EAA"/>
    <w:rsid w:val="00486103"/>
    <w:rsid w:val="004F2E05"/>
    <w:rsid w:val="004F64B5"/>
    <w:rsid w:val="00514EFE"/>
    <w:rsid w:val="00522613"/>
    <w:rsid w:val="00524149"/>
    <w:rsid w:val="0052701A"/>
    <w:rsid w:val="00534059"/>
    <w:rsid w:val="00542A72"/>
    <w:rsid w:val="00591BD6"/>
    <w:rsid w:val="005964F0"/>
    <w:rsid w:val="00596EFB"/>
    <w:rsid w:val="005A23AC"/>
    <w:rsid w:val="005A5C5A"/>
    <w:rsid w:val="005A7DA8"/>
    <w:rsid w:val="005F2955"/>
    <w:rsid w:val="00601E12"/>
    <w:rsid w:val="00633869"/>
    <w:rsid w:val="00656889"/>
    <w:rsid w:val="006A286D"/>
    <w:rsid w:val="006A6B95"/>
    <w:rsid w:val="006B6463"/>
    <w:rsid w:val="006D0367"/>
    <w:rsid w:val="006D1C01"/>
    <w:rsid w:val="00711314"/>
    <w:rsid w:val="00733277"/>
    <w:rsid w:val="0074307D"/>
    <w:rsid w:val="00746A8E"/>
    <w:rsid w:val="007660AC"/>
    <w:rsid w:val="00784F5C"/>
    <w:rsid w:val="007A21AB"/>
    <w:rsid w:val="007B54C4"/>
    <w:rsid w:val="007E2F10"/>
    <w:rsid w:val="007F4FE5"/>
    <w:rsid w:val="008038E6"/>
    <w:rsid w:val="00807619"/>
    <w:rsid w:val="00817743"/>
    <w:rsid w:val="00830B51"/>
    <w:rsid w:val="008B7BC5"/>
    <w:rsid w:val="008C4BB6"/>
    <w:rsid w:val="008D7B1A"/>
    <w:rsid w:val="008F2D49"/>
    <w:rsid w:val="0090124F"/>
    <w:rsid w:val="009347F1"/>
    <w:rsid w:val="009550AA"/>
    <w:rsid w:val="009553B4"/>
    <w:rsid w:val="00980D2A"/>
    <w:rsid w:val="00982588"/>
    <w:rsid w:val="00A02CA7"/>
    <w:rsid w:val="00A359FB"/>
    <w:rsid w:val="00A52449"/>
    <w:rsid w:val="00AA19E5"/>
    <w:rsid w:val="00AC0DAB"/>
    <w:rsid w:val="00AC5DF9"/>
    <w:rsid w:val="00B273C5"/>
    <w:rsid w:val="00B649AE"/>
    <w:rsid w:val="00B80FC6"/>
    <w:rsid w:val="00BA08AB"/>
    <w:rsid w:val="00BA6191"/>
    <w:rsid w:val="00BB1C5C"/>
    <w:rsid w:val="00BB6B05"/>
    <w:rsid w:val="00BC3D5F"/>
    <w:rsid w:val="00BC7536"/>
    <w:rsid w:val="00C12F91"/>
    <w:rsid w:val="00C42885"/>
    <w:rsid w:val="00C6061E"/>
    <w:rsid w:val="00C94F14"/>
    <w:rsid w:val="00CB5FA0"/>
    <w:rsid w:val="00D14D6C"/>
    <w:rsid w:val="00D5744C"/>
    <w:rsid w:val="00D57822"/>
    <w:rsid w:val="00D65530"/>
    <w:rsid w:val="00D753D9"/>
    <w:rsid w:val="00D93156"/>
    <w:rsid w:val="00DC2EAD"/>
    <w:rsid w:val="00DF2A46"/>
    <w:rsid w:val="00E02FEA"/>
    <w:rsid w:val="00E43036"/>
    <w:rsid w:val="00E639DE"/>
    <w:rsid w:val="00F20B52"/>
    <w:rsid w:val="00F268EA"/>
    <w:rsid w:val="00F3228F"/>
    <w:rsid w:val="00F712B5"/>
    <w:rsid w:val="00F87C7C"/>
    <w:rsid w:val="00FC3C9C"/>
    <w:rsid w:val="00FC7F40"/>
    <w:rsid w:val="00FD78F7"/>
    <w:rsid w:val="00FD7A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styleId="Table3Deffects1">
    <w:name w:val="Table 3D effects 1"/>
    <w:basedOn w:val="TableNormal"/>
    <w:rsid w:val="00415E63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rsid w:val="00BB6B05"/>
    <w:rPr>
      <w:sz w:val="16"/>
      <w:szCs w:val="16"/>
    </w:rPr>
  </w:style>
  <w:style w:type="paragraph" w:styleId="CommentText">
    <w:name w:val="annotation text"/>
    <w:basedOn w:val="Normal"/>
    <w:link w:val="CommentTextChar"/>
    <w:rsid w:val="00BB6B0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B6B05"/>
  </w:style>
  <w:style w:type="paragraph" w:styleId="CommentSubject">
    <w:name w:val="annotation subject"/>
    <w:basedOn w:val="CommentText"/>
    <w:next w:val="CommentText"/>
    <w:link w:val="CommentSubjectChar"/>
    <w:rsid w:val="00BB6B05"/>
    <w:rPr>
      <w:b/>
      <w:bCs/>
    </w:rPr>
  </w:style>
  <w:style w:type="character" w:customStyle="1" w:styleId="CommentSubjectChar">
    <w:name w:val="Comment Subject Char"/>
    <w:link w:val="CommentSubject"/>
    <w:rsid w:val="00BB6B05"/>
    <w:rPr>
      <w:b/>
      <w:bCs/>
    </w:rPr>
  </w:style>
  <w:style w:type="paragraph" w:styleId="BalloonText">
    <w:name w:val="Balloon Text"/>
    <w:basedOn w:val="Normal"/>
    <w:link w:val="BalloonTextChar"/>
    <w:rsid w:val="00BB6B0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BB6B05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649A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Styles\Criminal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C891E8199C2468188759A719974C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8C7190-02E8-4064-A04C-DE2270ED0BEF}"/>
      </w:docPartPr>
      <w:docPartBody>
        <w:p w:rsidR="00095288" w:rsidRDefault="00DE2AC7" w:rsidP="00DE2AC7">
          <w:pPr>
            <w:pStyle w:val="AC891E8199C2468188759A719974C5B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47E0BE46ABA43F0BFE2C127EFB4C8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F93747-071C-49C3-A480-6A4EF8CA7D64}"/>
      </w:docPartPr>
      <w:docPartBody>
        <w:p w:rsidR="00095288" w:rsidRDefault="00DE2AC7" w:rsidP="00DE2AC7">
          <w:pPr>
            <w:pStyle w:val="847E0BE46ABA43F0BFE2C127EFB4C8C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034D8E8FA73455CB0BBE98F8F0D35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5EEF0B-CB54-488B-B7FE-B08A06A187DD}"/>
      </w:docPartPr>
      <w:docPartBody>
        <w:p w:rsidR="00095288" w:rsidRDefault="00DE2AC7" w:rsidP="00DE2AC7">
          <w:pPr>
            <w:pStyle w:val="6034D8E8FA73455CB0BBE98F8F0D352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2800034E7A249839971AD554356E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FBE649-F5FE-4E72-8382-F811500D0E73}"/>
      </w:docPartPr>
      <w:docPartBody>
        <w:p w:rsidR="00095288" w:rsidRDefault="00DE2AC7" w:rsidP="00DE2AC7">
          <w:pPr>
            <w:pStyle w:val="52800034E7A249839971AD554356E47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BEBAC0804414DC1A187E1EE55F465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5E7C70-E795-4155-B6FA-8FAC0B774D39}"/>
      </w:docPartPr>
      <w:docPartBody>
        <w:p w:rsidR="00095288" w:rsidRDefault="00DE2AC7" w:rsidP="00DE2AC7">
          <w:pPr>
            <w:pStyle w:val="8BEBAC0804414DC1A187E1EE55F4653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FE5260200904335BCFB17867E1C6C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6109D2-70C0-46FC-BB84-F59BC3277F86}"/>
      </w:docPartPr>
      <w:docPartBody>
        <w:p w:rsidR="00095288" w:rsidRDefault="00DE2AC7" w:rsidP="00DE2AC7">
          <w:pPr>
            <w:pStyle w:val="DFE5260200904335BCFB17867E1C6C7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381D6E9482446238F5882587CECB6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E720F-1CF4-4B7C-94F0-DCB268865D90}"/>
      </w:docPartPr>
      <w:docPartBody>
        <w:p w:rsidR="00095288" w:rsidRDefault="00DE2AC7" w:rsidP="00DE2AC7">
          <w:pPr>
            <w:pStyle w:val="5381D6E9482446238F5882587CECB6C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84332B7267E40F1BC8DA8625E790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B4C2E7-D6A7-4969-BE8E-13AC28264F45}"/>
      </w:docPartPr>
      <w:docPartBody>
        <w:p w:rsidR="00095288" w:rsidRDefault="00DE2AC7" w:rsidP="00DE2AC7">
          <w:pPr>
            <w:pStyle w:val="D84332B7267E40F1BC8DA8625E79030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635E846C9164C18B5C7B98349362C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7FBCBC-E682-4ABD-A284-00DCC094ECBC}"/>
      </w:docPartPr>
      <w:docPartBody>
        <w:p w:rsidR="00A32E84" w:rsidRDefault="00095288" w:rsidP="00095288">
          <w:pPr>
            <w:pStyle w:val="0635E846C9164C18B5C7B98349362CA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5641565A18448468B41AD2A914F1A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DD4803-72B4-4F37-8AAD-6C43151E8E3F}"/>
      </w:docPartPr>
      <w:docPartBody>
        <w:p w:rsidR="00A32E84" w:rsidRDefault="00095288" w:rsidP="00095288">
          <w:pPr>
            <w:pStyle w:val="15641565A18448468B41AD2A914F1A7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534295E9C9E497E8C2910A34CA1AC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598617-B319-4994-A181-5BBB379DC441}"/>
      </w:docPartPr>
      <w:docPartBody>
        <w:p w:rsidR="00A32E84" w:rsidRDefault="00095288" w:rsidP="00095288">
          <w:pPr>
            <w:pStyle w:val="F534295E9C9E497E8C2910A34CA1AC4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9911996B08D407A9EA641AE76532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1C021-3A77-43ED-98F4-29276961001D}"/>
      </w:docPartPr>
      <w:docPartBody>
        <w:p w:rsidR="00A32E84" w:rsidRDefault="00095288" w:rsidP="00095288">
          <w:pPr>
            <w:pStyle w:val="49911996B08D407A9EA641AE76532BC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A8EBC9662794E3D80FCB7B40220AF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6F37D-AE2C-43C1-8304-8F66CD4793CD}"/>
      </w:docPartPr>
      <w:docPartBody>
        <w:p w:rsidR="00A32E84" w:rsidRDefault="00095288" w:rsidP="00095288">
          <w:pPr>
            <w:pStyle w:val="BA8EBC9662794E3D80FCB7B40220AF8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E757780DA4645338D8134E1602FFC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0E9C24-82ED-46C6-8DA9-DA0C9D5C846C}"/>
      </w:docPartPr>
      <w:docPartBody>
        <w:p w:rsidR="00A32E84" w:rsidRDefault="00095288" w:rsidP="00095288">
          <w:pPr>
            <w:pStyle w:val="7E757780DA4645338D8134E1602FFC6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B2544D84DAF4EEA9355EF3A3907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A54D50-E701-4E88-B93B-BF0C7DA5F799}"/>
      </w:docPartPr>
      <w:docPartBody>
        <w:p w:rsidR="00A32E84" w:rsidRDefault="00095288" w:rsidP="00095288">
          <w:pPr>
            <w:pStyle w:val="3B2544D84DAF4EEA9355EF3A3907D21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6138975148E474E8372633A9FFB1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BE14CF-DB28-4C25-9068-713C72669170}"/>
      </w:docPartPr>
      <w:docPartBody>
        <w:p w:rsidR="00A32E84" w:rsidRDefault="00095288" w:rsidP="00095288">
          <w:pPr>
            <w:pStyle w:val="E6138975148E474E8372633A9FFB131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08445FF91B24A9FBFF3A41388C3E4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F0F60-71B5-44D6-82CF-E9150C4208B0}"/>
      </w:docPartPr>
      <w:docPartBody>
        <w:p w:rsidR="00A32E84" w:rsidRDefault="00095288" w:rsidP="00095288">
          <w:pPr>
            <w:pStyle w:val="808445FF91B24A9FBFF3A41388C3E4C0"/>
          </w:pPr>
          <w:r w:rsidRPr="002D5491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Heavy">
    <w:altName w:val="Arial Black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E2AC7"/>
    <w:rsid w:val="00095288"/>
    <w:rsid w:val="00155C7B"/>
    <w:rsid w:val="00A32E84"/>
    <w:rsid w:val="00A42042"/>
    <w:rsid w:val="00DE2A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2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95288"/>
    <w:rPr>
      <w:color w:val="808080"/>
    </w:rPr>
  </w:style>
  <w:style w:type="paragraph" w:customStyle="1" w:styleId="AC891E8199C2468188759A719974C5B3">
    <w:name w:val="AC891E8199C2468188759A719974C5B3"/>
    <w:rsid w:val="00DE2AC7"/>
  </w:style>
  <w:style w:type="paragraph" w:customStyle="1" w:styleId="847E0BE46ABA43F0BFE2C127EFB4C8CE">
    <w:name w:val="847E0BE46ABA43F0BFE2C127EFB4C8CE"/>
    <w:rsid w:val="00DE2AC7"/>
  </w:style>
  <w:style w:type="paragraph" w:customStyle="1" w:styleId="6034D8E8FA73455CB0BBE98F8F0D3522">
    <w:name w:val="6034D8E8FA73455CB0BBE98F8F0D3522"/>
    <w:rsid w:val="00DE2AC7"/>
  </w:style>
  <w:style w:type="paragraph" w:customStyle="1" w:styleId="52800034E7A249839971AD554356E473">
    <w:name w:val="52800034E7A249839971AD554356E473"/>
    <w:rsid w:val="00DE2AC7"/>
  </w:style>
  <w:style w:type="paragraph" w:customStyle="1" w:styleId="8BEBAC0804414DC1A187E1EE55F4653A">
    <w:name w:val="8BEBAC0804414DC1A187E1EE55F4653A"/>
    <w:rsid w:val="00DE2AC7"/>
  </w:style>
  <w:style w:type="paragraph" w:customStyle="1" w:styleId="DFE5260200904335BCFB17867E1C6C79">
    <w:name w:val="DFE5260200904335BCFB17867E1C6C79"/>
    <w:rsid w:val="00DE2AC7"/>
  </w:style>
  <w:style w:type="paragraph" w:customStyle="1" w:styleId="5381D6E9482446238F5882587CECB6C2">
    <w:name w:val="5381D6E9482446238F5882587CECB6C2"/>
    <w:rsid w:val="00DE2AC7"/>
  </w:style>
  <w:style w:type="paragraph" w:customStyle="1" w:styleId="D84332B7267E40F1BC8DA8625E79030E">
    <w:name w:val="D84332B7267E40F1BC8DA8625E79030E"/>
    <w:rsid w:val="00DE2AC7"/>
  </w:style>
  <w:style w:type="paragraph" w:customStyle="1" w:styleId="0635E846C9164C18B5C7B98349362CAA">
    <w:name w:val="0635E846C9164C18B5C7B98349362CAA"/>
    <w:rsid w:val="00095288"/>
  </w:style>
  <w:style w:type="paragraph" w:customStyle="1" w:styleId="15641565A18448468B41AD2A914F1A74">
    <w:name w:val="15641565A18448468B41AD2A914F1A74"/>
    <w:rsid w:val="00095288"/>
  </w:style>
  <w:style w:type="paragraph" w:customStyle="1" w:styleId="F534295E9C9E497E8C2910A34CA1AC40">
    <w:name w:val="F534295E9C9E497E8C2910A34CA1AC40"/>
    <w:rsid w:val="00095288"/>
  </w:style>
  <w:style w:type="paragraph" w:customStyle="1" w:styleId="8C0C046DB8A44B14BF752E63AE36578F">
    <w:name w:val="8C0C046DB8A44B14BF752E63AE36578F"/>
    <w:rsid w:val="00095288"/>
  </w:style>
  <w:style w:type="paragraph" w:customStyle="1" w:styleId="49911996B08D407A9EA641AE76532BCF">
    <w:name w:val="49911996B08D407A9EA641AE76532BCF"/>
    <w:rsid w:val="00095288"/>
  </w:style>
  <w:style w:type="paragraph" w:customStyle="1" w:styleId="BA8EBC9662794E3D80FCB7B40220AF87">
    <w:name w:val="BA8EBC9662794E3D80FCB7B40220AF87"/>
    <w:rsid w:val="00095288"/>
  </w:style>
  <w:style w:type="paragraph" w:customStyle="1" w:styleId="7E757780DA4645338D8134E1602FFC6F">
    <w:name w:val="7E757780DA4645338D8134E1602FFC6F"/>
    <w:rsid w:val="00095288"/>
  </w:style>
  <w:style w:type="paragraph" w:customStyle="1" w:styleId="3B2544D84DAF4EEA9355EF3A3907D21F">
    <w:name w:val="3B2544D84DAF4EEA9355EF3A3907D21F"/>
    <w:rsid w:val="00095288"/>
  </w:style>
  <w:style w:type="paragraph" w:customStyle="1" w:styleId="E6138975148E474E8372633A9FFB1319">
    <w:name w:val="E6138975148E474E8372633A9FFB1319"/>
    <w:rsid w:val="00095288"/>
  </w:style>
  <w:style w:type="paragraph" w:customStyle="1" w:styleId="808445FF91B24A9FBFF3A41388C3E4C0">
    <w:name w:val="808445FF91B24A9FBFF3A41388C3E4C0"/>
    <w:rsid w:val="0009528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Criminal</Template>
  <TotalTime>6</TotalTime>
  <Pages>1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Matt</dc:creator>
  <cp:lastModifiedBy>ADMIN</cp:lastModifiedBy>
  <cp:revision>12</cp:revision>
  <cp:lastPrinted>2003-01-14T02:56:00Z</cp:lastPrinted>
  <dcterms:created xsi:type="dcterms:W3CDTF">2016-01-16T21:33:00Z</dcterms:created>
  <dcterms:modified xsi:type="dcterms:W3CDTF">2016-01-24T19:38:00Z</dcterms:modified>
</cp:coreProperties>
</file>