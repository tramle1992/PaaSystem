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6B95" w:rsidRDefault="006A6B95"/>
    <w:tbl>
      <w:tblPr>
        <w:tblpPr w:leftFromText="187" w:rightFromText="187" w:vertAnchor="text" w:tblpY="1"/>
        <w:tblW w:w="22062" w:type="dxa"/>
        <w:tblInd w:w="-7" w:type="dxa"/>
        <w:tblLook w:val="0000"/>
      </w:tblPr>
      <w:tblGrid>
        <w:gridCol w:w="11031"/>
        <w:gridCol w:w="11031"/>
      </w:tblGrid>
      <w:tr w:rsidR="00795172" w:rsidTr="00795172">
        <w:trPr>
          <w:trHeight w:val="1080"/>
        </w:trPr>
        <w:tc>
          <w:tcPr>
            <w:tcW w:w="11031" w:type="dxa"/>
          </w:tcPr>
          <w:p w:rsidR="00795172" w:rsidRPr="00A52449" w:rsidRDefault="00787F85" w:rsidP="00A52449">
            <w:pPr>
              <w:jc w:val="center"/>
              <w:rPr>
                <w:b/>
                <w:i/>
                <w:sz w:val="60"/>
                <w:szCs w:val="60"/>
              </w:rPr>
            </w:pPr>
            <w:r>
              <w:rPr>
                <w:b/>
                <w:i/>
                <w:noProof/>
                <w:sz w:val="60"/>
                <w:szCs w:val="60"/>
              </w:rPr>
              <w:drawing>
                <wp:inline distT="0" distB="0" distL="0" distR="0">
                  <wp:extent cx="6638925" cy="1114425"/>
                  <wp:effectExtent l="19050" t="0" r="9525" b="0"/>
                  <wp:docPr id="1" name="Picture 1" descr="Credit Re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redit Rep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31" w:type="dxa"/>
          </w:tcPr>
          <w:p w:rsidR="00795172" w:rsidRPr="0044222C" w:rsidRDefault="00795172" w:rsidP="00A52449">
            <w:pPr>
              <w:jc w:val="center"/>
              <w:rPr>
                <w:b/>
                <w:i/>
                <w:sz w:val="60"/>
                <w:szCs w:val="60"/>
              </w:rPr>
            </w:pPr>
          </w:p>
        </w:tc>
      </w:tr>
    </w:tbl>
    <w:p w:rsidR="00391A46" w:rsidRDefault="00391A46"/>
    <w:tbl>
      <w:tblPr>
        <w:tblpPr w:leftFromText="187" w:rightFromText="187" w:vertAnchor="text" w:horzAnchor="margin" w:tblpY="-11"/>
        <w:tblW w:w="11045" w:type="dxa"/>
        <w:shd w:val="clear" w:color="auto" w:fill="FFFFFF"/>
        <w:tblLayout w:type="fixed"/>
        <w:tblLook w:val="0000"/>
      </w:tblPr>
      <w:tblGrid>
        <w:gridCol w:w="1080"/>
        <w:gridCol w:w="3847"/>
        <w:gridCol w:w="401"/>
        <w:gridCol w:w="677"/>
        <w:gridCol w:w="403"/>
        <w:gridCol w:w="1620"/>
        <w:gridCol w:w="1350"/>
        <w:gridCol w:w="1667"/>
      </w:tblGrid>
      <w:tr w:rsidR="004523F0" w:rsidRPr="00C31F66" w:rsidTr="00D4375F">
        <w:trPr>
          <w:trHeight w:hRule="exact" w:val="547"/>
        </w:trPr>
        <w:tc>
          <w:tcPr>
            <w:tcW w:w="1080" w:type="dxa"/>
            <w:shd w:val="clear" w:color="auto" w:fill="FFFFFF"/>
          </w:tcPr>
          <w:p w:rsidR="004523F0" w:rsidRPr="00650E4F" w:rsidRDefault="004523F0" w:rsidP="00C31F66">
            <w:pPr>
              <w:tabs>
                <w:tab w:val="left" w:pos="1335"/>
              </w:tabs>
              <w:rPr>
                <w:rFonts w:ascii="Franklin Gothic Demi Cond" w:hAnsi="Franklin Gothic Demi Cond"/>
                <w:sz w:val="28"/>
                <w:szCs w:val="32"/>
              </w:rPr>
            </w:pPr>
            <w:r w:rsidRPr="00650E4F">
              <w:rPr>
                <w:rFonts w:ascii="Franklin Gothic Demi Cond" w:hAnsi="Franklin Gothic Demi Cond"/>
                <w:sz w:val="28"/>
                <w:szCs w:val="32"/>
              </w:rPr>
              <w:t>Client:</w:t>
            </w:r>
            <w:r w:rsidRPr="00650E4F">
              <w:rPr>
                <w:rFonts w:ascii="Franklin Gothic Demi Cond" w:hAnsi="Franklin Gothic Demi Cond"/>
                <w:sz w:val="28"/>
                <w:szCs w:val="32"/>
              </w:rPr>
              <w:tab/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Client"/>
            <w:tag w:val="ResidentialHeader_Client"/>
            <w:id w:val="60023086"/>
            <w:placeholder>
              <w:docPart w:val="ED3EE31B3D4949C88A5136F5C4FB25DB"/>
            </w:placeholder>
            <w:showingPlcHdr/>
          </w:sdtPr>
          <w:sdtContent>
            <w:tc>
              <w:tcPr>
                <w:tcW w:w="6948" w:type="dxa"/>
                <w:gridSpan w:val="5"/>
                <w:shd w:val="clear" w:color="auto" w:fill="FFFFFF"/>
              </w:tcPr>
              <w:p w:rsidR="004523F0" w:rsidRPr="00650E4F" w:rsidRDefault="007031D3" w:rsidP="00C31F66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4523F0" w:rsidRPr="00650E4F" w:rsidRDefault="004523F0" w:rsidP="006A44E5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650E4F">
              <w:rPr>
                <w:rFonts w:ascii="Franklin Gothic Demi Cond" w:hAnsi="Franklin Gothic Demi Cond"/>
                <w:sz w:val="28"/>
                <w:szCs w:val="32"/>
              </w:rPr>
              <w:t>Rec</w:t>
            </w:r>
            <w:r w:rsidR="006A44E5">
              <w:rPr>
                <w:rFonts w:ascii="Franklin Gothic Demi Cond" w:hAnsi="Franklin Gothic Demi Cond"/>
                <w:sz w:val="28"/>
                <w:szCs w:val="32"/>
              </w:rPr>
              <w:t>eive</w:t>
            </w:r>
            <w:r w:rsidRPr="00650E4F">
              <w:rPr>
                <w:rFonts w:ascii="Franklin Gothic Demi Cond" w:hAnsi="Franklin Gothic Demi Cond"/>
                <w:sz w:val="28"/>
                <w:szCs w:val="32"/>
              </w:rPr>
              <w:t>d: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ReceivedDate"/>
            <w:tag w:val="ResidentialHeader_ReceivedDate"/>
            <w:id w:val="60023088"/>
            <w:placeholder>
              <w:docPart w:val="3869765146F04E25BC4869B0FFD20671"/>
            </w:placeholder>
            <w:showingPlcHdr/>
          </w:sdtPr>
          <w:sdtContent>
            <w:tc>
              <w:tcPr>
                <w:tcW w:w="1667" w:type="dxa"/>
                <w:shd w:val="clear" w:color="auto" w:fill="FFFFFF"/>
              </w:tcPr>
              <w:p w:rsidR="004523F0" w:rsidRPr="00C31F66" w:rsidRDefault="007031D3" w:rsidP="00C31F66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52449" w:rsidRPr="00C31F66" w:rsidTr="00D4375F">
        <w:trPr>
          <w:trHeight w:hRule="exact" w:val="288"/>
        </w:trPr>
        <w:tc>
          <w:tcPr>
            <w:tcW w:w="1080" w:type="dxa"/>
            <w:shd w:val="clear" w:color="auto" w:fill="FFFFFF"/>
          </w:tcPr>
          <w:p w:rsidR="00A52449" w:rsidRPr="00650E4F" w:rsidRDefault="00A52449" w:rsidP="00C31F66">
            <w:pPr>
              <w:tabs>
                <w:tab w:val="left" w:pos="1335"/>
              </w:tabs>
              <w:rPr>
                <w:rFonts w:ascii="Franklin Gothic Demi Cond" w:hAnsi="Franklin Gothic Demi Cond"/>
                <w:sz w:val="28"/>
                <w:szCs w:val="32"/>
              </w:rPr>
            </w:pPr>
          </w:p>
        </w:tc>
        <w:tc>
          <w:tcPr>
            <w:tcW w:w="3847" w:type="dxa"/>
            <w:shd w:val="clear" w:color="auto" w:fill="FFFFFF"/>
          </w:tcPr>
          <w:p w:rsidR="00A52449" w:rsidRPr="00650E4F" w:rsidRDefault="00A52449" w:rsidP="00C31F66">
            <w:pPr>
              <w:rPr>
                <w:rFonts w:ascii="Franklin Gothic Demi Cond" w:hAnsi="Franklin Gothic Demi Cond"/>
                <w:i/>
                <w:sz w:val="28"/>
                <w:szCs w:val="36"/>
              </w:rPr>
            </w:pPr>
          </w:p>
        </w:tc>
        <w:tc>
          <w:tcPr>
            <w:tcW w:w="1078" w:type="dxa"/>
            <w:gridSpan w:val="2"/>
            <w:shd w:val="clear" w:color="auto" w:fill="FFFFFF"/>
          </w:tcPr>
          <w:p w:rsidR="00A52449" w:rsidRPr="00650E4F" w:rsidRDefault="00A52449" w:rsidP="00C31F66">
            <w:pPr>
              <w:rPr>
                <w:rFonts w:ascii="Franklin Gothic Demi Cond" w:hAnsi="Franklin Gothic Demi Cond"/>
                <w:sz w:val="28"/>
                <w:szCs w:val="32"/>
              </w:rPr>
            </w:pPr>
          </w:p>
        </w:tc>
        <w:tc>
          <w:tcPr>
            <w:tcW w:w="2023" w:type="dxa"/>
            <w:gridSpan w:val="2"/>
            <w:shd w:val="clear" w:color="auto" w:fill="FFFFFF"/>
          </w:tcPr>
          <w:p w:rsidR="00A52449" w:rsidRPr="00650E4F" w:rsidRDefault="00A52449" w:rsidP="00C31F66">
            <w:pPr>
              <w:rPr>
                <w:rFonts w:ascii="Franklin Gothic Demi Cond" w:hAnsi="Franklin Gothic Demi Cond"/>
                <w:i/>
                <w:sz w:val="28"/>
                <w:szCs w:val="36"/>
              </w:rPr>
            </w:pPr>
          </w:p>
        </w:tc>
        <w:tc>
          <w:tcPr>
            <w:tcW w:w="1350" w:type="dxa"/>
            <w:shd w:val="clear" w:color="auto" w:fill="FFFFFF"/>
          </w:tcPr>
          <w:p w:rsidR="00A52449" w:rsidRPr="00650E4F" w:rsidRDefault="00A52449" w:rsidP="00C31F66">
            <w:pPr>
              <w:rPr>
                <w:rFonts w:ascii="Franklin Gothic Demi Cond" w:hAnsi="Franklin Gothic Demi Cond"/>
                <w:sz w:val="28"/>
                <w:szCs w:val="32"/>
              </w:rPr>
            </w:pPr>
          </w:p>
        </w:tc>
        <w:tc>
          <w:tcPr>
            <w:tcW w:w="1667" w:type="dxa"/>
            <w:shd w:val="clear" w:color="auto" w:fill="FFFFFF"/>
          </w:tcPr>
          <w:p w:rsidR="00A52449" w:rsidRPr="00C31F66" w:rsidRDefault="00A52449" w:rsidP="00C31F66">
            <w:pPr>
              <w:rPr>
                <w:rFonts w:ascii="Franklin Gothic Demi" w:hAnsi="Franklin Gothic Demi"/>
                <w:i/>
                <w:sz w:val="28"/>
                <w:szCs w:val="36"/>
              </w:rPr>
            </w:pPr>
          </w:p>
        </w:tc>
      </w:tr>
      <w:tr w:rsidR="00A52449" w:rsidRPr="00C31F66" w:rsidTr="00D4375F">
        <w:trPr>
          <w:trHeight w:hRule="exact" w:val="547"/>
        </w:trPr>
        <w:tc>
          <w:tcPr>
            <w:tcW w:w="1080" w:type="dxa"/>
            <w:shd w:val="clear" w:color="auto" w:fill="FFFFFF"/>
          </w:tcPr>
          <w:p w:rsidR="00A52449" w:rsidRPr="00650E4F" w:rsidRDefault="006A44E5" w:rsidP="00C31F66">
            <w:pPr>
              <w:rPr>
                <w:rFonts w:ascii="Franklin Gothic Demi Cond" w:hAnsi="Franklin Gothic Demi Cond"/>
                <w:i/>
                <w:sz w:val="28"/>
                <w:szCs w:val="32"/>
              </w:rPr>
            </w:pPr>
            <w:r>
              <w:rPr>
                <w:rFonts w:ascii="Franklin Gothic Demi Cond" w:hAnsi="Franklin Gothic Demi Cond"/>
                <w:sz w:val="28"/>
                <w:szCs w:val="32"/>
              </w:rPr>
              <w:t>Unit</w:t>
            </w:r>
            <w:r w:rsidR="00A52449" w:rsidRPr="00650E4F">
              <w:rPr>
                <w:rFonts w:ascii="Franklin Gothic Demi Cond" w:hAnsi="Franklin Gothic Demi Cond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UnitNumber"/>
            <w:tag w:val="ResidentialHeader_UnitNumber"/>
            <w:id w:val="60023090"/>
            <w:placeholder>
              <w:docPart w:val="9B04E18DF9774746A158C65E369F1A80"/>
            </w:placeholder>
            <w:showingPlcHdr/>
          </w:sdtPr>
          <w:sdtContent>
            <w:tc>
              <w:tcPr>
                <w:tcW w:w="4248" w:type="dxa"/>
                <w:gridSpan w:val="2"/>
                <w:shd w:val="clear" w:color="auto" w:fill="FFFFFF"/>
              </w:tcPr>
              <w:p w:rsidR="00A52449" w:rsidRPr="00650E4F" w:rsidRDefault="007031D3" w:rsidP="00C31F66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080" w:type="dxa"/>
            <w:gridSpan w:val="2"/>
            <w:shd w:val="clear" w:color="auto" w:fill="FFFFFF"/>
          </w:tcPr>
          <w:p w:rsidR="00A52449" w:rsidRPr="00650E4F" w:rsidRDefault="00A52449" w:rsidP="00C31F66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650E4F">
              <w:rPr>
                <w:rFonts w:ascii="Franklin Gothic Demi Cond" w:hAnsi="Franklin Gothic Demi Cond"/>
                <w:sz w:val="28"/>
                <w:szCs w:val="32"/>
              </w:rPr>
              <w:t>Rent: 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RentAmount"/>
            <w:tag w:val="ResidentialHeader_RentAmount"/>
            <w:id w:val="60023092"/>
            <w:placeholder>
              <w:docPart w:val="713F2968B0334BA08C3B7E04388331CA"/>
            </w:placeholder>
            <w:showingPlcHdr/>
          </w:sdtPr>
          <w:sdtContent>
            <w:tc>
              <w:tcPr>
                <w:tcW w:w="1620" w:type="dxa"/>
                <w:shd w:val="clear" w:color="auto" w:fill="FFFFFF"/>
              </w:tcPr>
              <w:p w:rsidR="00A52449" w:rsidRPr="00650E4F" w:rsidRDefault="007031D3" w:rsidP="00C31F66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A52449" w:rsidRPr="00650E4F" w:rsidRDefault="00A52449" w:rsidP="00C31F66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650E4F">
              <w:rPr>
                <w:rFonts w:ascii="Franklin Gothic Demi Cond" w:hAnsi="Franklin Gothic Demi Cond"/>
                <w:sz w:val="28"/>
                <w:szCs w:val="32"/>
              </w:rPr>
              <w:t>Move In: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MoveInDate"/>
            <w:tag w:val="ResidentialHeader_MoveInDate"/>
            <w:id w:val="60023094"/>
            <w:placeholder>
              <w:docPart w:val="3CFCE6A0ED6C4F729925DAB204CB2DA4"/>
            </w:placeholder>
            <w:showingPlcHdr/>
          </w:sdtPr>
          <w:sdtContent>
            <w:tc>
              <w:tcPr>
                <w:tcW w:w="1667" w:type="dxa"/>
                <w:shd w:val="clear" w:color="auto" w:fill="FFFFFF"/>
              </w:tcPr>
              <w:p w:rsidR="00A52449" w:rsidRPr="00C31F66" w:rsidRDefault="007031D3" w:rsidP="00C31F66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343155" w:rsidRDefault="00343155" w:rsidP="00343155">
      <w:r>
        <w:rPr>
          <w:rFonts w:ascii="Franklin Gothic Heavy" w:hAnsi="Franklin Gothic Heavy"/>
          <w:color w:val="B09743"/>
          <w:sz w:val="32"/>
        </w:rPr>
        <w:t>Applicant Information</w:t>
      </w:r>
    </w:p>
    <w:p w:rsidR="00343155" w:rsidRDefault="00343155" w:rsidP="00343155"/>
    <w:tbl>
      <w:tblPr>
        <w:tblpPr w:leftFromText="187" w:rightFromText="187" w:vertAnchor="text" w:horzAnchor="margin" w:tblpXSpec="center" w:tblpY="1"/>
        <w:tblW w:w="10800" w:type="dxa"/>
        <w:tblLayout w:type="fixed"/>
        <w:tblLook w:val="0000"/>
      </w:tblPr>
      <w:tblGrid>
        <w:gridCol w:w="1800"/>
        <w:gridCol w:w="9000"/>
      </w:tblGrid>
      <w:tr w:rsidR="00343155" w:rsidTr="004964C0">
        <w:trPr>
          <w:trHeight w:val="405"/>
        </w:trPr>
        <w:tc>
          <w:tcPr>
            <w:tcW w:w="1800" w:type="dxa"/>
            <w:shd w:val="clear" w:color="auto" w:fill="auto"/>
          </w:tcPr>
          <w:p w:rsidR="00343155" w:rsidRPr="007D029D" w:rsidRDefault="00343155" w:rsidP="004964C0">
            <w:pPr>
              <w:jc w:val="right"/>
              <w:rPr>
                <w:rFonts w:ascii="Franklin Gothic Demi Cond" w:hAnsi="Franklin Gothic Demi Cond"/>
                <w:b/>
                <w:szCs w:val="32"/>
              </w:rPr>
            </w:pPr>
            <w:r w:rsidRPr="007D029D">
              <w:rPr>
                <w:rFonts w:ascii="Franklin Gothic Demi Cond" w:hAnsi="Franklin Gothic Demi Cond"/>
                <w:szCs w:val="26"/>
              </w:rPr>
              <w:t>Name: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Name"/>
            <w:tag w:val="Applicant_NameTag"/>
            <w:id w:val="32423671"/>
            <w:placeholder>
              <w:docPart w:val="0F539D029BA24AA7B090E0403EB4FBE1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343155" w:rsidRPr="007D029D" w:rsidRDefault="005934CA" w:rsidP="004964C0">
                <w:pPr>
                  <w:rPr>
                    <w:i/>
                    <w:sz w:val="32"/>
                    <w:szCs w:val="32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343155" w:rsidTr="004964C0">
        <w:trPr>
          <w:trHeight w:val="403"/>
        </w:trPr>
        <w:tc>
          <w:tcPr>
            <w:tcW w:w="1800" w:type="dxa"/>
            <w:shd w:val="clear" w:color="auto" w:fill="auto"/>
          </w:tcPr>
          <w:p w:rsidR="00343155" w:rsidRPr="007D029D" w:rsidRDefault="00343155" w:rsidP="004964C0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Date of Birth: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BirthDate"/>
            <w:tag w:val="Applicant_BirthDateTag"/>
            <w:id w:val="67691206"/>
            <w:placeholder>
              <w:docPart w:val="05AE98C8317D4DA38207835B65CF0BF4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343155" w:rsidRPr="007D029D" w:rsidRDefault="005934CA" w:rsidP="004964C0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343155" w:rsidTr="004964C0">
        <w:trPr>
          <w:trHeight w:val="403"/>
        </w:trPr>
        <w:tc>
          <w:tcPr>
            <w:tcW w:w="1800" w:type="dxa"/>
            <w:shd w:val="clear" w:color="auto" w:fill="auto"/>
          </w:tcPr>
          <w:p w:rsidR="00343155" w:rsidRPr="007D029D" w:rsidRDefault="00343155" w:rsidP="004964C0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Address: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Address"/>
            <w:tag w:val="Applicant_AddressTag"/>
            <w:id w:val="67691207"/>
            <w:placeholder>
              <w:docPart w:val="71A226B9E1F7490D8D10C7292D304EE8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343155" w:rsidRPr="007D029D" w:rsidRDefault="005934CA" w:rsidP="004964C0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343155" w:rsidTr="004964C0">
        <w:trPr>
          <w:trHeight w:val="403"/>
        </w:trPr>
        <w:tc>
          <w:tcPr>
            <w:tcW w:w="1800" w:type="dxa"/>
            <w:shd w:val="clear" w:color="auto" w:fill="auto"/>
          </w:tcPr>
          <w:p w:rsidR="00343155" w:rsidRPr="007D029D" w:rsidRDefault="00343155" w:rsidP="004964C0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SS#: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SS"/>
            <w:tag w:val="Applicant_SSTag"/>
            <w:id w:val="67691208"/>
            <w:placeholder>
              <w:docPart w:val="00830639B01C45D28475AD5DBEC6B315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343155" w:rsidRPr="007D029D" w:rsidRDefault="005934CA" w:rsidP="004964C0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343155" w:rsidTr="004964C0">
        <w:trPr>
          <w:trHeight w:val="403"/>
        </w:trPr>
        <w:tc>
          <w:tcPr>
            <w:tcW w:w="1800" w:type="dxa"/>
            <w:shd w:val="clear" w:color="auto" w:fill="auto"/>
          </w:tcPr>
          <w:p w:rsidR="00343155" w:rsidRPr="007D029D" w:rsidRDefault="00343155" w:rsidP="004964C0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Position Applied for: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Pos"/>
            <w:tag w:val="Applicant_PosTag"/>
            <w:id w:val="67691209"/>
            <w:placeholder>
              <w:docPart w:val="E15CC518F9C84DC3A49B0CFE7D50ED87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343155" w:rsidRPr="007D029D" w:rsidRDefault="005934CA" w:rsidP="004964C0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2629FD" w:rsidRDefault="002629FD"/>
    <w:tbl>
      <w:tblPr>
        <w:tblpPr w:leftFromText="187" w:rightFromText="187" w:vertAnchor="text" w:horzAnchor="margin" w:tblpXSpec="center" w:tblpY="1"/>
        <w:tblW w:w="10908" w:type="dxa"/>
        <w:tblLayout w:type="fixed"/>
        <w:tblCellMar>
          <w:left w:w="115" w:type="dxa"/>
          <w:right w:w="115" w:type="dxa"/>
        </w:tblCellMar>
        <w:tblLook w:val="0000"/>
      </w:tblPr>
      <w:tblGrid>
        <w:gridCol w:w="9000"/>
        <w:gridCol w:w="828"/>
        <w:gridCol w:w="360"/>
        <w:gridCol w:w="720"/>
      </w:tblGrid>
      <w:tr w:rsidR="00A359FB">
        <w:trPr>
          <w:trHeight w:val="360"/>
        </w:trPr>
        <w:tc>
          <w:tcPr>
            <w:tcW w:w="9000" w:type="dxa"/>
          </w:tcPr>
          <w:p w:rsidR="00A359FB" w:rsidRPr="00DB3A50" w:rsidRDefault="00DB3A50" w:rsidP="00391A46">
            <w:pPr>
              <w:rPr>
                <w:rFonts w:ascii="Franklin Gothic Heavy" w:hAnsi="Franklin Gothic Heavy"/>
                <w:color w:val="B09743"/>
              </w:rPr>
            </w:pPr>
            <w:r w:rsidRPr="00DB3A50">
              <w:rPr>
                <w:rFonts w:ascii="Franklin Gothic Heavy" w:hAnsi="Franklin Gothic Heavy"/>
                <w:color w:val="B09743"/>
                <w:sz w:val="32"/>
              </w:rPr>
              <w:t>Credit</w:t>
            </w:r>
          </w:p>
        </w:tc>
        <w:tc>
          <w:tcPr>
            <w:tcW w:w="828" w:type="dxa"/>
          </w:tcPr>
          <w:p w:rsidR="00A359FB" w:rsidRPr="00650E4F" w:rsidRDefault="00A359FB" w:rsidP="00391A46">
            <w:pPr>
              <w:jc w:val="center"/>
              <w:rPr>
                <w:rFonts w:ascii="Franklin Gothic Demi Cond" w:hAnsi="Franklin Gothic Demi Cond"/>
              </w:rPr>
            </w:pPr>
            <w:r w:rsidRPr="00650E4F">
              <w:rPr>
                <w:rFonts w:ascii="Franklin Gothic Demi Cond" w:hAnsi="Franklin Gothic Demi Cond"/>
              </w:rPr>
              <w:t>Yes</w:t>
            </w:r>
          </w:p>
        </w:tc>
        <w:tc>
          <w:tcPr>
            <w:tcW w:w="360" w:type="dxa"/>
          </w:tcPr>
          <w:p w:rsidR="00A359FB" w:rsidRPr="00650E4F" w:rsidRDefault="00A359FB" w:rsidP="00391A46">
            <w:pPr>
              <w:jc w:val="center"/>
              <w:rPr>
                <w:rFonts w:ascii="Franklin Gothic Demi Cond" w:hAnsi="Franklin Gothic Demi Cond"/>
              </w:rPr>
            </w:pPr>
          </w:p>
        </w:tc>
        <w:tc>
          <w:tcPr>
            <w:tcW w:w="720" w:type="dxa"/>
          </w:tcPr>
          <w:p w:rsidR="00A359FB" w:rsidRPr="00650E4F" w:rsidRDefault="00A359FB" w:rsidP="00391A46">
            <w:pPr>
              <w:jc w:val="center"/>
              <w:rPr>
                <w:rFonts w:ascii="Franklin Gothic Demi Cond" w:hAnsi="Franklin Gothic Demi Cond"/>
              </w:rPr>
            </w:pPr>
            <w:r w:rsidRPr="00650E4F">
              <w:rPr>
                <w:rFonts w:ascii="Franklin Gothic Demi Cond" w:hAnsi="Franklin Gothic Demi Cond"/>
              </w:rPr>
              <w:t>No</w:t>
            </w:r>
          </w:p>
        </w:tc>
      </w:tr>
      <w:tr w:rsidR="00A359FB" w:rsidTr="00F96B4C">
        <w:trPr>
          <w:cantSplit/>
          <w:trHeight w:hRule="exact" w:val="360"/>
        </w:trPr>
        <w:tc>
          <w:tcPr>
            <w:tcW w:w="9000" w:type="dxa"/>
            <w:vAlign w:val="bottom"/>
          </w:tcPr>
          <w:p w:rsidR="00A359FB" w:rsidRPr="00DB3A50" w:rsidRDefault="00A359FB" w:rsidP="00F96B4C">
            <w:pPr>
              <w:rPr>
                <w:rFonts w:ascii="Franklin Gothic Book" w:hAnsi="Franklin Gothic Book"/>
                <w:sz w:val="22"/>
              </w:rPr>
            </w:pPr>
            <w:r w:rsidRPr="00DB3A50">
              <w:rPr>
                <w:rFonts w:ascii="Franklin Gothic Book" w:hAnsi="Franklin Gothic Book"/>
                <w:sz w:val="22"/>
              </w:rPr>
              <w:t>Was a credit report obtained?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nfo_CreditReportObtained_Yes"/>
            <w:tag w:val="CredInfo_CreditReportObtained_YesTag"/>
            <w:id w:val="32423676"/>
            <w:placeholder>
              <w:docPart w:val="32E773C9C0824CA6AF1065B2E99F7BEE"/>
            </w:placeholder>
          </w:sdtPr>
          <w:sdtContent>
            <w:tc>
              <w:tcPr>
                <w:tcW w:w="828" w:type="dxa"/>
                <w:tcBorders>
                  <w:bottom w:val="single" w:sz="6" w:space="0" w:color="000000"/>
                </w:tcBorders>
                <w:vAlign w:val="bottom"/>
              </w:tcPr>
              <w:p w:rsidR="00A359FB" w:rsidRPr="00DB3A50" w:rsidRDefault="00920CE1" w:rsidP="00F96B4C">
                <w:pPr>
                  <w:jc w:val="center"/>
                  <w:rPr>
                    <w:rFonts w:ascii="Franklin Gothic Demi" w:hAnsi="Franklin Gothic Demi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DB3A50" w:rsidRDefault="00A359FB" w:rsidP="00F96B4C">
            <w:pPr>
              <w:jc w:val="center"/>
              <w:rPr>
                <w:rFonts w:ascii="Franklin Gothic Demi" w:hAnsi="Franklin Gothic Demi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nfo_CreditReportObtained_No"/>
            <w:tag w:val="CredInfo_CreditReportObtained_NoTag"/>
            <w:id w:val="32423677"/>
            <w:placeholder>
              <w:docPart w:val="172C3BFE30884DCF9CE2664B51DD9790"/>
            </w:placeholder>
          </w:sdtPr>
          <w:sdtContent>
            <w:tc>
              <w:tcPr>
                <w:tcW w:w="720" w:type="dxa"/>
                <w:tcBorders>
                  <w:bottom w:val="single" w:sz="6" w:space="0" w:color="000000"/>
                </w:tcBorders>
                <w:vAlign w:val="bottom"/>
              </w:tcPr>
              <w:p w:rsidR="00A359FB" w:rsidRPr="001430BE" w:rsidRDefault="001430BE" w:rsidP="00F96B4C">
                <w:pPr>
                  <w:jc w:val="center"/>
                  <w:rPr>
                    <w:rFonts w:ascii="Franklin Gothic Demi" w:hAnsi="Franklin Gothic Demi"/>
                  </w:rPr>
                </w:pPr>
                <w:r w:rsidRPr="001430BE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359FB" w:rsidTr="00F96B4C">
        <w:trPr>
          <w:cantSplit/>
          <w:trHeight w:val="360"/>
        </w:trPr>
        <w:tc>
          <w:tcPr>
            <w:tcW w:w="9000" w:type="dxa"/>
            <w:vAlign w:val="bottom"/>
          </w:tcPr>
          <w:p w:rsidR="00A359FB" w:rsidRPr="00DB3A50" w:rsidRDefault="00A359FB" w:rsidP="00F96B4C">
            <w:pPr>
              <w:rPr>
                <w:rFonts w:ascii="Franklin Gothic Book" w:hAnsi="Franklin Gothic Book"/>
                <w:sz w:val="22"/>
              </w:rPr>
            </w:pPr>
            <w:r w:rsidRPr="00DB3A50">
              <w:rPr>
                <w:rFonts w:ascii="Franklin Gothic Book" w:hAnsi="Franklin Gothic Book"/>
                <w:sz w:val="22"/>
              </w:rPr>
              <w:t>Do the names, SSN</w:t>
            </w:r>
            <w:r w:rsidR="00FD270B" w:rsidRPr="00DB3A50">
              <w:rPr>
                <w:rFonts w:ascii="Franklin Gothic Book" w:hAnsi="Franklin Gothic Book"/>
                <w:sz w:val="22"/>
              </w:rPr>
              <w:t xml:space="preserve"> and </w:t>
            </w:r>
            <w:r w:rsidRPr="00DB3A50">
              <w:rPr>
                <w:rFonts w:ascii="Franklin Gothic Book" w:hAnsi="Franklin Gothic Book"/>
                <w:sz w:val="22"/>
              </w:rPr>
              <w:t>birth date match information provided on application?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nfo_CreditMatched_Yes"/>
            <w:tag w:val="CredInfo_CreditMatched_YesTag"/>
            <w:id w:val="35687668"/>
            <w:placeholder>
              <w:docPart w:val="07E46D9C3E334EC28B9D2A763B30EC8F"/>
            </w:placeholder>
          </w:sdtPr>
          <w:sdtContent>
            <w:tc>
              <w:tcPr>
                <w:tcW w:w="828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DB3A50" w:rsidRDefault="00920CE1" w:rsidP="00F96B4C">
                <w:pPr>
                  <w:jc w:val="center"/>
                  <w:rPr>
                    <w:rFonts w:ascii="Franklin Gothic Demi" w:hAnsi="Franklin Gothic Demi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DB3A50" w:rsidRDefault="00A359FB" w:rsidP="00F96B4C">
            <w:pPr>
              <w:jc w:val="center"/>
              <w:rPr>
                <w:rFonts w:ascii="Franklin Gothic Demi" w:hAnsi="Franklin Gothic Demi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nfo_CreditMatched_No"/>
            <w:tag w:val="CredInfo_CreditMatched_NoTag"/>
            <w:id w:val="35687669"/>
            <w:placeholder>
              <w:docPart w:val="651B03A9E6BD46758887321F44844D82"/>
            </w:placeholder>
          </w:sdtPr>
          <w:sdtContent>
            <w:tc>
              <w:tcPr>
                <w:tcW w:w="720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DB3A50" w:rsidRDefault="00920CE1" w:rsidP="00F96B4C">
                <w:pPr>
                  <w:jc w:val="center"/>
                  <w:rPr>
                    <w:rFonts w:ascii="Franklin Gothic Demi" w:hAnsi="Franklin Gothic Demi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359FB" w:rsidTr="00F96B4C">
        <w:trPr>
          <w:cantSplit/>
          <w:trHeight w:val="360"/>
        </w:trPr>
        <w:tc>
          <w:tcPr>
            <w:tcW w:w="9000" w:type="dxa"/>
            <w:vAlign w:val="bottom"/>
          </w:tcPr>
          <w:p w:rsidR="00A359FB" w:rsidRPr="00DB3A50" w:rsidRDefault="00CE571F" w:rsidP="00F96B4C">
            <w:pPr>
              <w:rPr>
                <w:rFonts w:ascii="Franklin Gothic Book" w:hAnsi="Franklin Gothic Book"/>
                <w:sz w:val="22"/>
              </w:rPr>
            </w:pPr>
            <w:r w:rsidRPr="00DB3A50">
              <w:rPr>
                <w:rFonts w:ascii="Franklin Gothic Book" w:hAnsi="Franklin Gothic Book"/>
                <w:sz w:val="22"/>
              </w:rPr>
              <w:t>Does credit history show bankruptcies, collections, judgments, liens or past due balances?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nfo_CreditHistoryBankrupted_Yes"/>
            <w:tag w:val="CredInfo_CreditHistoryBankrupted_YesTag"/>
            <w:id w:val="35687670"/>
            <w:placeholder>
              <w:docPart w:val="9E9310A8DB264E87ACFFC8ED71AA0960"/>
            </w:placeholder>
          </w:sdtPr>
          <w:sdtContent>
            <w:tc>
              <w:tcPr>
                <w:tcW w:w="828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DB3A50" w:rsidRDefault="00920CE1" w:rsidP="00F96B4C">
                <w:pPr>
                  <w:jc w:val="center"/>
                  <w:rPr>
                    <w:rFonts w:ascii="Franklin Gothic Demi" w:hAnsi="Franklin Gothic Demi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DB3A50" w:rsidRDefault="00A359FB" w:rsidP="00F96B4C">
            <w:pPr>
              <w:jc w:val="center"/>
              <w:rPr>
                <w:rFonts w:ascii="Franklin Gothic Demi" w:hAnsi="Franklin Gothic Demi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nfo_CreditHistoryBankrupted_No"/>
            <w:tag w:val="CredInfo_CreditHistoryBankrupted_NoTag"/>
            <w:id w:val="35687671"/>
            <w:placeholder>
              <w:docPart w:val="E82CF2BC36B34A61BAC0A5CC6D437109"/>
            </w:placeholder>
          </w:sdtPr>
          <w:sdtContent>
            <w:tc>
              <w:tcPr>
                <w:tcW w:w="720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DB3A50" w:rsidRDefault="00920CE1" w:rsidP="00F96B4C">
                <w:pPr>
                  <w:jc w:val="center"/>
                  <w:rPr>
                    <w:rFonts w:ascii="Franklin Gothic Demi" w:hAnsi="Franklin Gothic Demi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</w:tbl>
    <w:p w:rsidR="00C31F66" w:rsidRDefault="00C31F66" w:rsidP="00C31F66"/>
    <w:tbl>
      <w:tblPr>
        <w:tblpPr w:leftFromText="187" w:rightFromText="187" w:vertAnchor="text" w:horzAnchor="margin" w:tblpXSpec="center" w:tblpY="1"/>
        <w:tblW w:w="0" w:type="auto"/>
        <w:tblLayout w:type="fixed"/>
        <w:tblCellMar>
          <w:left w:w="115" w:type="dxa"/>
          <w:right w:w="115" w:type="dxa"/>
        </w:tblCellMar>
        <w:tblLook w:val="0000"/>
      </w:tblPr>
      <w:tblGrid>
        <w:gridCol w:w="655"/>
        <w:gridCol w:w="4860"/>
        <w:gridCol w:w="540"/>
        <w:gridCol w:w="2160"/>
        <w:gridCol w:w="1440"/>
      </w:tblGrid>
      <w:tr w:rsidR="00686923" w:rsidTr="00C1332F">
        <w:trPr>
          <w:trHeight w:hRule="exact" w:val="360"/>
        </w:trPr>
        <w:tc>
          <w:tcPr>
            <w:tcW w:w="9655" w:type="dxa"/>
            <w:gridSpan w:val="5"/>
          </w:tcPr>
          <w:p w:rsidR="00686923" w:rsidRPr="00650E4F" w:rsidRDefault="00686923" w:rsidP="00C1332F">
            <w:pPr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Negative Debt Totals:</w:t>
            </w:r>
          </w:p>
        </w:tc>
      </w:tr>
      <w:tr w:rsidR="00686923" w:rsidTr="00C1332F">
        <w:trPr>
          <w:trHeight w:val="360"/>
        </w:trPr>
        <w:tc>
          <w:tcPr>
            <w:tcW w:w="9655" w:type="dxa"/>
            <w:gridSpan w:val="5"/>
          </w:tcPr>
          <w:p w:rsidR="00686923" w:rsidRPr="00DB3A50" w:rsidRDefault="00686923" w:rsidP="00C1332F">
            <w:pPr>
              <w:rPr>
                <w:rFonts w:ascii="Franklin Gothic Book" w:hAnsi="Franklin Gothic Book"/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Past due credit payments: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PastDueAmounts"/>
            <w:tag w:val="CreditInfoTotals_PastDueAmountsTag"/>
            <w:id w:val="36688472"/>
            <w:placeholder>
              <w:docPart w:val="EB0B54D098E84DBBAB36E9D355EB6F38"/>
            </w:placeholder>
          </w:sdtPr>
          <w:sdtContent>
            <w:tc>
              <w:tcPr>
                <w:tcW w:w="2160" w:type="dxa"/>
                <w:tcBorders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Rent: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Rent"/>
            <w:tag w:val="CreditInfoTotals_RentTag"/>
            <w:id w:val="36688473"/>
            <w:placeholder>
              <w:docPart w:val="2521D11FA8734CA59C17F7F9B30E7533"/>
            </w:placeholder>
          </w:sdtPr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Collections: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Collections"/>
            <w:tag w:val="CreditInfoTotals_CollectionsTag"/>
            <w:id w:val="36688474"/>
            <w:placeholder>
              <w:docPart w:val="811160F936B3440C92E31E2FEB8C16BF"/>
            </w:placeholder>
          </w:sdtPr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Liens: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Liens"/>
            <w:tag w:val="CreditInfoTotals_LiensTag"/>
            <w:id w:val="36688475"/>
            <w:placeholder>
              <w:docPart w:val="0C2A507C14B948A399F7D4E118F3C8F4"/>
            </w:placeholder>
          </w:sdtPr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Judgments: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Judgements"/>
            <w:tag w:val="CreditInfoTotals_JudgementsTag"/>
            <w:id w:val="36688476"/>
            <w:placeholder>
              <w:docPart w:val="6CF70A258E44479D8BCD216B08C813A8"/>
            </w:placeholder>
          </w:sdtPr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Child Support: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ChildSupport"/>
            <w:tag w:val="CreditInfoTotals_ChildSupportTag"/>
            <w:id w:val="36688477"/>
            <w:placeholder>
              <w:docPart w:val="76EE04D0C5604B3AA73B87B8B2EE9B95"/>
            </w:placeholder>
          </w:sdtPr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Bankruptcy: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BankruptcyDate"/>
            <w:tag w:val="CreditInfoTotals_BankruptcyDateTag"/>
            <w:id w:val="36688478"/>
            <w:placeholder>
              <w:docPart w:val="D23D4224EC03431BA88A3B8175F84EB7"/>
            </w:placeholder>
          </w:sdtPr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Positive credit since bankruptcy?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PositiveCreditSince"/>
            <w:tag w:val="CreditInfoTotals_PositiveCreditSinceTag"/>
            <w:id w:val="36688479"/>
            <w:placeholder>
              <w:docPart w:val="BDE789EF82F146F49628F6D8752587C1"/>
            </w:placeholder>
          </w:sdtPr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Total: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Total"/>
            <w:tag w:val="CreditInfoTotals_TotalTag"/>
            <w:id w:val="36688480"/>
            <w:placeholder>
              <w:docPart w:val="D08E764A38744563A772AF720799A4E7"/>
            </w:placeholder>
          </w:sdtPr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b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b/>
                <w:sz w:val="26"/>
                <w:szCs w:val="26"/>
              </w:rPr>
            </w:pPr>
          </w:p>
        </w:tc>
      </w:tr>
    </w:tbl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Pr="00C31F66" w:rsidRDefault="00686923" w:rsidP="00F374B1">
      <w:pPr>
        <w:rPr>
          <w:vanish/>
        </w:rPr>
      </w:pPr>
    </w:p>
    <w:sectPr w:rsidR="00686923" w:rsidRPr="00C31F66" w:rsidSect="00DB3A50">
      <w:footerReference w:type="default" r:id="rId7"/>
      <w:pgSz w:w="12240" w:h="15840" w:code="1"/>
      <w:pgMar w:top="720" w:right="720" w:bottom="720" w:left="720" w:header="0" w:footer="73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7D91" w:rsidRDefault="004E7D91">
      <w:r>
        <w:separator/>
      </w:r>
    </w:p>
  </w:endnote>
  <w:endnote w:type="continuationSeparator" w:id="1">
    <w:p w:rsidR="004E7D91" w:rsidRDefault="004E7D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Heavy">
    <w:altName w:val="Arial Black"/>
    <w:charset w:val="00"/>
    <w:family w:val="swiss"/>
    <w:pitch w:val="variable"/>
    <w:sig w:usb0="00000001" w:usb1="00000000" w:usb2="00000000" w:usb3="00000000" w:csb0="000000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3A50" w:rsidRDefault="00787F85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7D91" w:rsidRDefault="004E7D91">
      <w:r>
        <w:separator/>
      </w:r>
    </w:p>
  </w:footnote>
  <w:footnote w:type="continuationSeparator" w:id="1">
    <w:p w:rsidR="004E7D91" w:rsidRDefault="004E7D9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noPunctuationKerning/>
  <w:characterSpacingControl w:val="doNotCompress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/>
  <w:rsids>
    <w:rsidRoot w:val="00B572D4"/>
    <w:rsid w:val="000241FD"/>
    <w:rsid w:val="00030278"/>
    <w:rsid w:val="00052329"/>
    <w:rsid w:val="000A0D46"/>
    <w:rsid w:val="000A4BD0"/>
    <w:rsid w:val="000C0762"/>
    <w:rsid w:val="000F15CA"/>
    <w:rsid w:val="000F406B"/>
    <w:rsid w:val="001430BE"/>
    <w:rsid w:val="00146BBE"/>
    <w:rsid w:val="001D269E"/>
    <w:rsid w:val="001E4DAC"/>
    <w:rsid w:val="00210FC0"/>
    <w:rsid w:val="00211D0D"/>
    <w:rsid w:val="002128C8"/>
    <w:rsid w:val="002213EC"/>
    <w:rsid w:val="002364CA"/>
    <w:rsid w:val="00240EAF"/>
    <w:rsid w:val="00250DFC"/>
    <w:rsid w:val="002629FD"/>
    <w:rsid w:val="002923D4"/>
    <w:rsid w:val="002B2BC2"/>
    <w:rsid w:val="002E0CAA"/>
    <w:rsid w:val="00343155"/>
    <w:rsid w:val="00351052"/>
    <w:rsid w:val="00385F06"/>
    <w:rsid w:val="00391A46"/>
    <w:rsid w:val="00393163"/>
    <w:rsid w:val="003C7F04"/>
    <w:rsid w:val="003F6A0E"/>
    <w:rsid w:val="00417A20"/>
    <w:rsid w:val="00417B97"/>
    <w:rsid w:val="004523F0"/>
    <w:rsid w:val="00486103"/>
    <w:rsid w:val="004964C0"/>
    <w:rsid w:val="004E7D91"/>
    <w:rsid w:val="00514EFE"/>
    <w:rsid w:val="0052701A"/>
    <w:rsid w:val="00534059"/>
    <w:rsid w:val="00591BD6"/>
    <w:rsid w:val="005934CA"/>
    <w:rsid w:val="005964F0"/>
    <w:rsid w:val="005F2955"/>
    <w:rsid w:val="00601E12"/>
    <w:rsid w:val="00607AE5"/>
    <w:rsid w:val="00633869"/>
    <w:rsid w:val="00650E4F"/>
    <w:rsid w:val="00686923"/>
    <w:rsid w:val="006A44E5"/>
    <w:rsid w:val="006A6B95"/>
    <w:rsid w:val="006B6463"/>
    <w:rsid w:val="006C266E"/>
    <w:rsid w:val="006D0367"/>
    <w:rsid w:val="006E59F8"/>
    <w:rsid w:val="007031D3"/>
    <w:rsid w:val="00720BC8"/>
    <w:rsid w:val="00746A8E"/>
    <w:rsid w:val="007660AC"/>
    <w:rsid w:val="00787F85"/>
    <w:rsid w:val="00795172"/>
    <w:rsid w:val="007A21AB"/>
    <w:rsid w:val="007B54C4"/>
    <w:rsid w:val="007E2F10"/>
    <w:rsid w:val="007F4FE5"/>
    <w:rsid w:val="00817743"/>
    <w:rsid w:val="00823318"/>
    <w:rsid w:val="00841825"/>
    <w:rsid w:val="008C4BB6"/>
    <w:rsid w:val="008F2D49"/>
    <w:rsid w:val="00920CE1"/>
    <w:rsid w:val="00980D2A"/>
    <w:rsid w:val="00982588"/>
    <w:rsid w:val="009F355F"/>
    <w:rsid w:val="00A02CA7"/>
    <w:rsid w:val="00A359FB"/>
    <w:rsid w:val="00A52449"/>
    <w:rsid w:val="00A765FD"/>
    <w:rsid w:val="00AC0DAB"/>
    <w:rsid w:val="00AE02F7"/>
    <w:rsid w:val="00AF2D39"/>
    <w:rsid w:val="00B572D4"/>
    <w:rsid w:val="00B605F0"/>
    <w:rsid w:val="00B80FC6"/>
    <w:rsid w:val="00BA08AB"/>
    <w:rsid w:val="00BA6191"/>
    <w:rsid w:val="00BC3D5F"/>
    <w:rsid w:val="00BC7536"/>
    <w:rsid w:val="00C11F77"/>
    <w:rsid w:val="00C31F66"/>
    <w:rsid w:val="00C42885"/>
    <w:rsid w:val="00C51E19"/>
    <w:rsid w:val="00CE571F"/>
    <w:rsid w:val="00CF2AD7"/>
    <w:rsid w:val="00D14D6C"/>
    <w:rsid w:val="00D4375F"/>
    <w:rsid w:val="00D458E9"/>
    <w:rsid w:val="00D5744C"/>
    <w:rsid w:val="00D57822"/>
    <w:rsid w:val="00DB3A50"/>
    <w:rsid w:val="00E02FEA"/>
    <w:rsid w:val="00E03D70"/>
    <w:rsid w:val="00E43036"/>
    <w:rsid w:val="00E83258"/>
    <w:rsid w:val="00ED2846"/>
    <w:rsid w:val="00F042B4"/>
    <w:rsid w:val="00F20B52"/>
    <w:rsid w:val="00F2322D"/>
    <w:rsid w:val="00F268EA"/>
    <w:rsid w:val="00F374B1"/>
    <w:rsid w:val="00F7709B"/>
    <w:rsid w:val="00F87C7C"/>
    <w:rsid w:val="00F96B4C"/>
    <w:rsid w:val="00FC3C9C"/>
    <w:rsid w:val="00FD270B"/>
    <w:rsid w:val="00FD78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8610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11D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11D0D"/>
    <w:pPr>
      <w:tabs>
        <w:tab w:val="center" w:pos="4320"/>
        <w:tab w:val="right" w:pos="8640"/>
      </w:tabs>
    </w:pPr>
  </w:style>
  <w:style w:type="table" w:styleId="Table3Deffects1">
    <w:name w:val="Table 3D effects 1"/>
    <w:basedOn w:val="TableNormal"/>
    <w:rsid w:val="0079517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rsid w:val="006A44E5"/>
    <w:rPr>
      <w:sz w:val="16"/>
      <w:szCs w:val="16"/>
    </w:rPr>
  </w:style>
  <w:style w:type="paragraph" w:styleId="CommentText">
    <w:name w:val="annotation text"/>
    <w:basedOn w:val="Normal"/>
    <w:link w:val="CommentTextChar"/>
    <w:rsid w:val="006A44E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A44E5"/>
  </w:style>
  <w:style w:type="paragraph" w:styleId="CommentSubject">
    <w:name w:val="annotation subject"/>
    <w:basedOn w:val="CommentText"/>
    <w:next w:val="CommentText"/>
    <w:link w:val="CommentSubjectChar"/>
    <w:rsid w:val="006A44E5"/>
    <w:rPr>
      <w:b/>
      <w:bCs/>
    </w:rPr>
  </w:style>
  <w:style w:type="character" w:customStyle="1" w:styleId="CommentSubjectChar">
    <w:name w:val="Comment Subject Char"/>
    <w:link w:val="CommentSubject"/>
    <w:rsid w:val="006A44E5"/>
    <w:rPr>
      <w:b/>
      <w:bCs/>
    </w:rPr>
  </w:style>
  <w:style w:type="paragraph" w:styleId="BalloonText">
    <w:name w:val="Balloon Text"/>
    <w:basedOn w:val="Normal"/>
    <w:link w:val="BalloonTextChar"/>
    <w:rsid w:val="006A44E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6A44E5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031D3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Styles\Credit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D3EE31B3D4949C88A5136F5C4FB25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7B7CA2-FF89-4E07-92A0-73389016E8B1}"/>
      </w:docPartPr>
      <w:docPartBody>
        <w:p w:rsidR="00897EE5" w:rsidRDefault="009B6DBB" w:rsidP="009B6DBB">
          <w:pPr>
            <w:pStyle w:val="ED3EE31B3D4949C88A5136F5C4FB25D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869765146F04E25BC4869B0FFD206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4F40A4-FD7A-4345-8281-B86DBA5E3E05}"/>
      </w:docPartPr>
      <w:docPartBody>
        <w:p w:rsidR="00897EE5" w:rsidRDefault="009B6DBB" w:rsidP="009B6DBB">
          <w:pPr>
            <w:pStyle w:val="3869765146F04E25BC4869B0FFD2067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B04E18DF9774746A158C65E369F1A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511FC-11EA-435E-85C0-67D332D3FC7C}"/>
      </w:docPartPr>
      <w:docPartBody>
        <w:p w:rsidR="00897EE5" w:rsidRDefault="009B6DBB" w:rsidP="009B6DBB">
          <w:pPr>
            <w:pStyle w:val="9B04E18DF9774746A158C65E369F1A8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13F2968B0334BA08C3B7E04388331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F50E31-017A-4944-B64D-6FADABB8D8F5}"/>
      </w:docPartPr>
      <w:docPartBody>
        <w:p w:rsidR="00897EE5" w:rsidRDefault="009B6DBB" w:rsidP="009B6DBB">
          <w:pPr>
            <w:pStyle w:val="713F2968B0334BA08C3B7E04388331C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CFCE6A0ED6C4F729925DAB204CB2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EDA275-74E3-4A77-8799-7EC64177205E}"/>
      </w:docPartPr>
      <w:docPartBody>
        <w:p w:rsidR="00897EE5" w:rsidRDefault="009B6DBB" w:rsidP="009B6DBB">
          <w:pPr>
            <w:pStyle w:val="3CFCE6A0ED6C4F729925DAB204CB2DA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2E773C9C0824CA6AF1065B2E99F7B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A5B106-1BAF-496D-BF32-2B09ED2C1D29}"/>
      </w:docPartPr>
      <w:docPartBody>
        <w:p w:rsidR="00897EE5" w:rsidRDefault="009B6DBB" w:rsidP="009B6DBB">
          <w:pPr>
            <w:pStyle w:val="32E773C9C0824CA6AF1065B2E99F7BE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7E46D9C3E334EC28B9D2A763B30EC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5D6EF5-A54F-4EF8-A1B9-0AE41C7A17A8}"/>
      </w:docPartPr>
      <w:docPartBody>
        <w:p w:rsidR="00897EE5" w:rsidRDefault="009B6DBB" w:rsidP="009B6DBB">
          <w:pPr>
            <w:pStyle w:val="07E46D9C3E334EC28B9D2A763B30EC8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51B03A9E6BD46758887321F44844D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D700AF-C577-480A-B7AF-8702E187C2C4}"/>
      </w:docPartPr>
      <w:docPartBody>
        <w:p w:rsidR="00897EE5" w:rsidRDefault="009B6DBB" w:rsidP="009B6DBB">
          <w:pPr>
            <w:pStyle w:val="651B03A9E6BD46758887321F44844D8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E9310A8DB264E87ACFFC8ED71AA09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EDD97B-6FE4-42B2-9702-7E133F14AFE8}"/>
      </w:docPartPr>
      <w:docPartBody>
        <w:p w:rsidR="00897EE5" w:rsidRDefault="009B6DBB" w:rsidP="009B6DBB">
          <w:pPr>
            <w:pStyle w:val="9E9310A8DB264E87ACFFC8ED71AA096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82CF2BC36B34A61BAC0A5CC6D437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C442E5-927B-46BD-9E0E-E787C04FBD87}"/>
      </w:docPartPr>
      <w:docPartBody>
        <w:p w:rsidR="00897EE5" w:rsidRDefault="009B6DBB" w:rsidP="009B6DBB">
          <w:pPr>
            <w:pStyle w:val="E82CF2BC36B34A61BAC0A5CC6D43710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B0B54D098E84DBBAB36E9D355EB6F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D14F19-BF0C-4F98-856C-1B713515D644}"/>
      </w:docPartPr>
      <w:docPartBody>
        <w:p w:rsidR="004E109B" w:rsidRDefault="00897EE5" w:rsidP="00897EE5">
          <w:pPr>
            <w:pStyle w:val="EB0B54D098E84DBBAB36E9D355EB6F38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521D11FA8734CA59C17F7F9B30E75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25045A-BF86-4613-A414-69398C052E91}"/>
      </w:docPartPr>
      <w:docPartBody>
        <w:p w:rsidR="004E109B" w:rsidRDefault="00897EE5" w:rsidP="00897EE5">
          <w:pPr>
            <w:pStyle w:val="2521D11FA8734CA59C17F7F9B30E753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11160F936B3440C92E31E2FEB8C16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C4E672-4C3F-42E2-AD6F-7973848BBF55}"/>
      </w:docPartPr>
      <w:docPartBody>
        <w:p w:rsidR="004E109B" w:rsidRDefault="00897EE5" w:rsidP="00897EE5">
          <w:pPr>
            <w:pStyle w:val="811160F936B3440C92E31E2FEB8C16B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C2A507C14B948A399F7D4E118F3C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56C8AB-E8DF-4D5E-B3DB-552E31E2D49E}"/>
      </w:docPartPr>
      <w:docPartBody>
        <w:p w:rsidR="004E109B" w:rsidRDefault="00897EE5" w:rsidP="00897EE5">
          <w:pPr>
            <w:pStyle w:val="0C2A507C14B948A399F7D4E118F3C8F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CF70A258E44479D8BCD216B08C81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110DE4-3465-4A32-B8B1-A04B1635E733}"/>
      </w:docPartPr>
      <w:docPartBody>
        <w:p w:rsidR="004E109B" w:rsidRDefault="00897EE5" w:rsidP="00897EE5">
          <w:pPr>
            <w:pStyle w:val="6CF70A258E44479D8BCD216B08C813A8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6EE04D0C5604B3AA73B87B8B2EE9B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1CB5F-6934-4F67-AEBC-57A7BE9E95E3}"/>
      </w:docPartPr>
      <w:docPartBody>
        <w:p w:rsidR="004E109B" w:rsidRDefault="00897EE5" w:rsidP="00897EE5">
          <w:pPr>
            <w:pStyle w:val="76EE04D0C5604B3AA73B87B8B2EE9B9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23D4224EC03431BA88A3B8175F84E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0311D7-8047-41C6-A7B1-AAA69AFA266B}"/>
      </w:docPartPr>
      <w:docPartBody>
        <w:p w:rsidR="004E109B" w:rsidRDefault="00897EE5" w:rsidP="00897EE5">
          <w:pPr>
            <w:pStyle w:val="D23D4224EC03431BA88A3B8175F84EB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DE789EF82F146F49628F6D8752587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6BE767-F706-46D8-B637-AAF7461C3050}"/>
      </w:docPartPr>
      <w:docPartBody>
        <w:p w:rsidR="004E109B" w:rsidRDefault="00897EE5" w:rsidP="00897EE5">
          <w:pPr>
            <w:pStyle w:val="BDE789EF82F146F49628F6D8752587C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08E764A38744563A772AF720799A4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9F6C9B-F5BB-4427-AF65-0E48045D562D}"/>
      </w:docPartPr>
      <w:docPartBody>
        <w:p w:rsidR="004E109B" w:rsidRDefault="00897EE5" w:rsidP="00897EE5">
          <w:pPr>
            <w:pStyle w:val="D08E764A38744563A772AF720799A4E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F539D029BA24AA7B090E0403EB4FB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E81B8E-FFB3-461D-BB06-9B37D0F8EC79}"/>
      </w:docPartPr>
      <w:docPartBody>
        <w:p w:rsidR="002C21A7" w:rsidRDefault="00923C53" w:rsidP="00923C53">
          <w:pPr>
            <w:pStyle w:val="0F539D029BA24AA7B090E0403EB4FBE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5AE98C8317D4DA38207835B65CF0B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FAEE2A-8507-43EB-95E6-BDC642581CC9}"/>
      </w:docPartPr>
      <w:docPartBody>
        <w:p w:rsidR="002C21A7" w:rsidRDefault="00923C53" w:rsidP="00923C53">
          <w:pPr>
            <w:pStyle w:val="05AE98C8317D4DA38207835B65CF0BF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1A226B9E1F7490D8D10C7292D304E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25740B-2E58-4186-923C-4B624D18E9AB}"/>
      </w:docPartPr>
      <w:docPartBody>
        <w:p w:rsidR="002C21A7" w:rsidRDefault="00923C53" w:rsidP="00923C53">
          <w:pPr>
            <w:pStyle w:val="71A226B9E1F7490D8D10C7292D304EE8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0830639B01C45D28475AD5DBEC6B3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D1A325-ACE9-4239-AC3C-FED88FCDFF8D}"/>
      </w:docPartPr>
      <w:docPartBody>
        <w:p w:rsidR="002C21A7" w:rsidRDefault="00923C53" w:rsidP="00923C53">
          <w:pPr>
            <w:pStyle w:val="00830639B01C45D28475AD5DBEC6B31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15CC518F9C84DC3A49B0CFE7D50E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19BBB-4A7E-4A84-A01F-2440BD59CF9A}"/>
      </w:docPartPr>
      <w:docPartBody>
        <w:p w:rsidR="002C21A7" w:rsidRDefault="00923C53" w:rsidP="00923C53">
          <w:pPr>
            <w:pStyle w:val="E15CC518F9C84DC3A49B0CFE7D50ED8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72C3BFE30884DCF9CE2664B51DD97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5A9BD-C72A-4FA8-8C2E-3068EF177802}"/>
      </w:docPartPr>
      <w:docPartBody>
        <w:p w:rsidR="00E0462A" w:rsidRDefault="002C21A7" w:rsidP="002C21A7">
          <w:pPr>
            <w:pStyle w:val="172C3BFE30884DCF9CE2664B51DD9790"/>
          </w:pPr>
          <w:r w:rsidRPr="002D5491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Heavy">
    <w:altName w:val="Arial Black"/>
    <w:charset w:val="00"/>
    <w:family w:val="swiss"/>
    <w:pitch w:val="variable"/>
    <w:sig w:usb0="00000001" w:usb1="00000000" w:usb2="00000000" w:usb3="00000000" w:csb0="000000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B6DBB"/>
    <w:rsid w:val="002C21A7"/>
    <w:rsid w:val="004E109B"/>
    <w:rsid w:val="007D3107"/>
    <w:rsid w:val="00897EE5"/>
    <w:rsid w:val="00923C53"/>
    <w:rsid w:val="009B6DBB"/>
    <w:rsid w:val="00DE049C"/>
    <w:rsid w:val="00E046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7E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21A7"/>
    <w:rPr>
      <w:color w:val="808080"/>
    </w:rPr>
  </w:style>
  <w:style w:type="paragraph" w:customStyle="1" w:styleId="ED3EE31B3D4949C88A5136F5C4FB25DB">
    <w:name w:val="ED3EE31B3D4949C88A5136F5C4FB25DB"/>
    <w:rsid w:val="009B6DBB"/>
  </w:style>
  <w:style w:type="paragraph" w:customStyle="1" w:styleId="3869765146F04E25BC4869B0FFD20671">
    <w:name w:val="3869765146F04E25BC4869B0FFD20671"/>
    <w:rsid w:val="009B6DBB"/>
  </w:style>
  <w:style w:type="paragraph" w:customStyle="1" w:styleId="9B04E18DF9774746A158C65E369F1A80">
    <w:name w:val="9B04E18DF9774746A158C65E369F1A80"/>
    <w:rsid w:val="009B6DBB"/>
  </w:style>
  <w:style w:type="paragraph" w:customStyle="1" w:styleId="713F2968B0334BA08C3B7E04388331CA">
    <w:name w:val="713F2968B0334BA08C3B7E04388331CA"/>
    <w:rsid w:val="009B6DBB"/>
  </w:style>
  <w:style w:type="paragraph" w:customStyle="1" w:styleId="3CFCE6A0ED6C4F729925DAB204CB2DA4">
    <w:name w:val="3CFCE6A0ED6C4F729925DAB204CB2DA4"/>
    <w:rsid w:val="009B6DBB"/>
  </w:style>
  <w:style w:type="paragraph" w:customStyle="1" w:styleId="C0B06EB1AAED40DAAA1DC91451F71151">
    <w:name w:val="C0B06EB1AAED40DAAA1DC91451F71151"/>
    <w:rsid w:val="009B6DBB"/>
  </w:style>
  <w:style w:type="paragraph" w:customStyle="1" w:styleId="32E773C9C0824CA6AF1065B2E99F7BEE">
    <w:name w:val="32E773C9C0824CA6AF1065B2E99F7BEE"/>
    <w:rsid w:val="009B6DBB"/>
  </w:style>
  <w:style w:type="paragraph" w:customStyle="1" w:styleId="9DB04601FE4D4168B1B831E720D90E72">
    <w:name w:val="9DB04601FE4D4168B1B831E720D90E72"/>
    <w:rsid w:val="009B6DBB"/>
  </w:style>
  <w:style w:type="paragraph" w:customStyle="1" w:styleId="07E46D9C3E334EC28B9D2A763B30EC8F">
    <w:name w:val="07E46D9C3E334EC28B9D2A763B30EC8F"/>
    <w:rsid w:val="009B6DBB"/>
  </w:style>
  <w:style w:type="paragraph" w:customStyle="1" w:styleId="651B03A9E6BD46758887321F44844D82">
    <w:name w:val="651B03A9E6BD46758887321F44844D82"/>
    <w:rsid w:val="009B6DBB"/>
  </w:style>
  <w:style w:type="paragraph" w:customStyle="1" w:styleId="9E9310A8DB264E87ACFFC8ED71AA0960">
    <w:name w:val="9E9310A8DB264E87ACFFC8ED71AA0960"/>
    <w:rsid w:val="009B6DBB"/>
  </w:style>
  <w:style w:type="paragraph" w:customStyle="1" w:styleId="E82CF2BC36B34A61BAC0A5CC6D437109">
    <w:name w:val="E82CF2BC36B34A61BAC0A5CC6D437109"/>
    <w:rsid w:val="009B6DBB"/>
  </w:style>
  <w:style w:type="paragraph" w:customStyle="1" w:styleId="40098AEABAF244428ECE2DAB643AFD64">
    <w:name w:val="40098AEABAF244428ECE2DAB643AFD64"/>
    <w:rsid w:val="009B6DBB"/>
  </w:style>
  <w:style w:type="paragraph" w:customStyle="1" w:styleId="B4898ADBAB0A4168AE4B5D60F554F4EB">
    <w:name w:val="B4898ADBAB0A4168AE4B5D60F554F4EB"/>
    <w:rsid w:val="009B6DBB"/>
  </w:style>
  <w:style w:type="paragraph" w:customStyle="1" w:styleId="B7395BB069664E2A9A9B583432EC67CE">
    <w:name w:val="B7395BB069664E2A9A9B583432EC67CE"/>
    <w:rsid w:val="009B6DBB"/>
  </w:style>
  <w:style w:type="paragraph" w:customStyle="1" w:styleId="09374F4E92CC4F47B1FF40E65CDE0CF2">
    <w:name w:val="09374F4E92CC4F47B1FF40E65CDE0CF2"/>
    <w:rsid w:val="009B6DBB"/>
  </w:style>
  <w:style w:type="paragraph" w:customStyle="1" w:styleId="5EAF994C1D254BC08600C28F01DE6B9D">
    <w:name w:val="5EAF994C1D254BC08600C28F01DE6B9D"/>
    <w:rsid w:val="009B6DBB"/>
  </w:style>
  <w:style w:type="paragraph" w:customStyle="1" w:styleId="F03F796150894F8D89B3C2FEE2F4FEF3">
    <w:name w:val="F03F796150894F8D89B3C2FEE2F4FEF3"/>
    <w:rsid w:val="009B6DBB"/>
  </w:style>
  <w:style w:type="paragraph" w:customStyle="1" w:styleId="94F8F53106234FF5A68531EDD1CC89C8">
    <w:name w:val="94F8F53106234FF5A68531EDD1CC89C8"/>
    <w:rsid w:val="009B6DBB"/>
  </w:style>
  <w:style w:type="paragraph" w:customStyle="1" w:styleId="3A353380BBAD4EC885B9150C284DDC08">
    <w:name w:val="3A353380BBAD4EC885B9150C284DDC08"/>
    <w:rsid w:val="009B6DBB"/>
  </w:style>
  <w:style w:type="paragraph" w:customStyle="1" w:styleId="0BEB0AEF4F3A4C6DAB7764A25BF1258C">
    <w:name w:val="0BEB0AEF4F3A4C6DAB7764A25BF1258C"/>
    <w:rsid w:val="009B6DBB"/>
  </w:style>
  <w:style w:type="paragraph" w:customStyle="1" w:styleId="F531DE1D9B244832868F0C471F846170">
    <w:name w:val="F531DE1D9B244832868F0C471F846170"/>
    <w:rsid w:val="00897EE5"/>
  </w:style>
  <w:style w:type="paragraph" w:customStyle="1" w:styleId="F308F48D320F484AB641406CD0B19EE5">
    <w:name w:val="F308F48D320F484AB641406CD0B19EE5"/>
    <w:rsid w:val="00897EE5"/>
  </w:style>
  <w:style w:type="paragraph" w:customStyle="1" w:styleId="88D128DC93B94F24B5CC8AC8A7021CE1">
    <w:name w:val="88D128DC93B94F24B5CC8AC8A7021CE1"/>
    <w:rsid w:val="00897EE5"/>
  </w:style>
  <w:style w:type="paragraph" w:customStyle="1" w:styleId="31DC3A34A7BA45B59E2BA54A426E25EC">
    <w:name w:val="31DC3A34A7BA45B59E2BA54A426E25EC"/>
    <w:rsid w:val="00897EE5"/>
  </w:style>
  <w:style w:type="paragraph" w:customStyle="1" w:styleId="59ABB5AA13FF45909CB8F1D6A25369A9">
    <w:name w:val="59ABB5AA13FF45909CB8F1D6A25369A9"/>
    <w:rsid w:val="00897EE5"/>
  </w:style>
  <w:style w:type="paragraph" w:customStyle="1" w:styleId="6B12CECB367E4FA997C9ADC1133BBA39">
    <w:name w:val="6B12CECB367E4FA997C9ADC1133BBA39"/>
    <w:rsid w:val="00897EE5"/>
  </w:style>
  <w:style w:type="paragraph" w:customStyle="1" w:styleId="B8E3A9E3EF7347299415C0A41EBF9E72">
    <w:name w:val="B8E3A9E3EF7347299415C0A41EBF9E72"/>
    <w:rsid w:val="00897EE5"/>
  </w:style>
  <w:style w:type="paragraph" w:customStyle="1" w:styleId="8D01A10F7D004BAE8F565B82452085AB">
    <w:name w:val="8D01A10F7D004BAE8F565B82452085AB"/>
    <w:rsid w:val="00897EE5"/>
  </w:style>
  <w:style w:type="paragraph" w:customStyle="1" w:styleId="397791D4F3D343038D744392A8997D0B">
    <w:name w:val="397791D4F3D343038D744392A8997D0B"/>
    <w:rsid w:val="00897EE5"/>
  </w:style>
  <w:style w:type="paragraph" w:customStyle="1" w:styleId="12673D49F13243DA8024224422077694">
    <w:name w:val="12673D49F13243DA8024224422077694"/>
    <w:rsid w:val="00897EE5"/>
  </w:style>
  <w:style w:type="paragraph" w:customStyle="1" w:styleId="70DF6DA57E724C1BA0F065487DA2209A">
    <w:name w:val="70DF6DA57E724C1BA0F065487DA2209A"/>
    <w:rsid w:val="00897EE5"/>
  </w:style>
  <w:style w:type="paragraph" w:customStyle="1" w:styleId="95574B7C356A4C7FAE94205875C6A90F">
    <w:name w:val="95574B7C356A4C7FAE94205875C6A90F"/>
    <w:rsid w:val="00897EE5"/>
  </w:style>
  <w:style w:type="paragraph" w:customStyle="1" w:styleId="6B71F27B2D104275860FD324D4FC3955">
    <w:name w:val="6B71F27B2D104275860FD324D4FC3955"/>
    <w:rsid w:val="00897EE5"/>
  </w:style>
  <w:style w:type="paragraph" w:customStyle="1" w:styleId="BD3237BF3B18415F8D556CFCD206FB7E">
    <w:name w:val="BD3237BF3B18415F8D556CFCD206FB7E"/>
    <w:rsid w:val="00897EE5"/>
  </w:style>
  <w:style w:type="paragraph" w:customStyle="1" w:styleId="680C8217C4F2477A93A8213480D28A69">
    <w:name w:val="680C8217C4F2477A93A8213480D28A69"/>
    <w:rsid w:val="00897EE5"/>
  </w:style>
  <w:style w:type="paragraph" w:customStyle="1" w:styleId="EB0B54D098E84DBBAB36E9D355EB6F38">
    <w:name w:val="EB0B54D098E84DBBAB36E9D355EB6F38"/>
    <w:rsid w:val="00897EE5"/>
  </w:style>
  <w:style w:type="paragraph" w:customStyle="1" w:styleId="2521D11FA8734CA59C17F7F9B30E7533">
    <w:name w:val="2521D11FA8734CA59C17F7F9B30E7533"/>
    <w:rsid w:val="00897EE5"/>
  </w:style>
  <w:style w:type="paragraph" w:customStyle="1" w:styleId="811160F936B3440C92E31E2FEB8C16BF">
    <w:name w:val="811160F936B3440C92E31E2FEB8C16BF"/>
    <w:rsid w:val="00897EE5"/>
  </w:style>
  <w:style w:type="paragraph" w:customStyle="1" w:styleId="0C2A507C14B948A399F7D4E118F3C8F4">
    <w:name w:val="0C2A507C14B948A399F7D4E118F3C8F4"/>
    <w:rsid w:val="00897EE5"/>
  </w:style>
  <w:style w:type="paragraph" w:customStyle="1" w:styleId="6CF70A258E44479D8BCD216B08C813A8">
    <w:name w:val="6CF70A258E44479D8BCD216B08C813A8"/>
    <w:rsid w:val="00897EE5"/>
  </w:style>
  <w:style w:type="paragraph" w:customStyle="1" w:styleId="76EE04D0C5604B3AA73B87B8B2EE9B95">
    <w:name w:val="76EE04D0C5604B3AA73B87B8B2EE9B95"/>
    <w:rsid w:val="00897EE5"/>
  </w:style>
  <w:style w:type="paragraph" w:customStyle="1" w:styleId="D23D4224EC03431BA88A3B8175F84EB7">
    <w:name w:val="D23D4224EC03431BA88A3B8175F84EB7"/>
    <w:rsid w:val="00897EE5"/>
  </w:style>
  <w:style w:type="paragraph" w:customStyle="1" w:styleId="BDE789EF82F146F49628F6D8752587C1">
    <w:name w:val="BDE789EF82F146F49628F6D8752587C1"/>
    <w:rsid w:val="00897EE5"/>
  </w:style>
  <w:style w:type="paragraph" w:customStyle="1" w:styleId="D08E764A38744563A772AF720799A4E7">
    <w:name w:val="D08E764A38744563A772AF720799A4E7"/>
    <w:rsid w:val="00897EE5"/>
  </w:style>
  <w:style w:type="paragraph" w:customStyle="1" w:styleId="22E034A563D048759DC9C4FF93DF64A0">
    <w:name w:val="22E034A563D048759DC9C4FF93DF64A0"/>
    <w:rsid w:val="00897EE5"/>
  </w:style>
  <w:style w:type="paragraph" w:customStyle="1" w:styleId="17FF53717FB5487FB12CA16BCE5632CA">
    <w:name w:val="17FF53717FB5487FB12CA16BCE5632CA"/>
    <w:rsid w:val="00897EE5"/>
  </w:style>
  <w:style w:type="paragraph" w:customStyle="1" w:styleId="B55DE2C1A5984C7BBD485A0D123FFA13">
    <w:name w:val="B55DE2C1A5984C7BBD485A0D123FFA13"/>
    <w:rsid w:val="00897EE5"/>
  </w:style>
  <w:style w:type="paragraph" w:customStyle="1" w:styleId="F7DC2051C4074BC389C52E5699B52535">
    <w:name w:val="F7DC2051C4074BC389C52E5699B52535"/>
    <w:rsid w:val="00897EE5"/>
  </w:style>
  <w:style w:type="paragraph" w:customStyle="1" w:styleId="E24616BFDCBB4B2385AA2E6906CF4A0D">
    <w:name w:val="E24616BFDCBB4B2385AA2E6906CF4A0D"/>
    <w:rsid w:val="00897EE5"/>
  </w:style>
  <w:style w:type="paragraph" w:customStyle="1" w:styleId="C83CD11BE92644E58C2394B9CEAB0B6B">
    <w:name w:val="C83CD11BE92644E58C2394B9CEAB0B6B"/>
    <w:rsid w:val="00897EE5"/>
  </w:style>
  <w:style w:type="paragraph" w:customStyle="1" w:styleId="A309091B8ABE4690BD10A6130F42D44B">
    <w:name w:val="A309091B8ABE4690BD10A6130F42D44B"/>
    <w:rsid w:val="00897EE5"/>
  </w:style>
  <w:style w:type="paragraph" w:customStyle="1" w:styleId="2EA0C3D3980F4FFBBE4C114D50802A62">
    <w:name w:val="2EA0C3D3980F4FFBBE4C114D50802A62"/>
    <w:rsid w:val="00897EE5"/>
  </w:style>
  <w:style w:type="paragraph" w:customStyle="1" w:styleId="C4CB02F3658F448BA456FFACB78562BF">
    <w:name w:val="C4CB02F3658F448BA456FFACB78562BF"/>
    <w:rsid w:val="00897EE5"/>
  </w:style>
  <w:style w:type="paragraph" w:customStyle="1" w:styleId="0F539D029BA24AA7B090E0403EB4FBE1">
    <w:name w:val="0F539D029BA24AA7B090E0403EB4FBE1"/>
    <w:rsid w:val="00923C53"/>
  </w:style>
  <w:style w:type="paragraph" w:customStyle="1" w:styleId="05AE98C8317D4DA38207835B65CF0BF4">
    <w:name w:val="05AE98C8317D4DA38207835B65CF0BF4"/>
    <w:rsid w:val="00923C53"/>
  </w:style>
  <w:style w:type="paragraph" w:customStyle="1" w:styleId="71A226B9E1F7490D8D10C7292D304EE8">
    <w:name w:val="71A226B9E1F7490D8D10C7292D304EE8"/>
    <w:rsid w:val="00923C53"/>
  </w:style>
  <w:style w:type="paragraph" w:customStyle="1" w:styleId="00830639B01C45D28475AD5DBEC6B315">
    <w:name w:val="00830639B01C45D28475AD5DBEC6B315"/>
    <w:rsid w:val="00923C53"/>
  </w:style>
  <w:style w:type="paragraph" w:customStyle="1" w:styleId="E15CC518F9C84DC3A49B0CFE7D50ED87">
    <w:name w:val="E15CC518F9C84DC3A49B0CFE7D50ED87"/>
    <w:rsid w:val="00923C53"/>
  </w:style>
  <w:style w:type="paragraph" w:customStyle="1" w:styleId="172C3BFE30884DCF9CE2664B51DD9790">
    <w:name w:val="172C3BFE30884DCF9CE2664B51DD9790"/>
    <w:rsid w:val="002C21A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Credit</Template>
  <TotalTime>8</TotalTime>
  <Pages>1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BEMROSE RESIDENTIAL REPORT</vt:lpstr>
    </vt:vector>
  </TitlesOfParts>
  <Company>Bemrose Consulting</Company>
  <LinksUpToDate>false</LinksUpToDate>
  <CharactersWithSpaces>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BEMROSE RESIDENTIAL REPORT</dc:title>
  <dc:creator>Matt</dc:creator>
  <cp:lastModifiedBy>ADMIN</cp:lastModifiedBy>
  <cp:revision>12</cp:revision>
  <cp:lastPrinted>2003-01-15T09:39:00Z</cp:lastPrinted>
  <dcterms:created xsi:type="dcterms:W3CDTF">2016-01-16T00:30:00Z</dcterms:created>
  <dcterms:modified xsi:type="dcterms:W3CDTF">2016-01-29T03:06:00Z</dcterms:modified>
</cp:coreProperties>
</file>