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text" w:horzAnchor="margin" w:tblpY="31"/>
        <w:tblW w:w="10915" w:type="dxa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84"/>
        <w:gridCol w:w="263"/>
        <w:gridCol w:w="4431"/>
        <w:gridCol w:w="2537"/>
      </w:tblGrid>
      <w:tr w:rsidR="005E0D2C" w:rsidRPr="00CC1715" w:rsidTr="00C87B35">
        <w:trPr>
          <w:trHeight w:val="200"/>
        </w:trPr>
        <w:tc>
          <w:tcPr>
            <w:tcW w:w="3684" w:type="dxa"/>
          </w:tcPr>
          <w:p w:rsidR="005E0D2C" w:rsidRPr="001B6395" w:rsidRDefault="005E0D2C" w:rsidP="005E0D2C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263" w:type="dxa"/>
          </w:tcPr>
          <w:p w:rsidR="005E0D2C" w:rsidRPr="001B6395" w:rsidRDefault="005E0D2C" w:rsidP="005E0D2C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6968" w:type="dxa"/>
            <w:gridSpan w:val="2"/>
          </w:tcPr>
          <w:p w:rsidR="005E0D2C" w:rsidRPr="001B6395" w:rsidRDefault="005E0D2C" w:rsidP="005E0D2C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</w:tr>
      <w:tr w:rsidR="005E0D2C" w:rsidRPr="00CC1715" w:rsidTr="00C87B35">
        <w:trPr>
          <w:trHeight w:val="419"/>
        </w:trPr>
        <w:tc>
          <w:tcPr>
            <w:tcW w:w="3684" w:type="dxa"/>
          </w:tcPr>
          <w:p w:rsidR="005E0D2C" w:rsidRDefault="005E0D2C" w:rsidP="005E0D2C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263" w:type="dxa"/>
          </w:tcPr>
          <w:p w:rsidR="005E0D2C" w:rsidRDefault="005E0D2C" w:rsidP="005E0D2C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6968" w:type="dxa"/>
            <w:gridSpan w:val="2"/>
          </w:tcPr>
          <w:p w:rsidR="005E0D2C" w:rsidRDefault="005E0D2C" w:rsidP="005E0D2C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</w:tr>
      <w:tr w:rsidR="005E0D2C" w:rsidRPr="00CC1715" w:rsidTr="00C87B35">
        <w:trPr>
          <w:trHeight w:val="303"/>
        </w:trPr>
        <w:tc>
          <w:tcPr>
            <w:tcW w:w="3684" w:type="dxa"/>
            <w:vMerge w:val="restart"/>
          </w:tcPr>
          <w:p w:rsidR="005E0D2C" w:rsidRDefault="005E0D2C" w:rsidP="005E0D2C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263" w:type="dxa"/>
            <w:vMerge w:val="restart"/>
          </w:tcPr>
          <w:p w:rsidR="005E0D2C" w:rsidRDefault="005E0D2C" w:rsidP="005E0D2C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4431" w:type="dxa"/>
          </w:tcPr>
          <w:p w:rsidR="005E0D2C" w:rsidRDefault="005E0D2C" w:rsidP="005E0D2C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2537" w:type="dxa"/>
          </w:tcPr>
          <w:p w:rsidR="005E0D2C" w:rsidRDefault="005E0D2C" w:rsidP="005E0D2C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</w:tr>
      <w:tr w:rsidR="00935464" w:rsidRPr="00CC1715" w:rsidTr="00907B62">
        <w:trPr>
          <w:trHeight w:val="537"/>
        </w:trPr>
        <w:tc>
          <w:tcPr>
            <w:tcW w:w="3684" w:type="dxa"/>
            <w:vMerge/>
          </w:tcPr>
          <w:p w:rsidR="00935464" w:rsidRDefault="00935464" w:rsidP="005E0D2C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263" w:type="dxa"/>
            <w:vMerge/>
          </w:tcPr>
          <w:p w:rsidR="00935464" w:rsidRDefault="00935464" w:rsidP="005E0D2C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sdt>
          <w:sdtPr>
            <w:rPr>
              <w:rFonts w:ascii="Franklin Gothic Demi Cond" w:hAnsi="Franklin Gothic Demi Cond"/>
              <w:i/>
              <w:noProof/>
              <w:sz w:val="28"/>
              <w:szCs w:val="28"/>
            </w:rPr>
            <w:alias w:val="ResRentalRef1_ApplicantName"/>
            <w:tag w:val="ResRentalRef1_ApplicantNameTag"/>
            <w:id w:val="1793088087"/>
            <w:placeholder>
              <w:docPart w:val="DefaultPlaceholder_-1854013440"/>
            </w:placeholder>
            <w:showingPlcHdr/>
            <w:text/>
          </w:sdtPr>
          <w:sdtEndPr/>
          <w:sdtContent>
            <w:tc>
              <w:tcPr>
                <w:tcW w:w="6968" w:type="dxa"/>
                <w:gridSpan w:val="2"/>
                <w:vAlign w:val="bottom"/>
              </w:tcPr>
              <w:p w:rsidR="00935464" w:rsidRPr="001069A0" w:rsidRDefault="001069A0" w:rsidP="00C87B35">
                <w:pPr>
                  <w:jc w:val="right"/>
                  <w:rPr>
                    <w:rFonts w:ascii="Franklin Gothic Demi Cond" w:hAnsi="Franklin Gothic Demi Cond"/>
                    <w:i/>
                    <w:noProof/>
                    <w:sz w:val="28"/>
                    <w:szCs w:val="28"/>
                  </w:rPr>
                </w:pPr>
                <w:r w:rsidRPr="001069A0">
                  <w:rPr>
                    <w:rStyle w:val="PlaceholderText"/>
                    <w:rFonts w:ascii="Franklin Gothic Demi Cond" w:hAnsi="Franklin Gothic Demi Cond"/>
                    <w:i/>
                    <w:sz w:val="28"/>
                    <w:szCs w:val="28"/>
                  </w:rPr>
                  <w:t>Click or tap here to enter text.</w:t>
                </w:r>
              </w:p>
            </w:tc>
          </w:sdtContent>
        </w:sdt>
      </w:tr>
    </w:tbl>
    <w:p w:rsidR="0030155F" w:rsidRPr="0030155F" w:rsidRDefault="008B0320">
      <w:pPr>
        <w:rPr>
          <w:rFonts w:ascii="Franklin Gothic Demi" w:hAnsi="Franklin Gothic Demi"/>
        </w:rPr>
      </w:pPr>
      <w:r>
        <w:rPr>
          <w:rFonts w:ascii="Franklin Gothic Demi" w:hAnsi="Franklin Gothic Demi"/>
          <w:noProof/>
        </w:rPr>
        <w:drawing>
          <wp:anchor distT="0" distB="0" distL="114300" distR="114300" simplePos="0" relativeHeight="251659264" behindDoc="1" locked="0" layoutInCell="1" allowOverlap="1" wp14:anchorId="2E2E21B8" wp14:editId="3AD048A4">
            <wp:simplePos x="0" y="0"/>
            <wp:positionH relativeFrom="column">
              <wp:posOffset>152400</wp:posOffset>
            </wp:positionH>
            <wp:positionV relativeFrom="paragraph">
              <wp:posOffset>-124460</wp:posOffset>
            </wp:positionV>
            <wp:extent cx="6638925" cy="1114425"/>
            <wp:effectExtent l="0" t="0" r="0" b="0"/>
            <wp:wrapNone/>
            <wp:docPr id="1" name="Picture 1" descr="Rental Re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ntal Referenc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5640" w:rsidRPr="0030155F" w:rsidRDefault="007D5640">
      <w:pPr>
        <w:rPr>
          <w:rFonts w:ascii="Franklin Gothic Demi" w:hAnsi="Franklin Gothic Demi"/>
        </w:rPr>
      </w:pPr>
    </w:p>
    <w:tbl>
      <w:tblPr>
        <w:tblpPr w:leftFromText="187" w:rightFromText="187" w:vertAnchor="text" w:horzAnchor="margin" w:tblpY="-11"/>
        <w:tblW w:w="10908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979"/>
        <w:gridCol w:w="718"/>
        <w:gridCol w:w="250"/>
        <w:gridCol w:w="663"/>
        <w:gridCol w:w="250"/>
        <w:gridCol w:w="1380"/>
        <w:gridCol w:w="1616"/>
        <w:gridCol w:w="1436"/>
        <w:gridCol w:w="1616"/>
      </w:tblGrid>
      <w:tr w:rsidR="007D5640" w:rsidRPr="005F2A49" w:rsidTr="005D5B02">
        <w:trPr>
          <w:trHeight w:hRule="exact" w:val="346"/>
        </w:trPr>
        <w:sdt>
          <w:sdtPr>
            <w:rPr>
              <w:rFonts w:ascii="Franklin Gothic Demi" w:hAnsi="Franklin Gothic Demi"/>
              <w:color w:val="000000" w:themeColor="text1"/>
            </w:rPr>
            <w:alias w:val="ResRentalRef1_Current_Previous"/>
            <w:tag w:val="ResRentalRef1_Current_PreviousTag"/>
            <w:id w:val="11562264"/>
            <w:placeholder>
              <w:docPart w:val="7F0250EB3ABA48D8B59B9BC4DBC07D23"/>
            </w:placeholder>
            <w:showingPlcHdr/>
          </w:sdtPr>
          <w:sdtEndPr/>
          <w:sdtContent>
            <w:tc>
              <w:tcPr>
                <w:tcW w:w="2979" w:type="dxa"/>
                <w:vAlign w:val="center"/>
              </w:tcPr>
              <w:p w:rsidR="007D5640" w:rsidRPr="005F2A49" w:rsidRDefault="00CC1028" w:rsidP="005D5B02">
                <w:pPr>
                  <w:rPr>
                    <w:rFonts w:ascii="Franklin Gothic Demi" w:hAnsi="Franklin Gothic Demi"/>
                    <w:color w:val="000000" w:themeColor="text1"/>
                  </w:rPr>
                </w:pPr>
                <w:r w:rsidRPr="005F2A49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718" w:type="dxa"/>
          </w:tcPr>
          <w:p w:rsidR="007D5640" w:rsidRPr="005F2A49" w:rsidRDefault="007D5640" w:rsidP="007D5640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250" w:type="dxa"/>
          </w:tcPr>
          <w:p w:rsidR="007D5640" w:rsidRPr="005F2A49" w:rsidRDefault="007D5640" w:rsidP="007D5640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663" w:type="dxa"/>
          </w:tcPr>
          <w:p w:rsidR="007D5640" w:rsidRPr="005F2A49" w:rsidRDefault="007D5640" w:rsidP="007D5640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250" w:type="dxa"/>
          </w:tcPr>
          <w:p w:rsidR="007D5640" w:rsidRPr="005F2A49" w:rsidRDefault="007D5640" w:rsidP="007D5640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1380" w:type="dxa"/>
          </w:tcPr>
          <w:p w:rsidR="007D5640" w:rsidRPr="005F2A49" w:rsidRDefault="007D5640" w:rsidP="007D5640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Move In: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ResRentalRef1_MoveIn"/>
            <w:tag w:val="ResRentalRef1_MoveInTag"/>
            <w:id w:val="11562266"/>
            <w:placeholder>
              <w:docPart w:val="215C254745564D4E8300AE24ACF2DD6D"/>
            </w:placeholder>
          </w:sdtPr>
          <w:sdtEndPr/>
          <w:sdtContent>
            <w:tc>
              <w:tcPr>
                <w:tcW w:w="1616" w:type="dxa"/>
                <w:vAlign w:val="center"/>
              </w:tcPr>
              <w:p w:rsidR="007D5640" w:rsidRPr="005F2A49" w:rsidRDefault="005D5B02" w:rsidP="005D5B02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5F2A49">
                  <w:rPr>
                    <w:rFonts w:ascii="Franklin Gothic Demi" w:hAnsi="Franklin Gothic Demi"/>
                    <w:color w:val="000000" w:themeColor="text1"/>
                  </w:rPr>
                  <w:t xml:space="preserve"> </w:t>
                </w:r>
              </w:p>
            </w:tc>
          </w:sdtContent>
        </w:sdt>
        <w:tc>
          <w:tcPr>
            <w:tcW w:w="1436" w:type="dxa"/>
          </w:tcPr>
          <w:p w:rsidR="007D5640" w:rsidRPr="005F2A49" w:rsidRDefault="007D5640" w:rsidP="007D5640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Move Out: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ResRentalRef1_MoveOut"/>
            <w:tag w:val="ResRentalRef1_MoveOutTag"/>
            <w:id w:val="11562267"/>
            <w:placeholder>
              <w:docPart w:val="6A424543538D4F8A9FE4C4B1B62703D6"/>
            </w:placeholder>
          </w:sdtPr>
          <w:sdtEndPr/>
          <w:sdtContent>
            <w:tc>
              <w:tcPr>
                <w:tcW w:w="1616" w:type="dxa"/>
                <w:vAlign w:val="center"/>
              </w:tcPr>
              <w:p w:rsidR="007D5640" w:rsidRPr="005F2A49" w:rsidRDefault="005D5B02" w:rsidP="005D5B02">
                <w:pPr>
                  <w:rPr>
                    <w:rFonts w:ascii="Franklin Gothic Demi" w:hAnsi="Franklin Gothic Demi"/>
                    <w:i/>
                    <w:color w:val="000000" w:themeColor="text1"/>
                  </w:rPr>
                </w:pPr>
                <w:r w:rsidRPr="005F2A49">
                  <w:rPr>
                    <w:rFonts w:ascii="Franklin Gothic Demi" w:hAnsi="Franklin Gothic Demi"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7D5640" w:rsidRPr="005F2A49" w:rsidTr="00E7642D">
        <w:trPr>
          <w:trHeight w:hRule="exact" w:val="346"/>
        </w:trPr>
        <w:tc>
          <w:tcPr>
            <w:tcW w:w="2979" w:type="dxa"/>
          </w:tcPr>
          <w:p w:rsidR="007D5640" w:rsidRPr="005F2A49" w:rsidRDefault="007D5640" w:rsidP="007D5640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718" w:type="dxa"/>
            <w:vAlign w:val="center"/>
          </w:tcPr>
          <w:p w:rsidR="007D5640" w:rsidRPr="005F2A49" w:rsidRDefault="007D5640" w:rsidP="00E7642D">
            <w:pPr>
              <w:jc w:val="center"/>
              <w:rPr>
                <w:rFonts w:ascii="Franklin Gothic Demi" w:hAnsi="Franklin Gothic Demi"/>
                <w:color w:val="000000" w:themeColor="text1"/>
              </w:rPr>
            </w:pPr>
            <w:r w:rsidRPr="005F2A49">
              <w:rPr>
                <w:rFonts w:ascii="Franklin Gothic Demi" w:hAnsi="Franklin Gothic Demi"/>
                <w:color w:val="000000" w:themeColor="text1"/>
              </w:rPr>
              <w:t>YES</w:t>
            </w:r>
          </w:p>
        </w:tc>
        <w:tc>
          <w:tcPr>
            <w:tcW w:w="250" w:type="dxa"/>
          </w:tcPr>
          <w:p w:rsidR="007D5640" w:rsidRPr="005F2A49" w:rsidRDefault="007D5640" w:rsidP="007D5640">
            <w:pPr>
              <w:jc w:val="center"/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663" w:type="dxa"/>
            <w:vAlign w:val="center"/>
          </w:tcPr>
          <w:p w:rsidR="007D5640" w:rsidRPr="005F2A49" w:rsidRDefault="007D5640" w:rsidP="00E7642D">
            <w:pPr>
              <w:jc w:val="center"/>
              <w:rPr>
                <w:rFonts w:ascii="Franklin Gothic Demi" w:hAnsi="Franklin Gothic Demi"/>
                <w:color w:val="000000" w:themeColor="text1"/>
              </w:rPr>
            </w:pPr>
            <w:r w:rsidRPr="005F2A49">
              <w:rPr>
                <w:rFonts w:ascii="Franklin Gothic Demi" w:hAnsi="Franklin Gothic Demi"/>
                <w:color w:val="000000" w:themeColor="text1"/>
              </w:rPr>
              <w:t>NO</w:t>
            </w:r>
          </w:p>
        </w:tc>
        <w:tc>
          <w:tcPr>
            <w:tcW w:w="250" w:type="dxa"/>
          </w:tcPr>
          <w:p w:rsidR="007D5640" w:rsidRPr="005F2A49" w:rsidRDefault="007D5640" w:rsidP="007D5640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1380" w:type="dxa"/>
          </w:tcPr>
          <w:p w:rsidR="007D5640" w:rsidRPr="005F2A49" w:rsidRDefault="007D5640" w:rsidP="007D5640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 xml:space="preserve">Rent: 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ResRentalRef1_Amount"/>
            <w:tag w:val="ResRentalRef1_AmountTag"/>
            <w:id w:val="11562268"/>
            <w:placeholder>
              <w:docPart w:val="5667D74BF92D4F13B10C60449646C98D"/>
            </w:placeholder>
          </w:sdtPr>
          <w:sdtEndPr/>
          <w:sdtContent>
            <w:tc>
              <w:tcPr>
                <w:tcW w:w="1616" w:type="dxa"/>
                <w:vAlign w:val="center"/>
              </w:tcPr>
              <w:p w:rsidR="007D5640" w:rsidRPr="005F2A49" w:rsidRDefault="005D5B02" w:rsidP="005D5B02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5F2A49">
                  <w:rPr>
                    <w:rFonts w:ascii="Franklin Gothic Demi" w:hAnsi="Franklin Gothic Demi"/>
                    <w:color w:val="000000" w:themeColor="text1"/>
                  </w:rPr>
                  <w:t xml:space="preserve"> </w:t>
                </w:r>
              </w:p>
            </w:tc>
          </w:sdtContent>
        </w:sdt>
        <w:tc>
          <w:tcPr>
            <w:tcW w:w="1436" w:type="dxa"/>
          </w:tcPr>
          <w:p w:rsidR="007D5640" w:rsidRPr="005F2A49" w:rsidRDefault="007D5640" w:rsidP="007D5640">
            <w:pPr>
              <w:rPr>
                <w:rFonts w:ascii="Franklin Gothic Demi Cond" w:hAnsi="Franklin Gothic Demi Cond"/>
                <w:color w:val="000000" w:themeColor="text1"/>
              </w:rPr>
            </w:pPr>
          </w:p>
        </w:tc>
        <w:tc>
          <w:tcPr>
            <w:tcW w:w="1616" w:type="dxa"/>
            <w:vAlign w:val="bottom"/>
          </w:tcPr>
          <w:p w:rsidR="007D5640" w:rsidRPr="005F2A49" w:rsidRDefault="007D5640" w:rsidP="00530018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</w:tr>
      <w:tr w:rsidR="007D5640" w:rsidRPr="005F2A49" w:rsidTr="006E366D">
        <w:trPr>
          <w:trHeight w:hRule="exact" w:val="346"/>
        </w:trPr>
        <w:tc>
          <w:tcPr>
            <w:tcW w:w="2979" w:type="dxa"/>
            <w:vAlign w:val="bottom"/>
          </w:tcPr>
          <w:p w:rsidR="007D5640" w:rsidRPr="005F2A49" w:rsidRDefault="007D5640" w:rsidP="006E366D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Written rental agreement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Written_Yes"/>
            <w:tag w:val="ResRentalRef1_Written_YesTag"/>
            <w:id w:val="32423676"/>
            <w:placeholder>
              <w:docPart w:val="081F3A0C74F94BE0B1E83DF2627481ED"/>
            </w:placeholder>
          </w:sdtPr>
          <w:sdtEndPr/>
          <w:sdtContent>
            <w:tc>
              <w:tcPr>
                <w:tcW w:w="718" w:type="dxa"/>
                <w:tcBorders>
                  <w:bottom w:val="single" w:sz="4" w:space="0" w:color="auto"/>
                </w:tcBorders>
                <w:vAlign w:val="bottom"/>
              </w:tcPr>
              <w:p w:rsidR="007D5640" w:rsidRPr="005F2A49" w:rsidRDefault="0029418B" w:rsidP="006E366D">
                <w:pPr>
                  <w:jc w:val="center"/>
                  <w:rPr>
                    <w:rFonts w:ascii="Franklin Gothic Book" w:hAnsi="Franklin Gothic Book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7D5640" w:rsidRPr="005F2A49" w:rsidRDefault="007D5640" w:rsidP="006E366D">
            <w:pPr>
              <w:jc w:val="center"/>
              <w:rPr>
                <w:rFonts w:ascii="Franklin Gothic Book" w:hAnsi="Franklin Gothic Book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Written_No"/>
            <w:tag w:val="ResRentalRef1_Written_NoTag"/>
            <w:id w:val="11562276"/>
            <w:placeholder>
              <w:docPart w:val="61D937A16E244A34BF3B5F168D32E190"/>
            </w:placeholder>
          </w:sdtPr>
          <w:sdtEndPr/>
          <w:sdtContent>
            <w:tc>
              <w:tcPr>
                <w:tcW w:w="663" w:type="dxa"/>
                <w:tcBorders>
                  <w:bottom w:val="single" w:sz="4" w:space="0" w:color="auto"/>
                </w:tcBorders>
                <w:vAlign w:val="bottom"/>
              </w:tcPr>
              <w:p w:rsidR="007D5640" w:rsidRPr="005F2A49" w:rsidRDefault="0029418B" w:rsidP="006E366D">
                <w:pPr>
                  <w:jc w:val="center"/>
                  <w:rPr>
                    <w:rFonts w:ascii="Franklin Gothic Book" w:hAnsi="Franklin Gothic Book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D5640" w:rsidRPr="005F2A49" w:rsidRDefault="007D5640" w:rsidP="007D5640">
            <w:pPr>
              <w:rPr>
                <w:rFonts w:ascii="Franklin Gothic Book" w:hAnsi="Franklin Gothic Book"/>
                <w:color w:val="000000" w:themeColor="text1"/>
              </w:rPr>
            </w:pPr>
          </w:p>
        </w:tc>
        <w:tc>
          <w:tcPr>
            <w:tcW w:w="1380" w:type="dxa"/>
          </w:tcPr>
          <w:p w:rsidR="007D5640" w:rsidRPr="005F2A49" w:rsidRDefault="007D5640" w:rsidP="007D5640">
            <w:pPr>
              <w:rPr>
                <w:rFonts w:ascii="Franklin Gothic Book" w:hAnsi="Franklin Gothic Book"/>
                <w:color w:val="000000" w:themeColor="text1"/>
              </w:rPr>
            </w:pPr>
          </w:p>
        </w:tc>
        <w:tc>
          <w:tcPr>
            <w:tcW w:w="1616" w:type="dxa"/>
          </w:tcPr>
          <w:p w:rsidR="007D5640" w:rsidRPr="005F2A49" w:rsidRDefault="007D5640" w:rsidP="007D5640">
            <w:pPr>
              <w:rPr>
                <w:rFonts w:ascii="Franklin Gothic Book" w:hAnsi="Franklin Gothic Book"/>
                <w:i/>
                <w:color w:val="000000" w:themeColor="text1"/>
              </w:rPr>
            </w:pPr>
          </w:p>
        </w:tc>
        <w:tc>
          <w:tcPr>
            <w:tcW w:w="1436" w:type="dxa"/>
          </w:tcPr>
          <w:p w:rsidR="007D5640" w:rsidRPr="005F2A49" w:rsidRDefault="007D5640" w:rsidP="007D5640">
            <w:pPr>
              <w:rPr>
                <w:rFonts w:ascii="Franklin Gothic Book" w:hAnsi="Franklin Gothic Book"/>
                <w:color w:val="000000" w:themeColor="text1"/>
              </w:rPr>
            </w:pPr>
          </w:p>
        </w:tc>
        <w:tc>
          <w:tcPr>
            <w:tcW w:w="1616" w:type="dxa"/>
          </w:tcPr>
          <w:p w:rsidR="007D5640" w:rsidRPr="005F2A49" w:rsidRDefault="007D5640" w:rsidP="007D5640">
            <w:pPr>
              <w:rPr>
                <w:rFonts w:ascii="Franklin Gothic Book" w:hAnsi="Franklin Gothic Book"/>
                <w:color w:val="000000" w:themeColor="text1"/>
              </w:rPr>
            </w:pPr>
          </w:p>
        </w:tc>
      </w:tr>
      <w:tr w:rsidR="0002713C" w:rsidRPr="005F2A49" w:rsidTr="006E366D">
        <w:trPr>
          <w:trHeight w:hRule="exact" w:val="346"/>
        </w:trPr>
        <w:tc>
          <w:tcPr>
            <w:tcW w:w="2979" w:type="dxa"/>
            <w:vAlign w:val="bottom"/>
          </w:tcPr>
          <w:p w:rsidR="0002713C" w:rsidRPr="005F2A49" w:rsidRDefault="0002713C" w:rsidP="006E366D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Asked to vacate unit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KickedOut_Yes"/>
            <w:tag w:val="ResRentalRef1_KickedOut_YesTag"/>
            <w:id w:val="11562278"/>
            <w:placeholder>
              <w:docPart w:val="BBEDD4B3A8C44862B63774568870644F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Franklin Gothic Book" w:hAnsi="Franklin Gothic Book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02713C" w:rsidRPr="005F2A49" w:rsidRDefault="0002713C" w:rsidP="006E366D">
            <w:pPr>
              <w:jc w:val="center"/>
              <w:rPr>
                <w:rFonts w:ascii="Franklin Gothic Book" w:hAnsi="Franklin Gothic Book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KickedOut_No"/>
            <w:tag w:val="ResRentalRef1_KickedOut_NoTag"/>
            <w:id w:val="11562279"/>
            <w:placeholder>
              <w:docPart w:val="7EB15EF0508D4336B46A452CFB562D86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Franklin Gothic Book" w:hAnsi="Franklin Gothic Book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02713C" w:rsidRPr="005F2A49" w:rsidRDefault="0002713C" w:rsidP="007D5640">
            <w:pPr>
              <w:rPr>
                <w:rFonts w:ascii="Franklin Gothic Book" w:hAnsi="Franklin Gothic Book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ResRentalRef1_Comment"/>
            <w:tag w:val="ResRentalRef1_CommentTag"/>
            <w:id w:val="11562277"/>
            <w:placeholder>
              <w:docPart w:val="A8062CAB929945F5A6C0FE6BD1690CDC"/>
            </w:placeholder>
            <w:showingPlcHdr/>
          </w:sdtPr>
          <w:sdtEndPr/>
          <w:sdtContent>
            <w:tc>
              <w:tcPr>
                <w:tcW w:w="6048" w:type="dxa"/>
                <w:gridSpan w:val="4"/>
                <w:vMerge w:val="restart"/>
              </w:tcPr>
              <w:p w:rsidR="0002713C" w:rsidRPr="005F2A49" w:rsidRDefault="0002713C" w:rsidP="007D5640">
                <w:pPr>
                  <w:rPr>
                    <w:rFonts w:ascii="Franklin Gothic Book" w:hAnsi="Franklin Gothic Book"/>
                    <w:i/>
                    <w:color w:val="000000" w:themeColor="text1"/>
                  </w:rPr>
                </w:pPr>
                <w:r w:rsidRPr="005F2A49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02713C" w:rsidRPr="005F2A49" w:rsidTr="006E366D">
        <w:trPr>
          <w:trHeight w:hRule="exact" w:val="346"/>
        </w:trPr>
        <w:tc>
          <w:tcPr>
            <w:tcW w:w="2979" w:type="dxa"/>
            <w:vAlign w:val="bottom"/>
          </w:tcPr>
          <w:p w:rsidR="0002713C" w:rsidRPr="005F2A49" w:rsidRDefault="0002713C" w:rsidP="006E366D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Proper notice given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PrprNotice_Yes"/>
            <w:tag w:val="ResRentalRef1_PrprNotice_YesTag"/>
            <w:id w:val="11562280"/>
            <w:placeholder>
              <w:docPart w:val="CBF4051EB5F348429E4C4F784C67BC03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02713C" w:rsidRPr="005F2A49" w:rsidRDefault="0002713C" w:rsidP="006E366D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PrprNotice_No"/>
            <w:tag w:val="ResRentalRef1_PrprNotice_NoTag"/>
            <w:id w:val="11562281"/>
            <w:placeholder>
              <w:docPart w:val="60D75F7AFB3242ED8CB46752147B7FED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</w:tr>
      <w:tr w:rsidR="0002713C" w:rsidRPr="005F2A49" w:rsidTr="006E366D">
        <w:trPr>
          <w:trHeight w:hRule="exact" w:val="346"/>
        </w:trPr>
        <w:tc>
          <w:tcPr>
            <w:tcW w:w="2979" w:type="dxa"/>
            <w:vAlign w:val="bottom"/>
          </w:tcPr>
          <w:p w:rsidR="0002713C" w:rsidRPr="005F2A49" w:rsidRDefault="0002713C" w:rsidP="006E366D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Late payments/NSF checks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LateNSF_Yes"/>
            <w:tag w:val="ResRentalRef1_LateNSF_YesTag"/>
            <w:id w:val="11562282"/>
            <w:placeholder>
              <w:docPart w:val="BE10EC7E5EDA4FF5826BD7FC00AFF96D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02713C" w:rsidRPr="005F2A49" w:rsidRDefault="0002713C" w:rsidP="006E366D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LateNSF_No"/>
            <w:tag w:val="ResRentalRef1_KickedOut_NoTag"/>
            <w:id w:val="11562283"/>
            <w:placeholder>
              <w:docPart w:val="EBD99E72AA844B5CBDD009AB4DF9D49E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</w:tr>
      <w:tr w:rsidR="0002713C" w:rsidRPr="005F2A49" w:rsidTr="006E366D">
        <w:trPr>
          <w:trHeight w:hRule="exact" w:val="346"/>
        </w:trPr>
        <w:tc>
          <w:tcPr>
            <w:tcW w:w="2979" w:type="dxa"/>
            <w:vAlign w:val="bottom"/>
          </w:tcPr>
          <w:p w:rsidR="0002713C" w:rsidRPr="005F2A49" w:rsidRDefault="0002713C" w:rsidP="006E366D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Documented complaints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Complaints_Yes"/>
            <w:tag w:val="ResRentalRef1_Complaints_YesTag"/>
            <w:id w:val="11562284"/>
            <w:placeholder>
              <w:docPart w:val="830FA4514BD148C4A8D1A4E25408E7EF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02713C" w:rsidRPr="005F2A49" w:rsidRDefault="0002713C" w:rsidP="006E366D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Complaints_No"/>
            <w:tag w:val="ResRentalRef1_Complaints_NoTag"/>
            <w:id w:val="11562285"/>
            <w:placeholder>
              <w:docPart w:val="2BE066E3792B4092A7DA3163FBB1CFAB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</w:tr>
      <w:tr w:rsidR="0002713C" w:rsidRPr="005F2A49" w:rsidTr="006E366D">
        <w:trPr>
          <w:trHeight w:hRule="exact" w:val="346"/>
        </w:trPr>
        <w:tc>
          <w:tcPr>
            <w:tcW w:w="2979" w:type="dxa"/>
            <w:vAlign w:val="bottom"/>
          </w:tcPr>
          <w:p w:rsidR="0002713C" w:rsidRPr="005F2A49" w:rsidRDefault="0002713C" w:rsidP="006E366D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Damages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Damages_Yes"/>
            <w:tag w:val="ResRentalRef1_Damages_YesTag"/>
            <w:id w:val="11562286"/>
            <w:placeholder>
              <w:docPart w:val="3E7270B41A43422AAAC3967D46BF9E24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02713C" w:rsidRPr="005F2A49" w:rsidRDefault="0002713C" w:rsidP="006E366D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Damages_No"/>
            <w:tag w:val="ResRentalRef1_Damages_NoTag"/>
            <w:id w:val="11562287"/>
            <w:placeholder>
              <w:docPart w:val="45177F59187240BFB9851FBE96B9636D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</w:tr>
      <w:tr w:rsidR="0002713C" w:rsidRPr="005F2A49" w:rsidTr="006E366D">
        <w:trPr>
          <w:trHeight w:hRule="exact" w:val="346"/>
        </w:trPr>
        <w:tc>
          <w:tcPr>
            <w:tcW w:w="2979" w:type="dxa"/>
            <w:vAlign w:val="bottom"/>
          </w:tcPr>
          <w:p w:rsidR="0002713C" w:rsidRPr="005F2A49" w:rsidRDefault="0074029A" w:rsidP="006E366D">
            <w:pPr>
              <w:rPr>
                <w:rFonts w:ascii="Franklin Gothic Demi Cond" w:hAnsi="Franklin Gothic Demi Cond"/>
                <w:color w:val="000000" w:themeColor="text1"/>
              </w:rPr>
            </w:pPr>
            <w:r>
              <w:rPr>
                <w:rFonts w:ascii="Franklin Gothic Demi Cond" w:hAnsi="Franklin Gothic Demi Cond"/>
                <w:color w:val="000000" w:themeColor="text1"/>
              </w:rPr>
              <w:t>History of bedbugs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BedBugs_Yes"/>
            <w:tag w:val="ResRentalRef1_BedBugs_YesTag"/>
            <w:id w:val="11562288"/>
            <w:placeholder>
              <w:docPart w:val="B53C734F36F548A5A01BE0CB88D077CC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02713C" w:rsidRPr="005F2A49" w:rsidRDefault="0002713C" w:rsidP="006E366D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BedBugs_No"/>
            <w:tag w:val="ResRentalRef1_BedBugs_NoTag"/>
            <w:id w:val="11562289"/>
            <w:placeholder>
              <w:docPart w:val="55046BBFB2594FD9917B4799A58A570F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</w:tr>
      <w:tr w:rsidR="0002713C" w:rsidRPr="005F2A49" w:rsidTr="006E366D">
        <w:trPr>
          <w:trHeight w:hRule="exact" w:val="346"/>
        </w:trPr>
        <w:tc>
          <w:tcPr>
            <w:tcW w:w="2979" w:type="dxa"/>
            <w:vAlign w:val="bottom"/>
          </w:tcPr>
          <w:p w:rsidR="0002713C" w:rsidRPr="005F2A49" w:rsidRDefault="0074029A" w:rsidP="006E366D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74029A">
              <w:rPr>
                <w:rFonts w:ascii="Franklin Gothic Demi Cond" w:hAnsi="Franklin Gothic Demi Cond"/>
                <w:color w:val="000000" w:themeColor="text1"/>
              </w:rPr>
              <w:t>Current outstanding balance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Owing_Yes"/>
            <w:tag w:val="ResRentalRef1_Owing_YesTag"/>
            <w:id w:val="11562290"/>
            <w:placeholder>
              <w:docPart w:val="0B27F2A4457E4CC89AFF879A5DA639F7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02713C" w:rsidRPr="005F2A49" w:rsidRDefault="0002713C" w:rsidP="006E366D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Owing_No"/>
            <w:tag w:val="ResRentalRef1_Owing_NoTag"/>
            <w:id w:val="11562291"/>
            <w:placeholder>
              <w:docPart w:val="314C2B88C7D74E99A59A505712EE222E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</w:tr>
      <w:tr w:rsidR="0002713C" w:rsidRPr="005F2A49" w:rsidTr="006E366D">
        <w:trPr>
          <w:trHeight w:hRule="exact" w:val="346"/>
        </w:trPr>
        <w:tc>
          <w:tcPr>
            <w:tcW w:w="2979" w:type="dxa"/>
            <w:vAlign w:val="bottom"/>
          </w:tcPr>
          <w:p w:rsidR="0002713C" w:rsidRPr="005F2A49" w:rsidRDefault="0074029A" w:rsidP="006E366D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74029A">
              <w:rPr>
                <w:rFonts w:ascii="Franklin Gothic Demi Cond" w:hAnsi="Franklin Gothic Demi Cond"/>
                <w:color w:val="000000" w:themeColor="text1"/>
              </w:rPr>
              <w:t>Other adults on agreement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Roommates_Yes"/>
            <w:tag w:val="ResRentalRef1_Roommates_YesTag"/>
            <w:id w:val="11562292"/>
            <w:placeholder>
              <w:docPart w:val="9E62EBFD89DE413E802FA7E31D0AB47A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02713C" w:rsidRPr="005F2A49" w:rsidRDefault="0002713C" w:rsidP="006E366D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Roommates_No"/>
            <w:tag w:val="ResRentalRef1_Roommates_NoTag"/>
            <w:id w:val="11562293"/>
            <w:placeholder>
              <w:docPart w:val="F7FABEF7DC55417E842437E043E4CA02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</w:tr>
      <w:tr w:rsidR="0002713C" w:rsidRPr="005F2A49" w:rsidTr="006E366D">
        <w:trPr>
          <w:trHeight w:hRule="exact" w:val="346"/>
        </w:trPr>
        <w:tc>
          <w:tcPr>
            <w:tcW w:w="2979" w:type="dxa"/>
            <w:vAlign w:val="bottom"/>
          </w:tcPr>
          <w:p w:rsidR="0002713C" w:rsidRPr="005F2A49" w:rsidRDefault="0074029A" w:rsidP="006E366D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74029A">
              <w:rPr>
                <w:rFonts w:ascii="Franklin Gothic Demi Cond" w:hAnsi="Franklin Gothic Demi Cond"/>
                <w:color w:val="000000" w:themeColor="text1"/>
              </w:rPr>
              <w:t>Address on credit report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AddressMatch_Yes"/>
            <w:tag w:val="ResRentalRef1_AddressMatch_YesTag"/>
            <w:id w:val="37956126"/>
            <w:placeholder>
              <w:docPart w:val="501177211A0C4175B3A3B57E950C6408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3819DD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02713C" w:rsidRPr="005F2A49" w:rsidRDefault="0002713C" w:rsidP="006E366D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AddressMatch_No"/>
            <w:tag w:val="ResRentalRef1_AddressMatch_NoTag"/>
            <w:id w:val="37956127"/>
            <w:placeholder>
              <w:docPart w:val="6227DBD58BB94EBA867892D1E302E504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3819DD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</w:tr>
      <w:tr w:rsidR="0002713C" w:rsidRPr="005F2A49" w:rsidTr="006E366D">
        <w:trPr>
          <w:trHeight w:hRule="exact" w:val="346"/>
        </w:trPr>
        <w:tc>
          <w:tcPr>
            <w:tcW w:w="2979" w:type="dxa"/>
            <w:vAlign w:val="bottom"/>
          </w:tcPr>
          <w:p w:rsidR="0002713C" w:rsidRPr="005F2A49" w:rsidRDefault="0002713C" w:rsidP="006E366D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Pets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Pets_Yes"/>
            <w:tag w:val="ResRentalRef1_Pets_YesTag"/>
            <w:id w:val="11562294"/>
            <w:placeholder>
              <w:docPart w:val="FCC7994F8A954384B141866E47BF41BF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02713C" w:rsidRPr="005F2A49" w:rsidRDefault="0002713C" w:rsidP="006E366D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Pets_No"/>
            <w:tag w:val="ResRentalRef1_Pets_NoTag"/>
            <w:id w:val="11562295"/>
            <w:placeholder>
              <w:docPart w:val="8FE7AF808C9A43FBA4293CA41A611693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02713C" w:rsidRPr="005F2A49" w:rsidRDefault="0002713C" w:rsidP="007D5640">
            <w:pPr>
              <w:rPr>
                <w:color w:val="000000" w:themeColor="text1"/>
              </w:rPr>
            </w:pPr>
          </w:p>
        </w:tc>
      </w:tr>
      <w:tr w:rsidR="0002713C" w:rsidRPr="005F2A49" w:rsidTr="00DD6F56">
        <w:trPr>
          <w:trHeight w:hRule="exact" w:val="346"/>
        </w:trPr>
        <w:tc>
          <w:tcPr>
            <w:tcW w:w="2979" w:type="dxa"/>
            <w:vAlign w:val="bottom"/>
          </w:tcPr>
          <w:p w:rsidR="0002713C" w:rsidRPr="005F2A49" w:rsidRDefault="0002713C" w:rsidP="006E366D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Landlord is relative or friend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RltveFrnd_Yes"/>
            <w:tag w:val="ResRentalRef1_RltveFrnd_YesTag"/>
            <w:id w:val="11562296"/>
            <w:placeholder>
              <w:docPart w:val="912E306F6F1243B298AA6DA6A4C1C3F3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02713C" w:rsidRPr="005F2A49" w:rsidRDefault="0002713C" w:rsidP="006E366D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RltveFrnd_No"/>
            <w:tag w:val="ResRentalRef1_RltveFrnd_NoTag"/>
            <w:id w:val="11562297"/>
            <w:placeholder>
              <w:docPart w:val="70358D4CC8584F828C7ABA28580D6126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02713C" w:rsidRPr="005F2A49" w:rsidRDefault="0002713C" w:rsidP="00EF4B6B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02713C" w:rsidRPr="005F2A49" w:rsidRDefault="0002713C" w:rsidP="00EF4B6B">
            <w:pPr>
              <w:rPr>
                <w:color w:val="000000" w:themeColor="text1"/>
              </w:rPr>
            </w:pPr>
          </w:p>
        </w:tc>
      </w:tr>
      <w:tr w:rsidR="0002713C" w:rsidRPr="005F2A49" w:rsidTr="00DD6F56">
        <w:trPr>
          <w:trHeight w:val="348"/>
        </w:trPr>
        <w:tc>
          <w:tcPr>
            <w:tcW w:w="2979" w:type="dxa"/>
            <w:vAlign w:val="bottom"/>
          </w:tcPr>
          <w:p w:rsidR="0002713C" w:rsidRPr="005F2A49" w:rsidRDefault="0002713C" w:rsidP="006E366D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Landlord would re-rent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ReRent_Yes"/>
            <w:tag w:val="ResRentalRef1_ReRent_NoTag"/>
            <w:id w:val="11562298"/>
            <w:placeholder>
              <w:docPart w:val="0A27E8BA3BBF4229AC15EF9B77E1822D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02713C" w:rsidRPr="005F2A49" w:rsidRDefault="0002713C" w:rsidP="006E366D">
            <w:pPr>
              <w:jc w:val="center"/>
              <w:rPr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1_ReRent_No"/>
            <w:tag w:val="ResRentalRef1_ReRent_NoTag"/>
            <w:id w:val="11562299"/>
            <w:placeholder>
              <w:docPart w:val="9AAD5713C6184B23B2B5F1B6DAAE6AC3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02713C" w:rsidRPr="005F2A49" w:rsidRDefault="0002713C" w:rsidP="006E366D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02713C" w:rsidRPr="005F2A49" w:rsidRDefault="0002713C" w:rsidP="00EF4B6B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02713C" w:rsidRPr="005F2A49" w:rsidRDefault="0002713C" w:rsidP="00EF4B6B">
            <w:pPr>
              <w:rPr>
                <w:color w:val="000000" w:themeColor="text1"/>
              </w:rPr>
            </w:pPr>
          </w:p>
        </w:tc>
      </w:tr>
      <w:tr w:rsidR="0002713C" w:rsidRPr="005F2A49" w:rsidTr="00DD6F56">
        <w:trPr>
          <w:trHeight w:val="348"/>
        </w:trPr>
        <w:sdt>
          <w:sdtPr>
            <w:rPr>
              <w:rFonts w:ascii="Franklin Gothic Demi" w:hAnsi="Franklin Gothic Demi"/>
              <w:color w:val="000000" w:themeColor="text1"/>
            </w:rPr>
            <w:alias w:val="ResRentalRef1_Paging"/>
            <w:tag w:val="ResRentalRef1_PagingTag"/>
            <w:id w:val="61286163"/>
            <w:placeholder>
              <w:docPart w:val="83DAAA55ED8E48758D0887AB26EE2341"/>
            </w:placeholder>
            <w:showingPlcHdr/>
          </w:sdtPr>
          <w:sdtEndPr/>
          <w:sdtContent>
            <w:tc>
              <w:tcPr>
                <w:tcW w:w="2979" w:type="dxa"/>
                <w:vAlign w:val="bottom"/>
              </w:tcPr>
              <w:p w:rsidR="0002713C" w:rsidRPr="005F2A49" w:rsidRDefault="002A778C" w:rsidP="006E366D">
                <w:pPr>
                  <w:rPr>
                    <w:rFonts w:ascii="Franklin Gothic Demi Cond" w:hAnsi="Franklin Gothic Demi Cond"/>
                    <w:color w:val="000000" w:themeColor="text1"/>
                  </w:rPr>
                </w:pPr>
                <w:r w:rsidRPr="005F2A49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718" w:type="dxa"/>
            <w:tcBorders>
              <w:top w:val="single" w:sz="4" w:space="0" w:color="auto"/>
            </w:tcBorders>
            <w:vAlign w:val="bottom"/>
          </w:tcPr>
          <w:p w:rsidR="0002713C" w:rsidRPr="005F2A49" w:rsidRDefault="0002713C" w:rsidP="006E366D">
            <w:pPr>
              <w:jc w:val="center"/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250" w:type="dxa"/>
            <w:vAlign w:val="bottom"/>
          </w:tcPr>
          <w:p w:rsidR="0002713C" w:rsidRPr="005F2A49" w:rsidRDefault="0002713C" w:rsidP="006E366D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663" w:type="dxa"/>
            <w:tcBorders>
              <w:top w:val="single" w:sz="4" w:space="0" w:color="auto"/>
            </w:tcBorders>
            <w:vAlign w:val="bottom"/>
          </w:tcPr>
          <w:p w:rsidR="0002713C" w:rsidRPr="005F2A49" w:rsidRDefault="0002713C" w:rsidP="006E366D">
            <w:pPr>
              <w:jc w:val="center"/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250" w:type="dxa"/>
          </w:tcPr>
          <w:p w:rsidR="0002713C" w:rsidRPr="005F2A49" w:rsidRDefault="0002713C" w:rsidP="00EF4B6B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02713C" w:rsidRPr="005F2A49" w:rsidRDefault="0002713C" w:rsidP="00EF4B6B">
            <w:pPr>
              <w:rPr>
                <w:color w:val="000000" w:themeColor="text1"/>
              </w:rPr>
            </w:pPr>
          </w:p>
        </w:tc>
      </w:tr>
    </w:tbl>
    <w:p w:rsidR="00C26623" w:rsidRDefault="00C26623" w:rsidP="00C26623"/>
    <w:tbl>
      <w:tblPr>
        <w:tblpPr w:leftFromText="187" w:rightFromText="187" w:vertAnchor="text" w:horzAnchor="margin" w:tblpY="-143"/>
        <w:tblW w:w="10908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979"/>
        <w:gridCol w:w="718"/>
        <w:gridCol w:w="250"/>
        <w:gridCol w:w="663"/>
        <w:gridCol w:w="250"/>
        <w:gridCol w:w="1380"/>
        <w:gridCol w:w="1616"/>
        <w:gridCol w:w="1436"/>
        <w:gridCol w:w="1616"/>
      </w:tblGrid>
      <w:tr w:rsidR="00EF4B6B" w:rsidRPr="005F2A49" w:rsidTr="00DD6F56">
        <w:trPr>
          <w:trHeight w:hRule="exact" w:val="346"/>
        </w:trPr>
        <w:sdt>
          <w:sdtPr>
            <w:rPr>
              <w:rFonts w:ascii="Franklin Gothic Demi" w:hAnsi="Franklin Gothic Demi"/>
              <w:color w:val="000000" w:themeColor="text1"/>
            </w:rPr>
            <w:alias w:val="ResRentalRef2_Current_Previous"/>
            <w:tag w:val="ResRentalRef2_Current_PreviousTag"/>
            <w:id w:val="11562306"/>
            <w:placeholder>
              <w:docPart w:val="91A9C256EDFA47EC89855EFB0BCEF6DB"/>
            </w:placeholder>
            <w:showingPlcHdr/>
          </w:sdtPr>
          <w:sdtEndPr/>
          <w:sdtContent>
            <w:tc>
              <w:tcPr>
                <w:tcW w:w="2979" w:type="dxa"/>
                <w:vAlign w:val="center"/>
              </w:tcPr>
              <w:p w:rsidR="00EF4B6B" w:rsidRPr="005F2A49" w:rsidRDefault="009C1444" w:rsidP="00DD6F56">
                <w:pPr>
                  <w:rPr>
                    <w:rFonts w:ascii="Franklin Gothic Demi" w:hAnsi="Franklin Gothic Demi"/>
                    <w:color w:val="000000" w:themeColor="text1"/>
                  </w:rPr>
                </w:pPr>
                <w:r w:rsidRPr="005F2A49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718" w:type="dxa"/>
          </w:tcPr>
          <w:p w:rsidR="00EF4B6B" w:rsidRPr="005F2A49" w:rsidRDefault="00EF4B6B" w:rsidP="00DD6F56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250" w:type="dxa"/>
          </w:tcPr>
          <w:p w:rsidR="00EF4B6B" w:rsidRPr="005F2A49" w:rsidRDefault="00EF4B6B" w:rsidP="00DD6F56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663" w:type="dxa"/>
          </w:tcPr>
          <w:p w:rsidR="00EF4B6B" w:rsidRPr="005F2A49" w:rsidRDefault="00EF4B6B" w:rsidP="00DD6F56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250" w:type="dxa"/>
          </w:tcPr>
          <w:p w:rsidR="00EF4B6B" w:rsidRPr="005F2A49" w:rsidRDefault="00EF4B6B" w:rsidP="00DD6F56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1380" w:type="dxa"/>
          </w:tcPr>
          <w:p w:rsidR="00EF4B6B" w:rsidRPr="005F2A49" w:rsidRDefault="00EF4B6B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Move In: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ResRentalRef2_MoveIn"/>
            <w:tag w:val="ResRentalRef2_MoveInTag"/>
            <w:id w:val="11562303"/>
            <w:placeholder>
              <w:docPart w:val="0DC15FE62B3645299821A85AF0542589"/>
            </w:placeholder>
          </w:sdtPr>
          <w:sdtEndPr/>
          <w:sdtContent>
            <w:tc>
              <w:tcPr>
                <w:tcW w:w="1616" w:type="dxa"/>
                <w:vAlign w:val="center"/>
              </w:tcPr>
              <w:p w:rsidR="00EF4B6B" w:rsidRPr="005F2A49" w:rsidRDefault="000200FB" w:rsidP="00DD6F56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5F2A49">
                  <w:rPr>
                    <w:rFonts w:ascii="Franklin Gothic Demi" w:hAnsi="Franklin Gothic Demi"/>
                    <w:color w:val="000000" w:themeColor="text1"/>
                  </w:rPr>
                  <w:t xml:space="preserve"> </w:t>
                </w:r>
              </w:p>
            </w:tc>
          </w:sdtContent>
        </w:sdt>
        <w:tc>
          <w:tcPr>
            <w:tcW w:w="1436" w:type="dxa"/>
          </w:tcPr>
          <w:p w:rsidR="00EF4B6B" w:rsidRPr="005F2A49" w:rsidRDefault="00EF4B6B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Move Out: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ResRentalRef2_MoveOut"/>
            <w:tag w:val="ResRentalRef2_MoveOutTag"/>
            <w:id w:val="11562304"/>
            <w:placeholder>
              <w:docPart w:val="AC16CDC723D04A14A44D2F269D1D32B8"/>
            </w:placeholder>
          </w:sdtPr>
          <w:sdtEndPr/>
          <w:sdtContent>
            <w:tc>
              <w:tcPr>
                <w:tcW w:w="1616" w:type="dxa"/>
                <w:vAlign w:val="center"/>
              </w:tcPr>
              <w:p w:rsidR="00EF4B6B" w:rsidRPr="005F2A49" w:rsidRDefault="000200FB" w:rsidP="00DD6F56">
                <w:pPr>
                  <w:rPr>
                    <w:rFonts w:ascii="Franklin Gothic Demi" w:hAnsi="Franklin Gothic Demi"/>
                    <w:i/>
                    <w:color w:val="000000" w:themeColor="text1"/>
                  </w:rPr>
                </w:pPr>
                <w:r w:rsidRPr="005F2A49">
                  <w:rPr>
                    <w:rFonts w:ascii="Franklin Gothic Demi" w:hAnsi="Franklin Gothic Demi"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EF4B6B" w:rsidRPr="005F2A49" w:rsidTr="00DD6F56">
        <w:trPr>
          <w:trHeight w:hRule="exact" w:val="346"/>
        </w:trPr>
        <w:tc>
          <w:tcPr>
            <w:tcW w:w="2979" w:type="dxa"/>
          </w:tcPr>
          <w:p w:rsidR="00EF4B6B" w:rsidRPr="005F2A49" w:rsidRDefault="00EF4B6B" w:rsidP="00DD6F56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718" w:type="dxa"/>
            <w:vAlign w:val="center"/>
          </w:tcPr>
          <w:p w:rsidR="00EF4B6B" w:rsidRPr="005F2A49" w:rsidRDefault="00EF4B6B" w:rsidP="00DD6F56">
            <w:pPr>
              <w:jc w:val="center"/>
              <w:rPr>
                <w:rFonts w:ascii="Franklin Gothic Demi" w:hAnsi="Franklin Gothic Demi"/>
                <w:color w:val="000000" w:themeColor="text1"/>
              </w:rPr>
            </w:pPr>
            <w:r w:rsidRPr="005F2A49">
              <w:rPr>
                <w:rFonts w:ascii="Franklin Gothic Demi" w:hAnsi="Franklin Gothic Demi"/>
                <w:color w:val="000000" w:themeColor="text1"/>
              </w:rPr>
              <w:t>YES</w:t>
            </w:r>
          </w:p>
        </w:tc>
        <w:tc>
          <w:tcPr>
            <w:tcW w:w="250" w:type="dxa"/>
          </w:tcPr>
          <w:p w:rsidR="00EF4B6B" w:rsidRPr="005F2A49" w:rsidRDefault="00EF4B6B" w:rsidP="00DD6F56">
            <w:pPr>
              <w:jc w:val="center"/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663" w:type="dxa"/>
            <w:vAlign w:val="center"/>
          </w:tcPr>
          <w:p w:rsidR="00EF4B6B" w:rsidRPr="005F2A49" w:rsidRDefault="00EF4B6B" w:rsidP="00DD6F56">
            <w:pPr>
              <w:jc w:val="center"/>
              <w:rPr>
                <w:rFonts w:ascii="Franklin Gothic Demi" w:hAnsi="Franklin Gothic Demi"/>
                <w:color w:val="000000" w:themeColor="text1"/>
              </w:rPr>
            </w:pPr>
            <w:r w:rsidRPr="005F2A49">
              <w:rPr>
                <w:rFonts w:ascii="Franklin Gothic Demi" w:hAnsi="Franklin Gothic Demi"/>
                <w:color w:val="000000" w:themeColor="text1"/>
              </w:rPr>
              <w:t>NO</w:t>
            </w:r>
          </w:p>
        </w:tc>
        <w:tc>
          <w:tcPr>
            <w:tcW w:w="250" w:type="dxa"/>
          </w:tcPr>
          <w:p w:rsidR="00EF4B6B" w:rsidRPr="005F2A49" w:rsidRDefault="00EF4B6B" w:rsidP="00DD6F56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  <w:tc>
          <w:tcPr>
            <w:tcW w:w="1380" w:type="dxa"/>
          </w:tcPr>
          <w:p w:rsidR="00EF4B6B" w:rsidRPr="005F2A49" w:rsidRDefault="00EF4B6B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 xml:space="preserve">Rent: 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ResRentalRef2_Amount"/>
            <w:tag w:val="ResRentalRef2_AmountTag"/>
            <w:id w:val="11562305"/>
            <w:placeholder>
              <w:docPart w:val="7B5865B27C95410CB7C2775AF811A419"/>
            </w:placeholder>
          </w:sdtPr>
          <w:sdtEndPr/>
          <w:sdtContent>
            <w:tc>
              <w:tcPr>
                <w:tcW w:w="1616" w:type="dxa"/>
                <w:vAlign w:val="center"/>
              </w:tcPr>
              <w:p w:rsidR="00EF4B6B" w:rsidRPr="005F2A49" w:rsidRDefault="000200FB" w:rsidP="00DD6F56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5F2A49">
                  <w:rPr>
                    <w:rFonts w:ascii="Franklin Gothic Demi" w:hAnsi="Franklin Gothic Demi"/>
                    <w:color w:val="000000" w:themeColor="text1"/>
                  </w:rPr>
                  <w:t xml:space="preserve"> </w:t>
                </w:r>
              </w:p>
            </w:tc>
          </w:sdtContent>
        </w:sdt>
        <w:tc>
          <w:tcPr>
            <w:tcW w:w="1436" w:type="dxa"/>
          </w:tcPr>
          <w:p w:rsidR="00EF4B6B" w:rsidRPr="005F2A49" w:rsidRDefault="00EF4B6B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</w:p>
        </w:tc>
        <w:tc>
          <w:tcPr>
            <w:tcW w:w="1616" w:type="dxa"/>
            <w:vAlign w:val="bottom"/>
          </w:tcPr>
          <w:p w:rsidR="00EF4B6B" w:rsidRPr="005F2A49" w:rsidRDefault="00EF4B6B" w:rsidP="00DD6F56">
            <w:pPr>
              <w:rPr>
                <w:rFonts w:ascii="Franklin Gothic Demi" w:hAnsi="Franklin Gothic Demi"/>
                <w:color w:val="000000" w:themeColor="text1"/>
              </w:rPr>
            </w:pPr>
          </w:p>
        </w:tc>
      </w:tr>
      <w:tr w:rsidR="00EF4B6B" w:rsidRPr="005F2A49" w:rsidTr="00DD6F56">
        <w:trPr>
          <w:trHeight w:hRule="exact" w:val="346"/>
        </w:trPr>
        <w:tc>
          <w:tcPr>
            <w:tcW w:w="2979" w:type="dxa"/>
            <w:vAlign w:val="bottom"/>
          </w:tcPr>
          <w:p w:rsidR="00EF4B6B" w:rsidRPr="005F2A49" w:rsidRDefault="00EF4B6B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Written rental agreement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Written_Yes"/>
            <w:tag w:val="ResRentalRef2_Written_YesTag"/>
            <w:id w:val="11562307"/>
            <w:placeholder>
              <w:docPart w:val="8BACCC6C61EF4B16914E72525F13418C"/>
            </w:placeholder>
          </w:sdtPr>
          <w:sdtEndPr/>
          <w:sdtContent>
            <w:tc>
              <w:tcPr>
                <w:tcW w:w="718" w:type="dxa"/>
                <w:tcBorders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Franklin Gothic Book" w:hAnsi="Franklin Gothic Book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EF4B6B" w:rsidRPr="005F2A49" w:rsidRDefault="00EF4B6B" w:rsidP="00DD6F56">
            <w:pPr>
              <w:jc w:val="center"/>
              <w:rPr>
                <w:rFonts w:ascii="Franklin Gothic Book" w:hAnsi="Franklin Gothic Book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Written_No"/>
            <w:tag w:val="ResRentalRef2_Written_NoTag"/>
            <w:id w:val="11562308"/>
            <w:placeholder>
              <w:docPart w:val="2FD34E9F802D4DB0B50DA1255A75C9D3"/>
            </w:placeholder>
          </w:sdtPr>
          <w:sdtEndPr/>
          <w:sdtContent>
            <w:tc>
              <w:tcPr>
                <w:tcW w:w="663" w:type="dxa"/>
                <w:tcBorders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Franklin Gothic Book" w:hAnsi="Franklin Gothic Book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5F2A49" w:rsidRDefault="00EF4B6B" w:rsidP="00DD6F56">
            <w:pPr>
              <w:rPr>
                <w:rFonts w:ascii="Franklin Gothic Book" w:hAnsi="Franklin Gothic Book"/>
                <w:color w:val="000000" w:themeColor="text1"/>
              </w:rPr>
            </w:pPr>
          </w:p>
        </w:tc>
        <w:tc>
          <w:tcPr>
            <w:tcW w:w="1380" w:type="dxa"/>
          </w:tcPr>
          <w:p w:rsidR="00EF4B6B" w:rsidRPr="005F2A49" w:rsidRDefault="00EF4B6B" w:rsidP="00DD6F56">
            <w:pPr>
              <w:rPr>
                <w:rFonts w:ascii="Franklin Gothic Book" w:hAnsi="Franklin Gothic Book"/>
                <w:color w:val="000000" w:themeColor="text1"/>
              </w:rPr>
            </w:pPr>
          </w:p>
        </w:tc>
        <w:tc>
          <w:tcPr>
            <w:tcW w:w="1616" w:type="dxa"/>
          </w:tcPr>
          <w:p w:rsidR="00EF4B6B" w:rsidRPr="005F2A49" w:rsidRDefault="00EF4B6B" w:rsidP="00DD6F56">
            <w:pPr>
              <w:rPr>
                <w:rFonts w:ascii="Franklin Gothic Book" w:hAnsi="Franklin Gothic Book"/>
                <w:i/>
                <w:color w:val="000000" w:themeColor="text1"/>
              </w:rPr>
            </w:pPr>
          </w:p>
        </w:tc>
        <w:tc>
          <w:tcPr>
            <w:tcW w:w="1436" w:type="dxa"/>
          </w:tcPr>
          <w:p w:rsidR="00EF4B6B" w:rsidRPr="005F2A49" w:rsidRDefault="00EF4B6B" w:rsidP="00DD6F56">
            <w:pPr>
              <w:rPr>
                <w:rFonts w:ascii="Franklin Gothic Book" w:hAnsi="Franklin Gothic Book"/>
                <w:color w:val="000000" w:themeColor="text1"/>
              </w:rPr>
            </w:pPr>
          </w:p>
        </w:tc>
        <w:tc>
          <w:tcPr>
            <w:tcW w:w="1616" w:type="dxa"/>
          </w:tcPr>
          <w:p w:rsidR="00EF4B6B" w:rsidRPr="005F2A49" w:rsidRDefault="00EF4B6B" w:rsidP="00DD6F56">
            <w:pPr>
              <w:rPr>
                <w:rFonts w:ascii="Franklin Gothic Book" w:hAnsi="Franklin Gothic Book"/>
                <w:color w:val="000000" w:themeColor="text1"/>
              </w:rPr>
            </w:pPr>
          </w:p>
        </w:tc>
      </w:tr>
      <w:tr w:rsidR="00EF4B6B" w:rsidRPr="005F2A49" w:rsidTr="00DD6F56">
        <w:trPr>
          <w:trHeight w:hRule="exact" w:val="346"/>
        </w:trPr>
        <w:tc>
          <w:tcPr>
            <w:tcW w:w="2979" w:type="dxa"/>
            <w:vAlign w:val="bottom"/>
          </w:tcPr>
          <w:p w:rsidR="00EF4B6B" w:rsidRPr="005F2A49" w:rsidRDefault="00EF4B6B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Asked to vacate unit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KickedOut_Yes"/>
            <w:tag w:val="ResRentalRef2_KickedOut_YesTag"/>
            <w:id w:val="11562309"/>
            <w:placeholder>
              <w:docPart w:val="CF8E2D003E57457B9D12B34F4BF32343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Franklin Gothic Book" w:hAnsi="Franklin Gothic Book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EF4B6B" w:rsidRPr="005F2A49" w:rsidRDefault="00EF4B6B" w:rsidP="00DD6F56">
            <w:pPr>
              <w:jc w:val="center"/>
              <w:rPr>
                <w:rFonts w:ascii="Franklin Gothic Book" w:hAnsi="Franklin Gothic Book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KickedOut_No"/>
            <w:tag w:val="ResRentalRef2_KickedOut_NoTag"/>
            <w:id w:val="11562311"/>
            <w:placeholder>
              <w:docPart w:val="9AC1B5F199194CAE9528F2F08436F2C5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Franklin Gothic Book" w:hAnsi="Franklin Gothic Book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5F2A49" w:rsidRDefault="00EF4B6B" w:rsidP="00DD6F56">
            <w:pPr>
              <w:rPr>
                <w:rFonts w:ascii="Franklin Gothic Book" w:hAnsi="Franklin Gothic Book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ResRentalRef2_Comment"/>
            <w:tag w:val="ResRentalRef2_CommentTag"/>
            <w:id w:val="11562302"/>
            <w:placeholder>
              <w:docPart w:val="18AAE4A65308484BAC81D67D34C873F2"/>
            </w:placeholder>
            <w:showingPlcHdr/>
          </w:sdtPr>
          <w:sdtEndPr/>
          <w:sdtContent>
            <w:tc>
              <w:tcPr>
                <w:tcW w:w="6048" w:type="dxa"/>
                <w:gridSpan w:val="4"/>
                <w:vMerge w:val="restart"/>
              </w:tcPr>
              <w:p w:rsidR="00EF4B6B" w:rsidRPr="005F2A49" w:rsidRDefault="00404D88" w:rsidP="00DD6F56">
                <w:pPr>
                  <w:rPr>
                    <w:rFonts w:ascii="Franklin Gothic Book" w:hAnsi="Franklin Gothic Book"/>
                    <w:i/>
                    <w:color w:val="000000" w:themeColor="text1"/>
                  </w:rPr>
                </w:pPr>
                <w:r w:rsidRPr="005F2A49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EF4B6B" w:rsidRPr="005F2A49" w:rsidTr="00DD6F56">
        <w:trPr>
          <w:trHeight w:hRule="exact" w:val="346"/>
        </w:trPr>
        <w:tc>
          <w:tcPr>
            <w:tcW w:w="2979" w:type="dxa"/>
            <w:vAlign w:val="bottom"/>
          </w:tcPr>
          <w:p w:rsidR="00EF4B6B" w:rsidRPr="005F2A49" w:rsidRDefault="00EF4B6B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Proper notice given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PrprNotice_Yes"/>
            <w:tag w:val="ResRentalRef2_PrprNotice_YesTag"/>
            <w:id w:val="11562312"/>
            <w:placeholder>
              <w:docPart w:val="09D88F585B574D1CB3DEFA05F40F6363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EF4B6B" w:rsidRPr="005F2A49" w:rsidRDefault="00EF4B6B" w:rsidP="00DD6F56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PrprNotice_No"/>
            <w:tag w:val="ResRentalRef2_PrprNotice_NoTag"/>
            <w:id w:val="11562310"/>
            <w:placeholder>
              <w:docPart w:val="3F43CB50264A47A293C9E1CDF9E9BB17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</w:tr>
      <w:tr w:rsidR="00EF4B6B" w:rsidRPr="005F2A49" w:rsidTr="00DD6F56">
        <w:trPr>
          <w:trHeight w:hRule="exact" w:val="346"/>
        </w:trPr>
        <w:tc>
          <w:tcPr>
            <w:tcW w:w="2979" w:type="dxa"/>
            <w:vAlign w:val="bottom"/>
          </w:tcPr>
          <w:p w:rsidR="00EF4B6B" w:rsidRPr="005F2A49" w:rsidRDefault="00EF4B6B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Late payments/NSF checks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LateNSF_Yes"/>
            <w:tag w:val="ResRentalRef2_LateNSF_YesTag"/>
            <w:id w:val="11562313"/>
            <w:placeholder>
              <w:docPart w:val="1105D110DC774943A6FB9490A432D77F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EF4B6B" w:rsidRPr="005F2A49" w:rsidRDefault="00EF4B6B" w:rsidP="00DD6F56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LateNSF_No"/>
            <w:tag w:val="ResRentalRef2_KickedOut_NoTag"/>
            <w:id w:val="11562314"/>
            <w:placeholder>
              <w:docPart w:val="64DBD9DF8929476FA89B98C3FE42F4CF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</w:tr>
      <w:tr w:rsidR="00EF4B6B" w:rsidRPr="005F2A49" w:rsidTr="00DD6F56">
        <w:trPr>
          <w:trHeight w:hRule="exact" w:val="346"/>
        </w:trPr>
        <w:tc>
          <w:tcPr>
            <w:tcW w:w="2979" w:type="dxa"/>
            <w:vAlign w:val="bottom"/>
          </w:tcPr>
          <w:p w:rsidR="00EF4B6B" w:rsidRPr="005F2A49" w:rsidRDefault="00EF4B6B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Documented complaints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Complaints_Yes"/>
            <w:tag w:val="ResRentalRef2_Complaints_YesTag"/>
            <w:id w:val="11562315"/>
            <w:placeholder>
              <w:docPart w:val="F89C5670DFEA479C95FD54BF530410C4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EF4B6B" w:rsidRPr="005F2A49" w:rsidRDefault="00EF4B6B" w:rsidP="00DD6F56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Complaints_No"/>
            <w:tag w:val="ResRentalRef2_Complaints_NoTag"/>
            <w:id w:val="11562316"/>
            <w:placeholder>
              <w:docPart w:val="B0366D3F8D354BA39F3D82510BA8B0EF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</w:tr>
      <w:tr w:rsidR="00EF4B6B" w:rsidRPr="005F2A49" w:rsidTr="00DD6F56">
        <w:trPr>
          <w:trHeight w:hRule="exact" w:val="346"/>
        </w:trPr>
        <w:tc>
          <w:tcPr>
            <w:tcW w:w="2979" w:type="dxa"/>
            <w:vAlign w:val="bottom"/>
          </w:tcPr>
          <w:p w:rsidR="00EF4B6B" w:rsidRPr="005F2A49" w:rsidRDefault="00EF4B6B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Damages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Damages_Yes"/>
            <w:tag w:val="ResRentalRef2_Damages_YesTag"/>
            <w:id w:val="11562317"/>
            <w:placeholder>
              <w:docPart w:val="1C11C309F81B413884F09BAF9B5894FA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EF4B6B" w:rsidRPr="005F2A49" w:rsidRDefault="00EF4B6B" w:rsidP="00DD6F56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Damages_No"/>
            <w:tag w:val="ResRentalRef2_Damages_NoTag"/>
            <w:id w:val="11562318"/>
            <w:placeholder>
              <w:docPart w:val="E00A613444BD4A868E832A988ED043CA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</w:tr>
      <w:tr w:rsidR="00EF4B6B" w:rsidRPr="005F2A49" w:rsidTr="00DD6F56">
        <w:trPr>
          <w:trHeight w:hRule="exact" w:val="346"/>
        </w:trPr>
        <w:tc>
          <w:tcPr>
            <w:tcW w:w="2979" w:type="dxa"/>
            <w:vAlign w:val="bottom"/>
          </w:tcPr>
          <w:p w:rsidR="00EF4B6B" w:rsidRPr="005F2A49" w:rsidRDefault="00781009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History of bedbugs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BedBugs_Yes"/>
            <w:tag w:val="ResRentalRef2_BedBugs_YesTag"/>
            <w:id w:val="11562319"/>
            <w:placeholder>
              <w:docPart w:val="B26CF70CA4AE4FDBA2F65DAEF084B9C0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EF4B6B" w:rsidRPr="005F2A49" w:rsidRDefault="00EF4B6B" w:rsidP="00DD6F56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BedBugs_No"/>
            <w:tag w:val="ResRentalRef2_BedBugs_NoTag"/>
            <w:id w:val="11562320"/>
            <w:placeholder>
              <w:docPart w:val="CC969BC08E5E45728039E8D5DE8EB2F1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</w:tr>
      <w:tr w:rsidR="00EF4B6B" w:rsidRPr="005F2A49" w:rsidTr="00DD6F56">
        <w:trPr>
          <w:trHeight w:hRule="exact" w:val="346"/>
        </w:trPr>
        <w:tc>
          <w:tcPr>
            <w:tcW w:w="2979" w:type="dxa"/>
            <w:vAlign w:val="bottom"/>
          </w:tcPr>
          <w:p w:rsidR="00EF4B6B" w:rsidRPr="005F2A49" w:rsidRDefault="00781009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74029A">
              <w:rPr>
                <w:rFonts w:ascii="Franklin Gothic Demi Cond" w:hAnsi="Franklin Gothic Demi Cond"/>
                <w:color w:val="000000" w:themeColor="text1"/>
              </w:rPr>
              <w:t>Current outstanding balance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Owing_Yes"/>
            <w:tag w:val="ResRentalRef2_Owing_YesTag"/>
            <w:id w:val="11562321"/>
            <w:placeholder>
              <w:docPart w:val="F874F2BD4FB845D588CE491B61B5D615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EF4B6B" w:rsidRPr="005F2A49" w:rsidRDefault="00EF4B6B" w:rsidP="00DD6F56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Owing_No"/>
            <w:tag w:val="ResRentalRef2_Owing_NoTag"/>
            <w:id w:val="11562322"/>
            <w:placeholder>
              <w:docPart w:val="FD2F4287C4C44AB48D5DE5E8EA0F7782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231C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</w:tr>
      <w:tr w:rsidR="00781009" w:rsidRPr="005F2A49" w:rsidTr="00DD6F56">
        <w:trPr>
          <w:trHeight w:hRule="exact" w:val="346"/>
        </w:trPr>
        <w:tc>
          <w:tcPr>
            <w:tcW w:w="2979" w:type="dxa"/>
            <w:vAlign w:val="bottom"/>
          </w:tcPr>
          <w:p w:rsidR="00781009" w:rsidRPr="005F2A49" w:rsidRDefault="00781009" w:rsidP="00781009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74029A">
              <w:rPr>
                <w:rFonts w:ascii="Franklin Gothic Demi Cond" w:hAnsi="Franklin Gothic Demi Cond"/>
                <w:color w:val="000000" w:themeColor="text1"/>
              </w:rPr>
              <w:t>Other adults on agreement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Roommates_Yes"/>
            <w:tag w:val="ResRentalRef2_Roommates_YesTag"/>
            <w:id w:val="11562323"/>
            <w:placeholder>
              <w:docPart w:val="970930C9BD0B40E099C78E971DFC9387"/>
            </w:placeholder>
          </w:sdtPr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81009" w:rsidRPr="005F2A49" w:rsidRDefault="00781009" w:rsidP="00781009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781009" w:rsidRPr="005F2A49" w:rsidRDefault="00781009" w:rsidP="00781009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Roommates_No"/>
            <w:tag w:val="ResRentalRef2_Roommates_NoTag"/>
            <w:id w:val="11562324"/>
            <w:placeholder>
              <w:docPart w:val="CFFAE6A3E1B94CA7B8386D7BD0764F0C"/>
            </w:placeholder>
          </w:sdtPr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81009" w:rsidRPr="005F2A49" w:rsidRDefault="00781009" w:rsidP="00781009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81009" w:rsidRPr="005F2A49" w:rsidRDefault="00781009" w:rsidP="00781009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781009" w:rsidRPr="005F2A49" w:rsidRDefault="00781009" w:rsidP="00781009">
            <w:pPr>
              <w:rPr>
                <w:color w:val="000000" w:themeColor="text1"/>
              </w:rPr>
            </w:pPr>
          </w:p>
        </w:tc>
      </w:tr>
      <w:tr w:rsidR="00EF4B6B" w:rsidRPr="005F2A49" w:rsidTr="00DD6F56">
        <w:trPr>
          <w:trHeight w:hRule="exact" w:val="346"/>
        </w:trPr>
        <w:tc>
          <w:tcPr>
            <w:tcW w:w="2979" w:type="dxa"/>
            <w:vAlign w:val="bottom"/>
          </w:tcPr>
          <w:p w:rsidR="00EF4B6B" w:rsidRPr="005F2A49" w:rsidRDefault="00781009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74029A">
              <w:rPr>
                <w:rFonts w:ascii="Franklin Gothic Demi Cond" w:hAnsi="Franklin Gothic Demi Cond"/>
                <w:color w:val="000000" w:themeColor="text1"/>
              </w:rPr>
              <w:t>Address on credit report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AddressMatch_Yes"/>
            <w:tag w:val="ResRentalRef2_AddressMatch_YesTag"/>
            <w:id w:val="37956128"/>
            <w:placeholder>
              <w:docPart w:val="3B0AA68DB4B74F0490F5547E4A507B4B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3819D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EF4B6B" w:rsidRPr="005F2A49" w:rsidRDefault="00EF4B6B" w:rsidP="00DD6F56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AddressMatch_No"/>
            <w:tag w:val="ResRentalRef2_AddressMatch_NoTag"/>
            <w:id w:val="37956130"/>
            <w:placeholder>
              <w:docPart w:val="84C14459229E415DAAAB995A7A5B91CE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3819DD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  <w:bookmarkStart w:id="0" w:name="_GoBack" w:displacedByCustomXml="next"/>
            <w:bookmarkEnd w:id="0" w:displacedByCustomXml="next"/>
          </w:sdtContent>
        </w:sdt>
        <w:tc>
          <w:tcPr>
            <w:tcW w:w="250" w:type="dxa"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</w:tr>
      <w:tr w:rsidR="00EF4B6B" w:rsidRPr="005F2A49" w:rsidTr="00DD6F56">
        <w:trPr>
          <w:trHeight w:hRule="exact" w:val="346"/>
        </w:trPr>
        <w:tc>
          <w:tcPr>
            <w:tcW w:w="2979" w:type="dxa"/>
            <w:vAlign w:val="bottom"/>
          </w:tcPr>
          <w:p w:rsidR="00EF4B6B" w:rsidRPr="005F2A49" w:rsidRDefault="00EF4B6B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Pets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Pets_Yes"/>
            <w:tag w:val="ResRentalRef2_Pets_YesTag"/>
            <w:id w:val="11562325"/>
            <w:placeholder>
              <w:docPart w:val="AE5E0CD47DF1411880C7F8F53FD89A9F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7F0022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EF4B6B" w:rsidRPr="005F2A49" w:rsidRDefault="00EF4B6B" w:rsidP="00DD6F56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Pets_No"/>
            <w:tag w:val="ResRentalRef2_Pets_NoTag"/>
            <w:id w:val="11562326"/>
            <w:placeholder>
              <w:docPart w:val="A01AB7BB00FF439093553C535A73A165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7F0022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</w:tr>
      <w:tr w:rsidR="00EF4B6B" w:rsidRPr="005F2A49" w:rsidTr="00DD6F56">
        <w:trPr>
          <w:trHeight w:hRule="exact" w:val="346"/>
        </w:trPr>
        <w:tc>
          <w:tcPr>
            <w:tcW w:w="2979" w:type="dxa"/>
            <w:vAlign w:val="bottom"/>
          </w:tcPr>
          <w:p w:rsidR="00EF4B6B" w:rsidRPr="005F2A49" w:rsidRDefault="00EF4B6B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Landlord is relative or friend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RltveFrnd_Yes"/>
            <w:tag w:val="ResRentalRef2_RltveFrnd_YesTag"/>
            <w:id w:val="11562327"/>
            <w:placeholder>
              <w:docPart w:val="F96A7E24ED6843DD92C9EA4DE8208A3C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F0A40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EF4B6B" w:rsidRPr="005F2A49" w:rsidRDefault="00EF4B6B" w:rsidP="00DD6F56">
            <w:pPr>
              <w:jc w:val="center"/>
              <w:rPr>
                <w:rFonts w:ascii="Wingdings" w:hAnsi="Wingdings"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RltveFrnd_No"/>
            <w:tag w:val="ResRentalRef2_RltveFrnd_NoTag"/>
            <w:id w:val="11562328"/>
            <w:placeholder>
              <w:docPart w:val="A7A532F7BF8846A980CAC1613CAD00C7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F0A40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</w:tr>
      <w:tr w:rsidR="00EF4B6B" w:rsidRPr="005F2A49" w:rsidTr="00DD6F56">
        <w:trPr>
          <w:trHeight w:val="348"/>
        </w:trPr>
        <w:tc>
          <w:tcPr>
            <w:tcW w:w="2979" w:type="dxa"/>
            <w:vAlign w:val="bottom"/>
          </w:tcPr>
          <w:p w:rsidR="00EF4B6B" w:rsidRPr="005F2A49" w:rsidRDefault="00EF4B6B" w:rsidP="00DD6F5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5F2A49">
              <w:rPr>
                <w:rFonts w:ascii="Franklin Gothic Demi Cond" w:hAnsi="Franklin Gothic Demi Cond"/>
                <w:color w:val="000000" w:themeColor="text1"/>
              </w:rPr>
              <w:t>Landlord would re-rent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ReRent_Yes"/>
            <w:tag w:val="ResRentalRef2_ReRent_NoTag"/>
            <w:id w:val="11562329"/>
            <w:placeholder>
              <w:docPart w:val="35D25BBA4C29440B93B0DD6B0FD5AE9F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F0A40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vAlign w:val="bottom"/>
          </w:tcPr>
          <w:p w:rsidR="00EF4B6B" w:rsidRPr="005F2A49" w:rsidRDefault="00EF4B6B" w:rsidP="00DD6F56">
            <w:pPr>
              <w:jc w:val="center"/>
              <w:rPr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RentalRef2_ReRent_No"/>
            <w:tag w:val="ResRentalRef2_ReRent_NoTag"/>
            <w:id w:val="11562330"/>
            <w:placeholder>
              <w:docPart w:val="4334FD6EF9B24D8FA40CE8102E659AF7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5F2A49" w:rsidRDefault="00AF0A40" w:rsidP="00DD6F56">
                <w:pPr>
                  <w:jc w:val="center"/>
                  <w:rPr>
                    <w:rFonts w:ascii="Wingdings" w:hAnsi="Wingdings"/>
                    <w:color w:val="000000" w:themeColor="text1"/>
                    <w:sz w:val="28"/>
                    <w:szCs w:val="28"/>
                  </w:rPr>
                </w:pPr>
                <w:r w:rsidRPr="005F2A49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  <w:tc>
          <w:tcPr>
            <w:tcW w:w="6048" w:type="dxa"/>
            <w:gridSpan w:val="4"/>
            <w:vMerge/>
          </w:tcPr>
          <w:p w:rsidR="00EF4B6B" w:rsidRPr="005F2A49" w:rsidRDefault="00EF4B6B" w:rsidP="00DD6F56">
            <w:pPr>
              <w:rPr>
                <w:color w:val="000000" w:themeColor="text1"/>
              </w:rPr>
            </w:pPr>
          </w:p>
        </w:tc>
      </w:tr>
    </w:tbl>
    <w:p w:rsidR="00EF4B6B" w:rsidRPr="00C26623" w:rsidRDefault="00EF4B6B" w:rsidP="00C26623">
      <w:pPr>
        <w:rPr>
          <w:vanish/>
        </w:rPr>
      </w:pPr>
    </w:p>
    <w:p w:rsidR="00C26623" w:rsidRPr="00C26623" w:rsidRDefault="00C26623" w:rsidP="006703AB">
      <w:pPr>
        <w:rPr>
          <w:vanish/>
        </w:rPr>
      </w:pPr>
    </w:p>
    <w:sectPr w:rsidR="00C26623" w:rsidRPr="00C26623" w:rsidSect="0030155F">
      <w:footerReference w:type="default" r:id="rId7"/>
      <w:pgSz w:w="12240" w:h="15840"/>
      <w:pgMar w:top="720" w:right="720" w:bottom="720" w:left="720" w:header="720" w:footer="3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5D8E" w:rsidRDefault="00F35D8E">
      <w:r>
        <w:separator/>
      </w:r>
    </w:p>
  </w:endnote>
  <w:endnote w:type="continuationSeparator" w:id="0">
    <w:p w:rsidR="00F35D8E" w:rsidRDefault="00F35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55F" w:rsidRDefault="008A6DC8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5D8E" w:rsidRDefault="00F35D8E">
      <w:r>
        <w:separator/>
      </w:r>
    </w:p>
  </w:footnote>
  <w:footnote w:type="continuationSeparator" w:id="0">
    <w:p w:rsidR="00F35D8E" w:rsidRDefault="00F35D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C6B88"/>
    <w:rsid w:val="00011C72"/>
    <w:rsid w:val="00015E53"/>
    <w:rsid w:val="000200FB"/>
    <w:rsid w:val="0002713C"/>
    <w:rsid w:val="0003732F"/>
    <w:rsid w:val="00040251"/>
    <w:rsid w:val="00083CD3"/>
    <w:rsid w:val="00084555"/>
    <w:rsid w:val="000B40AC"/>
    <w:rsid w:val="000B7DE5"/>
    <w:rsid w:val="000C676F"/>
    <w:rsid w:val="000F406B"/>
    <w:rsid w:val="001069A0"/>
    <w:rsid w:val="0014277A"/>
    <w:rsid w:val="00150202"/>
    <w:rsid w:val="001D0BC1"/>
    <w:rsid w:val="001D5917"/>
    <w:rsid w:val="001D6EAB"/>
    <w:rsid w:val="00241B5C"/>
    <w:rsid w:val="00257538"/>
    <w:rsid w:val="002706B4"/>
    <w:rsid w:val="002851DB"/>
    <w:rsid w:val="0029418B"/>
    <w:rsid w:val="002962D0"/>
    <w:rsid w:val="002A42EC"/>
    <w:rsid w:val="002A778C"/>
    <w:rsid w:val="002C6462"/>
    <w:rsid w:val="002E029B"/>
    <w:rsid w:val="0030155F"/>
    <w:rsid w:val="00331893"/>
    <w:rsid w:val="003819DD"/>
    <w:rsid w:val="00387CB7"/>
    <w:rsid w:val="003E3C5A"/>
    <w:rsid w:val="003F7B01"/>
    <w:rsid w:val="00404D88"/>
    <w:rsid w:val="00423986"/>
    <w:rsid w:val="00426C5B"/>
    <w:rsid w:val="0044498A"/>
    <w:rsid w:val="004718F7"/>
    <w:rsid w:val="0048365B"/>
    <w:rsid w:val="004A01C3"/>
    <w:rsid w:val="004C7C25"/>
    <w:rsid w:val="00503CE8"/>
    <w:rsid w:val="005262E4"/>
    <w:rsid w:val="00530018"/>
    <w:rsid w:val="00554F1A"/>
    <w:rsid w:val="005671DD"/>
    <w:rsid w:val="0059134D"/>
    <w:rsid w:val="005C72C5"/>
    <w:rsid w:val="005D5B02"/>
    <w:rsid w:val="005E0D2C"/>
    <w:rsid w:val="005F2A49"/>
    <w:rsid w:val="0063205A"/>
    <w:rsid w:val="0065334A"/>
    <w:rsid w:val="00662F29"/>
    <w:rsid w:val="00664217"/>
    <w:rsid w:val="006703AB"/>
    <w:rsid w:val="0069715A"/>
    <w:rsid w:val="006B6B78"/>
    <w:rsid w:val="006E366D"/>
    <w:rsid w:val="00711151"/>
    <w:rsid w:val="0074029A"/>
    <w:rsid w:val="007559A4"/>
    <w:rsid w:val="00762899"/>
    <w:rsid w:val="00781009"/>
    <w:rsid w:val="00786680"/>
    <w:rsid w:val="00794DD3"/>
    <w:rsid w:val="007D5640"/>
    <w:rsid w:val="007F0022"/>
    <w:rsid w:val="00815126"/>
    <w:rsid w:val="00820C65"/>
    <w:rsid w:val="008628D1"/>
    <w:rsid w:val="008A6DC8"/>
    <w:rsid w:val="008B0320"/>
    <w:rsid w:val="008B0672"/>
    <w:rsid w:val="008D0C16"/>
    <w:rsid w:val="008D0E75"/>
    <w:rsid w:val="008D6E46"/>
    <w:rsid w:val="008E0D08"/>
    <w:rsid w:val="008E19D0"/>
    <w:rsid w:val="00907B62"/>
    <w:rsid w:val="00917E84"/>
    <w:rsid w:val="00935464"/>
    <w:rsid w:val="00986E98"/>
    <w:rsid w:val="00997901"/>
    <w:rsid w:val="009A3AC1"/>
    <w:rsid w:val="009A49B6"/>
    <w:rsid w:val="009C1444"/>
    <w:rsid w:val="00A231CD"/>
    <w:rsid w:val="00A25AE8"/>
    <w:rsid w:val="00A33666"/>
    <w:rsid w:val="00A403C2"/>
    <w:rsid w:val="00A46AC4"/>
    <w:rsid w:val="00A63DE5"/>
    <w:rsid w:val="00A85F51"/>
    <w:rsid w:val="00A97D52"/>
    <w:rsid w:val="00AA11CC"/>
    <w:rsid w:val="00AA51E7"/>
    <w:rsid w:val="00AB5A9D"/>
    <w:rsid w:val="00AC0DD6"/>
    <w:rsid w:val="00AC2AEC"/>
    <w:rsid w:val="00AE2898"/>
    <w:rsid w:val="00AF0A40"/>
    <w:rsid w:val="00B12953"/>
    <w:rsid w:val="00B2796F"/>
    <w:rsid w:val="00B37E0B"/>
    <w:rsid w:val="00B454F1"/>
    <w:rsid w:val="00BA6191"/>
    <w:rsid w:val="00BC5937"/>
    <w:rsid w:val="00C0699E"/>
    <w:rsid w:val="00C26623"/>
    <w:rsid w:val="00C756BF"/>
    <w:rsid w:val="00C87B35"/>
    <w:rsid w:val="00C9554B"/>
    <w:rsid w:val="00CA66DA"/>
    <w:rsid w:val="00CC1028"/>
    <w:rsid w:val="00CC72C1"/>
    <w:rsid w:val="00D00DD8"/>
    <w:rsid w:val="00D55D2F"/>
    <w:rsid w:val="00D624ED"/>
    <w:rsid w:val="00D82A7D"/>
    <w:rsid w:val="00DC7F8F"/>
    <w:rsid w:val="00DD6F56"/>
    <w:rsid w:val="00E0159D"/>
    <w:rsid w:val="00E264B0"/>
    <w:rsid w:val="00E7642D"/>
    <w:rsid w:val="00EA363A"/>
    <w:rsid w:val="00EB1783"/>
    <w:rsid w:val="00EC6B88"/>
    <w:rsid w:val="00EE3187"/>
    <w:rsid w:val="00EF4B6B"/>
    <w:rsid w:val="00F112C1"/>
    <w:rsid w:val="00F16EDA"/>
    <w:rsid w:val="00F30779"/>
    <w:rsid w:val="00F35D8E"/>
    <w:rsid w:val="00F472B5"/>
    <w:rsid w:val="00F7186E"/>
    <w:rsid w:val="00F72C29"/>
    <w:rsid w:val="00FD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71C97F"/>
  <w15:docId w15:val="{E34F6785-962B-4DB4-8005-4206DF024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3AC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8668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86680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CC10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C102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C102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FOLDERS\8xGroup\PAA\SourceCode\paa\PaaSolutions\PaaApi\WordTemplate\RentalReferences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F0250EB3ABA48D8B59B9BC4DBC07D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49A196-54DA-4F26-9C85-E5CFA96349AC}"/>
      </w:docPartPr>
      <w:docPartBody>
        <w:p w:rsidR="00B4675B" w:rsidRDefault="006A2DB9" w:rsidP="006A2DB9">
          <w:pPr>
            <w:pStyle w:val="7F0250EB3ABA48D8B59B9BC4DBC07D232"/>
          </w:pPr>
          <w:r w:rsidRPr="005F2A49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215C254745564D4E8300AE24ACF2DD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4F2FB4-1BEF-4417-9DB6-33B43FC3770D}"/>
      </w:docPartPr>
      <w:docPartBody>
        <w:p w:rsidR="00B4675B" w:rsidRDefault="00FA756E" w:rsidP="00FA756E">
          <w:pPr>
            <w:pStyle w:val="215C254745564D4E8300AE24ACF2DD6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6A424543538D4F8A9FE4C4B1B62703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49D10F-4D16-4D0B-B049-D62A9644D44C}"/>
      </w:docPartPr>
      <w:docPartBody>
        <w:p w:rsidR="00B4675B" w:rsidRDefault="00FA756E" w:rsidP="00FA756E">
          <w:pPr>
            <w:pStyle w:val="6A424543538D4F8A9FE4C4B1B62703D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667D74BF92D4F13B10C60449646C9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4F83E9-7695-4491-8EB7-5E4C093F5E7F}"/>
      </w:docPartPr>
      <w:docPartBody>
        <w:p w:rsidR="00B4675B" w:rsidRDefault="00FA756E" w:rsidP="00FA756E">
          <w:pPr>
            <w:pStyle w:val="5667D74BF92D4F13B10C60449646C98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081F3A0C74F94BE0B1E83DF262748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C0977A-7D4E-4D74-B103-FCFF3504971A}"/>
      </w:docPartPr>
      <w:docPartBody>
        <w:p w:rsidR="00B4675B" w:rsidRDefault="00FA756E" w:rsidP="00FA756E">
          <w:pPr>
            <w:pStyle w:val="081F3A0C74F94BE0B1E83DF2627481E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1D937A16E244A34BF3B5F168D32E1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8031C4-02F4-4105-8D88-5383DF717907}"/>
      </w:docPartPr>
      <w:docPartBody>
        <w:p w:rsidR="00B4675B" w:rsidRDefault="00FA756E" w:rsidP="00FA756E">
          <w:pPr>
            <w:pStyle w:val="61D937A16E244A34BF3B5F168D32E19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1A9C256EDFA47EC89855EFB0BCEF6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865560-A619-4DC1-8544-595BC2559332}"/>
      </w:docPartPr>
      <w:docPartBody>
        <w:p w:rsidR="00B4675B" w:rsidRDefault="006A2DB9" w:rsidP="006A2DB9">
          <w:pPr>
            <w:pStyle w:val="91A9C256EDFA47EC89855EFB0BCEF6DB2"/>
          </w:pPr>
          <w:r w:rsidRPr="005F2A49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0DC15FE62B3645299821A85AF05425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AF50D3-9648-48F8-9CF6-7F3FC192F5D7}"/>
      </w:docPartPr>
      <w:docPartBody>
        <w:p w:rsidR="00B4675B" w:rsidRDefault="00FA756E" w:rsidP="00FA756E">
          <w:pPr>
            <w:pStyle w:val="0DC15FE62B3645299821A85AF054258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AC16CDC723D04A14A44D2F269D1D32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7D715D-C1E0-4E4E-9BF6-F856CB592491}"/>
      </w:docPartPr>
      <w:docPartBody>
        <w:p w:rsidR="00B4675B" w:rsidRDefault="00FA756E" w:rsidP="00FA756E">
          <w:pPr>
            <w:pStyle w:val="AC16CDC723D04A14A44D2F269D1D32B8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7B5865B27C95410CB7C2775AF811A4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80FB91-3EA9-4C96-BC72-4C91128343B7}"/>
      </w:docPartPr>
      <w:docPartBody>
        <w:p w:rsidR="00B4675B" w:rsidRDefault="00FA756E" w:rsidP="00FA756E">
          <w:pPr>
            <w:pStyle w:val="7B5865B27C95410CB7C2775AF811A41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18AAE4A65308484BAC81D67D34C873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23E666-C8BF-458B-96EE-123C98BFB20A}"/>
      </w:docPartPr>
      <w:docPartBody>
        <w:p w:rsidR="00B4675B" w:rsidRDefault="006A2DB9" w:rsidP="006A2DB9">
          <w:pPr>
            <w:pStyle w:val="18AAE4A65308484BAC81D67D34C873F22"/>
          </w:pPr>
          <w:r w:rsidRPr="005F2A49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8BACCC6C61EF4B16914E72525F1341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16FE9D-4775-4D05-B958-9E7A0388748B}"/>
      </w:docPartPr>
      <w:docPartBody>
        <w:p w:rsidR="00B4675B" w:rsidRDefault="00FA756E" w:rsidP="00FA756E">
          <w:pPr>
            <w:pStyle w:val="8BACCC6C61EF4B16914E72525F13418C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FD34E9F802D4DB0B50DA1255A75C9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42757-5F19-4A45-9ACD-8617913155EF}"/>
      </w:docPartPr>
      <w:docPartBody>
        <w:p w:rsidR="00B4675B" w:rsidRDefault="00FA756E" w:rsidP="00FA756E">
          <w:pPr>
            <w:pStyle w:val="2FD34E9F802D4DB0B50DA1255A75C9D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CF8E2D003E57457B9D12B34F4BF323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3A5271-1AB5-4A27-AB1E-751925292BBB}"/>
      </w:docPartPr>
      <w:docPartBody>
        <w:p w:rsidR="00B4675B" w:rsidRDefault="00FA756E" w:rsidP="00FA756E">
          <w:pPr>
            <w:pStyle w:val="CF8E2D003E57457B9D12B34F4BF3234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AC1B5F199194CAE9528F2F08436F2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81F1C-F865-4493-B2A1-752C7B1E58AA}"/>
      </w:docPartPr>
      <w:docPartBody>
        <w:p w:rsidR="00B4675B" w:rsidRDefault="00FA756E" w:rsidP="00FA756E">
          <w:pPr>
            <w:pStyle w:val="9AC1B5F199194CAE9528F2F08436F2C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9D88F585B574D1CB3DEFA05F40F63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6CE5A2-8183-4B1A-BFC8-0B8A53F25BB4}"/>
      </w:docPartPr>
      <w:docPartBody>
        <w:p w:rsidR="00B4675B" w:rsidRDefault="00FA756E" w:rsidP="00FA756E">
          <w:pPr>
            <w:pStyle w:val="09D88F585B574D1CB3DEFA05F40F636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F43CB50264A47A293C9E1CDF9E9BB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76DF6C-5694-47E7-96AA-E15F8CF045CA}"/>
      </w:docPartPr>
      <w:docPartBody>
        <w:p w:rsidR="00B4675B" w:rsidRDefault="00FA756E" w:rsidP="00FA756E">
          <w:pPr>
            <w:pStyle w:val="3F43CB50264A47A293C9E1CDF9E9BB1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105D110DC774943A6FB9490A432D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81315D-0AC9-4C50-9E37-BC2A7EA5FC76}"/>
      </w:docPartPr>
      <w:docPartBody>
        <w:p w:rsidR="00B4675B" w:rsidRDefault="00FA756E" w:rsidP="00FA756E">
          <w:pPr>
            <w:pStyle w:val="1105D110DC774943A6FB9490A432D77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4DBD9DF8929476FA89B98C3FE42F4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11BDD4-296D-427F-8DB9-23AE08368B38}"/>
      </w:docPartPr>
      <w:docPartBody>
        <w:p w:rsidR="00B4675B" w:rsidRDefault="00FA756E" w:rsidP="00FA756E">
          <w:pPr>
            <w:pStyle w:val="64DBD9DF8929476FA89B98C3FE42F4C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89C5670DFEA479C95FD54BF530410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12343B-34A7-45B8-8D95-A8986A926CC6}"/>
      </w:docPartPr>
      <w:docPartBody>
        <w:p w:rsidR="00B4675B" w:rsidRDefault="00FA756E" w:rsidP="00FA756E">
          <w:pPr>
            <w:pStyle w:val="F89C5670DFEA479C95FD54BF530410C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0366D3F8D354BA39F3D82510BA8B0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50895-76B9-49A4-9DCC-FEF1D742C513}"/>
      </w:docPartPr>
      <w:docPartBody>
        <w:p w:rsidR="00B4675B" w:rsidRDefault="00FA756E" w:rsidP="00FA756E">
          <w:pPr>
            <w:pStyle w:val="B0366D3F8D354BA39F3D82510BA8B0E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C11C309F81B413884F09BAF9B5894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FF596D-D4FB-48A1-9F1D-85AA20B7A6E0}"/>
      </w:docPartPr>
      <w:docPartBody>
        <w:p w:rsidR="00B4675B" w:rsidRDefault="00FA756E" w:rsidP="00FA756E">
          <w:pPr>
            <w:pStyle w:val="1C11C309F81B413884F09BAF9B5894F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00A613444BD4A868E832A988ED043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CCF995-DA94-4D49-AE0E-B3719FFA7F2A}"/>
      </w:docPartPr>
      <w:docPartBody>
        <w:p w:rsidR="00B4675B" w:rsidRDefault="00FA756E" w:rsidP="00FA756E">
          <w:pPr>
            <w:pStyle w:val="E00A613444BD4A868E832A988ED043C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26CF70CA4AE4FDBA2F65DAEF084B9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17E6FE-8DBB-4EDC-AF6A-49CD612BA563}"/>
      </w:docPartPr>
      <w:docPartBody>
        <w:p w:rsidR="00B4675B" w:rsidRDefault="00FA756E" w:rsidP="00FA756E">
          <w:pPr>
            <w:pStyle w:val="B26CF70CA4AE4FDBA2F65DAEF084B9C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CC969BC08E5E45728039E8D5DE8EB2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376C25-FAC2-4568-9E09-0EB37C45D238}"/>
      </w:docPartPr>
      <w:docPartBody>
        <w:p w:rsidR="00B4675B" w:rsidRDefault="00FA756E" w:rsidP="00FA756E">
          <w:pPr>
            <w:pStyle w:val="CC969BC08E5E45728039E8D5DE8EB2F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874F2BD4FB845D588CE491B61B5D6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FC1852-FDE5-4F0C-A26B-63EF9F0BE6A0}"/>
      </w:docPartPr>
      <w:docPartBody>
        <w:p w:rsidR="00B4675B" w:rsidRDefault="00FA756E" w:rsidP="00FA756E">
          <w:pPr>
            <w:pStyle w:val="F874F2BD4FB845D588CE491B61B5D61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D2F4287C4C44AB48D5DE5E8EA0F77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FBF03F-5366-4BE2-9A58-396DF041B88B}"/>
      </w:docPartPr>
      <w:docPartBody>
        <w:p w:rsidR="00B4675B" w:rsidRDefault="00FA756E" w:rsidP="00FA756E">
          <w:pPr>
            <w:pStyle w:val="FD2F4287C4C44AB48D5DE5E8EA0F778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E5E0CD47DF1411880C7F8F53FD89A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D7BBD7-C8DD-4474-BE60-E97F98AE10E4}"/>
      </w:docPartPr>
      <w:docPartBody>
        <w:p w:rsidR="00B4675B" w:rsidRDefault="00FA756E" w:rsidP="00FA756E">
          <w:pPr>
            <w:pStyle w:val="AE5E0CD47DF1411880C7F8F53FD89A9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01AB7BB00FF439093553C535A73A1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48604F-94E5-4A7A-B616-CA0C817F870D}"/>
      </w:docPartPr>
      <w:docPartBody>
        <w:p w:rsidR="00B4675B" w:rsidRDefault="00FA756E" w:rsidP="00FA756E">
          <w:pPr>
            <w:pStyle w:val="A01AB7BB00FF439093553C535A73A16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96A7E24ED6843DD92C9EA4DE8208A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012EDA-F355-4927-97DE-6A53EE07273E}"/>
      </w:docPartPr>
      <w:docPartBody>
        <w:p w:rsidR="00B4675B" w:rsidRDefault="00FA756E" w:rsidP="00FA756E">
          <w:pPr>
            <w:pStyle w:val="F96A7E24ED6843DD92C9EA4DE8208A3C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7A532F7BF8846A980CAC1613CAD00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E4C06-B836-450B-8C3F-EB3C02B5C29A}"/>
      </w:docPartPr>
      <w:docPartBody>
        <w:p w:rsidR="00B4675B" w:rsidRDefault="00FA756E" w:rsidP="00FA756E">
          <w:pPr>
            <w:pStyle w:val="A7A532F7BF8846A980CAC1613CAD00C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5D25BBA4C29440B93B0DD6B0FD5AE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B0E70-7962-45AB-B78E-1F56128F72DB}"/>
      </w:docPartPr>
      <w:docPartBody>
        <w:p w:rsidR="00B4675B" w:rsidRDefault="00FA756E" w:rsidP="00FA756E">
          <w:pPr>
            <w:pStyle w:val="35D25BBA4C29440B93B0DD6B0FD5AE9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4334FD6EF9B24D8FA40CE8102E659A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A4EA26-B7C4-4058-9B5A-42A1F243729A}"/>
      </w:docPartPr>
      <w:docPartBody>
        <w:p w:rsidR="00B4675B" w:rsidRDefault="00FA756E" w:rsidP="00FA756E">
          <w:pPr>
            <w:pStyle w:val="4334FD6EF9B24D8FA40CE8102E659AF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BEDD4B3A8C44862B6377456887064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B08318-3EEC-4E4B-95D5-173FE45A78C7}"/>
      </w:docPartPr>
      <w:docPartBody>
        <w:p w:rsidR="006662C1" w:rsidRDefault="00B66E86" w:rsidP="00B66E86">
          <w:pPr>
            <w:pStyle w:val="BBEDD4B3A8C44862B63774568870644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EB15EF0508D4336B46A452CFB562D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79CE17-09DD-44D1-8E54-2235C028AEE4}"/>
      </w:docPartPr>
      <w:docPartBody>
        <w:p w:rsidR="006662C1" w:rsidRDefault="00B66E86" w:rsidP="00B66E86">
          <w:pPr>
            <w:pStyle w:val="7EB15EF0508D4336B46A452CFB562D8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CBF4051EB5F348429E4C4F784C67BC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553666-932B-42E7-88B4-98C08E95A888}"/>
      </w:docPartPr>
      <w:docPartBody>
        <w:p w:rsidR="006662C1" w:rsidRDefault="00B66E86" w:rsidP="00B66E86">
          <w:pPr>
            <w:pStyle w:val="CBF4051EB5F348429E4C4F784C67BC0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0D75F7AFB3242ED8CB46752147B7F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37839B-8D4E-4D85-BD69-2DD23FE25B78}"/>
      </w:docPartPr>
      <w:docPartBody>
        <w:p w:rsidR="006662C1" w:rsidRDefault="00B66E86" w:rsidP="00B66E86">
          <w:pPr>
            <w:pStyle w:val="60D75F7AFB3242ED8CB46752147B7FE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E10EC7E5EDA4FF5826BD7FC00AFF9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B094C2-9C53-4BAD-8842-6015536A08B6}"/>
      </w:docPartPr>
      <w:docPartBody>
        <w:p w:rsidR="006662C1" w:rsidRDefault="00B66E86" w:rsidP="00B66E86">
          <w:pPr>
            <w:pStyle w:val="BE10EC7E5EDA4FF5826BD7FC00AFF96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BD99E72AA844B5CBDD009AB4DF9D4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AEDA21-0B72-46C4-BB12-414EBA5305AC}"/>
      </w:docPartPr>
      <w:docPartBody>
        <w:p w:rsidR="006662C1" w:rsidRDefault="00B66E86" w:rsidP="00B66E86">
          <w:pPr>
            <w:pStyle w:val="EBD99E72AA844B5CBDD009AB4DF9D49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30FA4514BD148C4A8D1A4E25408E7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7C1E0-1F48-4EC5-AAFE-33ED04FD2A27}"/>
      </w:docPartPr>
      <w:docPartBody>
        <w:p w:rsidR="006662C1" w:rsidRDefault="00B66E86" w:rsidP="00B66E86">
          <w:pPr>
            <w:pStyle w:val="830FA4514BD148C4A8D1A4E25408E7E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BE066E3792B4092A7DA3163FBB1CF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D55C62-8FD8-4B81-9B62-55F9BDA15A97}"/>
      </w:docPartPr>
      <w:docPartBody>
        <w:p w:rsidR="006662C1" w:rsidRDefault="00B66E86" w:rsidP="00B66E86">
          <w:pPr>
            <w:pStyle w:val="2BE066E3792B4092A7DA3163FBB1CFA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E7270B41A43422AAAC3967D46BF9E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2CBF87-0149-4B61-8AC4-3BC4D2AA8459}"/>
      </w:docPartPr>
      <w:docPartBody>
        <w:p w:rsidR="006662C1" w:rsidRDefault="00B66E86" w:rsidP="00B66E86">
          <w:pPr>
            <w:pStyle w:val="3E7270B41A43422AAAC3967D46BF9E2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45177F59187240BFB9851FBE96B963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135185-91CB-43D4-B1B2-1247C99BECA2}"/>
      </w:docPartPr>
      <w:docPartBody>
        <w:p w:rsidR="006662C1" w:rsidRDefault="00B66E86" w:rsidP="00B66E86">
          <w:pPr>
            <w:pStyle w:val="45177F59187240BFB9851FBE96B9636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53C734F36F548A5A01BE0CB88D077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D046D5-FF3D-46CF-8C66-D9DB90877AD8}"/>
      </w:docPartPr>
      <w:docPartBody>
        <w:p w:rsidR="006662C1" w:rsidRDefault="00B66E86" w:rsidP="00B66E86">
          <w:pPr>
            <w:pStyle w:val="B53C734F36F548A5A01BE0CB88D077CC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5046BBFB2594FD9917B4799A58A57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A191BD-452B-4AAB-86F9-2557D4AACF1D}"/>
      </w:docPartPr>
      <w:docPartBody>
        <w:p w:rsidR="006662C1" w:rsidRDefault="00B66E86" w:rsidP="00B66E86">
          <w:pPr>
            <w:pStyle w:val="55046BBFB2594FD9917B4799A58A570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B27F2A4457E4CC89AFF879A5DA639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52042-521B-4027-A525-F96F00DEDF67}"/>
      </w:docPartPr>
      <w:docPartBody>
        <w:p w:rsidR="006662C1" w:rsidRDefault="00B66E86" w:rsidP="00B66E86">
          <w:pPr>
            <w:pStyle w:val="0B27F2A4457E4CC89AFF879A5DA639F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14C2B88C7D74E99A59A505712EE22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67E4CD-4F87-4732-B209-9FBFC5D10570}"/>
      </w:docPartPr>
      <w:docPartBody>
        <w:p w:rsidR="006662C1" w:rsidRDefault="00B66E86" w:rsidP="00B66E86">
          <w:pPr>
            <w:pStyle w:val="314C2B88C7D74E99A59A505712EE222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E62EBFD89DE413E802FA7E31D0AB4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91C8BE-7929-4B80-8FF2-681D3C0A4BAA}"/>
      </w:docPartPr>
      <w:docPartBody>
        <w:p w:rsidR="006662C1" w:rsidRDefault="00B66E86" w:rsidP="00B66E86">
          <w:pPr>
            <w:pStyle w:val="9E62EBFD89DE413E802FA7E31D0AB47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7FABEF7DC55417E842437E043E4CA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589B6-DD40-42C0-9D13-62CBD7F475BD}"/>
      </w:docPartPr>
      <w:docPartBody>
        <w:p w:rsidR="006662C1" w:rsidRDefault="00B66E86" w:rsidP="00B66E86">
          <w:pPr>
            <w:pStyle w:val="F7FABEF7DC55417E842437E043E4CA0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CC7994F8A954384B141866E47BF41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B6EC27-9B79-4180-9D90-FBF375E0D98E}"/>
      </w:docPartPr>
      <w:docPartBody>
        <w:p w:rsidR="006662C1" w:rsidRDefault="00B66E86" w:rsidP="00B66E86">
          <w:pPr>
            <w:pStyle w:val="FCC7994F8A954384B141866E47BF41B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FE7AF808C9A43FBA4293CA41A6116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AF1C2C-B2A6-4DB7-9368-96AB3BC6609E}"/>
      </w:docPartPr>
      <w:docPartBody>
        <w:p w:rsidR="006662C1" w:rsidRDefault="00B66E86" w:rsidP="00B66E86">
          <w:pPr>
            <w:pStyle w:val="8FE7AF808C9A43FBA4293CA41A61169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12E306F6F1243B298AA6DA6A4C1C3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D1368F-EEB5-474C-BADC-24D585355C8E}"/>
      </w:docPartPr>
      <w:docPartBody>
        <w:p w:rsidR="006662C1" w:rsidRDefault="00B66E86" w:rsidP="00B66E86">
          <w:pPr>
            <w:pStyle w:val="912E306F6F1243B298AA6DA6A4C1C3F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0358D4CC8584F828C7ABA28580D61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215AD6-73B9-4573-B98A-E5A9FBA82F65}"/>
      </w:docPartPr>
      <w:docPartBody>
        <w:p w:rsidR="006662C1" w:rsidRDefault="00B66E86" w:rsidP="00B66E86">
          <w:pPr>
            <w:pStyle w:val="70358D4CC8584F828C7ABA28580D612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A27E8BA3BBF4229AC15EF9B77E182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BE19C-24C8-4272-AC3F-07F9A5473B76}"/>
      </w:docPartPr>
      <w:docPartBody>
        <w:p w:rsidR="006662C1" w:rsidRDefault="00B66E86" w:rsidP="00B66E86">
          <w:pPr>
            <w:pStyle w:val="0A27E8BA3BBF4229AC15EF9B77E1822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AAD5713C6184B23B2B5F1B6DAAE6A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9EDF5F-B287-464C-99ED-A63EAF27CFD8}"/>
      </w:docPartPr>
      <w:docPartBody>
        <w:p w:rsidR="006662C1" w:rsidRDefault="00B66E86" w:rsidP="00B66E86">
          <w:pPr>
            <w:pStyle w:val="9AAD5713C6184B23B2B5F1B6DAAE6AC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8062CAB929945F5A6C0FE6BD1690C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60D4D8-F876-4DB2-86B9-40B181C3970C}"/>
      </w:docPartPr>
      <w:docPartBody>
        <w:p w:rsidR="006662C1" w:rsidRDefault="006A2DB9" w:rsidP="006A2DB9">
          <w:pPr>
            <w:pStyle w:val="A8062CAB929945F5A6C0FE6BD1690CDC2"/>
          </w:pPr>
          <w:r w:rsidRPr="005F2A49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83DAAA55ED8E48758D0887AB26EE23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4CE0FD-ACAC-4CDC-A0C8-BE4517F1ACBB}"/>
      </w:docPartPr>
      <w:docPartBody>
        <w:p w:rsidR="00B1706A" w:rsidRDefault="006A2DB9" w:rsidP="006A2DB9">
          <w:pPr>
            <w:pStyle w:val="83DAAA55ED8E48758D0887AB26EE23412"/>
          </w:pPr>
          <w:r w:rsidRPr="005F2A49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501177211A0C4175B3A3B57E950C64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4B81FC-5846-45BE-B573-1AA6EE6FA8CA}"/>
      </w:docPartPr>
      <w:docPartBody>
        <w:p w:rsidR="006A2DB9" w:rsidRDefault="00BC08E7" w:rsidP="00BC08E7">
          <w:pPr>
            <w:pStyle w:val="501177211A0C4175B3A3B57E950C6408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227DBD58BB94EBA867892D1E302E5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6AAFB5-FC57-4F4F-A3D0-20B37A2316BB}"/>
      </w:docPartPr>
      <w:docPartBody>
        <w:p w:rsidR="006A2DB9" w:rsidRDefault="00BC08E7" w:rsidP="00BC08E7">
          <w:pPr>
            <w:pStyle w:val="6227DBD58BB94EBA867892D1E302E50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B0AA68DB4B74F0490F5547E4A507B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9A805B-054D-4D36-8B5B-6ADE50DDD238}"/>
      </w:docPartPr>
      <w:docPartBody>
        <w:p w:rsidR="006A2DB9" w:rsidRDefault="00BC08E7" w:rsidP="00BC08E7">
          <w:pPr>
            <w:pStyle w:val="3B0AA68DB4B74F0490F5547E4A507B4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4C14459229E415DAAAB995A7A5B91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D90FC3-D761-4EA8-A8F2-B3E3A0A3851C}"/>
      </w:docPartPr>
      <w:docPartBody>
        <w:p w:rsidR="006A2DB9" w:rsidRDefault="00BC08E7" w:rsidP="00BC08E7">
          <w:pPr>
            <w:pStyle w:val="84C14459229E415DAAAB995A7A5B91C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FA17C4-BBDB-4DFA-9EBE-7E2EF3F6AA1F}"/>
      </w:docPartPr>
      <w:docPartBody>
        <w:p w:rsidR="008F1D91" w:rsidRDefault="00952CA8">
          <w:r w:rsidRPr="00914AAC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70930C9BD0B40E099C78E971DFC93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EB8D2B-C0BC-4189-899F-BED4D37EF5F1}"/>
      </w:docPartPr>
      <w:docPartBody>
        <w:p w:rsidR="00000000" w:rsidRDefault="00807015" w:rsidP="00807015">
          <w:pPr>
            <w:pStyle w:val="970930C9BD0B40E099C78E971DFC938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CFFAE6A3E1B94CA7B8386D7BD0764F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ACADE5-4ED9-4ED6-9395-5EC98A018394}"/>
      </w:docPartPr>
      <w:docPartBody>
        <w:p w:rsidR="00000000" w:rsidRDefault="00807015" w:rsidP="00807015">
          <w:pPr>
            <w:pStyle w:val="CFFAE6A3E1B94CA7B8386D7BD0764F0C"/>
          </w:pPr>
          <w:r w:rsidRPr="002D5491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A756E"/>
    <w:rsid w:val="000F24F9"/>
    <w:rsid w:val="001121FE"/>
    <w:rsid w:val="00137BB7"/>
    <w:rsid w:val="00146D6E"/>
    <w:rsid w:val="0020472A"/>
    <w:rsid w:val="0020747A"/>
    <w:rsid w:val="0028047A"/>
    <w:rsid w:val="00334B1D"/>
    <w:rsid w:val="00417E10"/>
    <w:rsid w:val="00437186"/>
    <w:rsid w:val="00512968"/>
    <w:rsid w:val="00527407"/>
    <w:rsid w:val="00623108"/>
    <w:rsid w:val="00625C85"/>
    <w:rsid w:val="006662C1"/>
    <w:rsid w:val="00694462"/>
    <w:rsid w:val="006A2DB9"/>
    <w:rsid w:val="006E0B39"/>
    <w:rsid w:val="00706078"/>
    <w:rsid w:val="00781EA7"/>
    <w:rsid w:val="0078223C"/>
    <w:rsid w:val="00807015"/>
    <w:rsid w:val="008538F3"/>
    <w:rsid w:val="008851BA"/>
    <w:rsid w:val="008F1D91"/>
    <w:rsid w:val="00927727"/>
    <w:rsid w:val="00952CA8"/>
    <w:rsid w:val="009933E4"/>
    <w:rsid w:val="009F5EE8"/>
    <w:rsid w:val="00B1706A"/>
    <w:rsid w:val="00B4675B"/>
    <w:rsid w:val="00B66E86"/>
    <w:rsid w:val="00BC08E7"/>
    <w:rsid w:val="00C21407"/>
    <w:rsid w:val="00C239C3"/>
    <w:rsid w:val="00C6297E"/>
    <w:rsid w:val="00CA4AAF"/>
    <w:rsid w:val="00CC291E"/>
    <w:rsid w:val="00D74CFA"/>
    <w:rsid w:val="00FA7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67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07015"/>
    <w:rPr>
      <w:color w:val="808080"/>
    </w:rPr>
  </w:style>
  <w:style w:type="paragraph" w:customStyle="1" w:styleId="7F0250EB3ABA48D8B59B9BC4DBC07D23">
    <w:name w:val="7F0250EB3ABA48D8B59B9BC4DBC07D23"/>
    <w:rsid w:val="00FA756E"/>
  </w:style>
  <w:style w:type="paragraph" w:customStyle="1" w:styleId="215C254745564D4E8300AE24ACF2DD6D">
    <w:name w:val="215C254745564D4E8300AE24ACF2DD6D"/>
    <w:rsid w:val="00FA756E"/>
  </w:style>
  <w:style w:type="paragraph" w:customStyle="1" w:styleId="6A424543538D4F8A9FE4C4B1B62703D6">
    <w:name w:val="6A424543538D4F8A9FE4C4B1B62703D6"/>
    <w:rsid w:val="00FA756E"/>
  </w:style>
  <w:style w:type="paragraph" w:customStyle="1" w:styleId="5667D74BF92D4F13B10C60449646C98D">
    <w:name w:val="5667D74BF92D4F13B10C60449646C98D"/>
    <w:rsid w:val="00FA756E"/>
  </w:style>
  <w:style w:type="paragraph" w:customStyle="1" w:styleId="C32D011444EF4B0DB8D72D957AB61EAA">
    <w:name w:val="C32D011444EF4B0DB8D72D957AB61EAA"/>
    <w:rsid w:val="00FA756E"/>
  </w:style>
  <w:style w:type="paragraph" w:customStyle="1" w:styleId="081F3A0C74F94BE0B1E83DF2627481ED">
    <w:name w:val="081F3A0C74F94BE0B1E83DF2627481ED"/>
    <w:rsid w:val="00FA756E"/>
  </w:style>
  <w:style w:type="paragraph" w:customStyle="1" w:styleId="61D937A16E244A34BF3B5F168D32E190">
    <w:name w:val="61D937A16E244A34BF3B5F168D32E190"/>
    <w:rsid w:val="00FA756E"/>
  </w:style>
  <w:style w:type="paragraph" w:customStyle="1" w:styleId="BB4B709409AA45488A3F7756CCC137EB">
    <w:name w:val="BB4B709409AA45488A3F7756CCC137EB"/>
    <w:rsid w:val="00FA756E"/>
  </w:style>
  <w:style w:type="paragraph" w:customStyle="1" w:styleId="5CCDAFCA63A64669A565A0E03119762B">
    <w:name w:val="5CCDAFCA63A64669A565A0E03119762B"/>
    <w:rsid w:val="00FA756E"/>
  </w:style>
  <w:style w:type="paragraph" w:customStyle="1" w:styleId="606680297AAC46088F215A0C591F8F56">
    <w:name w:val="606680297AAC46088F215A0C591F8F56"/>
    <w:rsid w:val="00FA756E"/>
  </w:style>
  <w:style w:type="paragraph" w:customStyle="1" w:styleId="C6DC1F0FF8F14BA08D5D9449B66C8EFF">
    <w:name w:val="C6DC1F0FF8F14BA08D5D9449B66C8EFF"/>
    <w:rsid w:val="00FA756E"/>
  </w:style>
  <w:style w:type="paragraph" w:customStyle="1" w:styleId="4268DDEDC27E40E38D4339033C2440B1">
    <w:name w:val="4268DDEDC27E40E38D4339033C2440B1"/>
    <w:rsid w:val="00FA756E"/>
  </w:style>
  <w:style w:type="paragraph" w:customStyle="1" w:styleId="5CC860E0233D4089BEB5127A47D2E323">
    <w:name w:val="5CC860E0233D4089BEB5127A47D2E323"/>
    <w:rsid w:val="00FA756E"/>
  </w:style>
  <w:style w:type="paragraph" w:customStyle="1" w:styleId="5CC79AB39AFB4DA0AC25E2AB94B6C35D">
    <w:name w:val="5CC79AB39AFB4DA0AC25E2AB94B6C35D"/>
    <w:rsid w:val="00FA756E"/>
  </w:style>
  <w:style w:type="paragraph" w:customStyle="1" w:styleId="186879169E33488E9F1789997DF5ABC9">
    <w:name w:val="186879169E33488E9F1789997DF5ABC9"/>
    <w:rsid w:val="00FA756E"/>
  </w:style>
  <w:style w:type="paragraph" w:customStyle="1" w:styleId="AC1E9579895D48F185A1D7A9C9828BBA">
    <w:name w:val="AC1E9579895D48F185A1D7A9C9828BBA"/>
    <w:rsid w:val="00FA756E"/>
  </w:style>
  <w:style w:type="paragraph" w:customStyle="1" w:styleId="39BEA46959DB4A4F984256566FCFAA27">
    <w:name w:val="39BEA46959DB4A4F984256566FCFAA27"/>
    <w:rsid w:val="00FA756E"/>
  </w:style>
  <w:style w:type="paragraph" w:customStyle="1" w:styleId="748280A7A7004123ABA4B1346AB1D770">
    <w:name w:val="748280A7A7004123ABA4B1346AB1D770"/>
    <w:rsid w:val="00FA756E"/>
  </w:style>
  <w:style w:type="paragraph" w:customStyle="1" w:styleId="919749BB99674C70871218EA4FCD6400">
    <w:name w:val="919749BB99674C70871218EA4FCD6400"/>
    <w:rsid w:val="00FA756E"/>
  </w:style>
  <w:style w:type="paragraph" w:customStyle="1" w:styleId="BC93E95A641C42A7A1F7824804D5AA73">
    <w:name w:val="BC93E95A641C42A7A1F7824804D5AA73"/>
    <w:rsid w:val="00FA756E"/>
  </w:style>
  <w:style w:type="paragraph" w:customStyle="1" w:styleId="9758D5A3827C458FA4483CCF58137E98">
    <w:name w:val="9758D5A3827C458FA4483CCF58137E98"/>
    <w:rsid w:val="00FA756E"/>
  </w:style>
  <w:style w:type="paragraph" w:customStyle="1" w:styleId="FCA98A4A09D04CD894F23B128EE6F0D0">
    <w:name w:val="FCA98A4A09D04CD894F23B128EE6F0D0"/>
    <w:rsid w:val="00FA756E"/>
  </w:style>
  <w:style w:type="paragraph" w:customStyle="1" w:styleId="B016DB6CD59C4CA3830584ECA01B9CB3">
    <w:name w:val="B016DB6CD59C4CA3830584ECA01B9CB3"/>
    <w:rsid w:val="00FA756E"/>
  </w:style>
  <w:style w:type="paragraph" w:customStyle="1" w:styleId="7BC0EEEBDDA245A29693D565EEDAF915">
    <w:name w:val="7BC0EEEBDDA245A29693D565EEDAF915"/>
    <w:rsid w:val="00FA756E"/>
  </w:style>
  <w:style w:type="paragraph" w:customStyle="1" w:styleId="BE13F1A2FAF645D9AB80FD32289A98D1">
    <w:name w:val="BE13F1A2FAF645D9AB80FD32289A98D1"/>
    <w:rsid w:val="00FA756E"/>
  </w:style>
  <w:style w:type="paragraph" w:customStyle="1" w:styleId="638DD7C997E04D30B30D41165A6C14CC">
    <w:name w:val="638DD7C997E04D30B30D41165A6C14CC"/>
    <w:rsid w:val="00FA756E"/>
  </w:style>
  <w:style w:type="paragraph" w:customStyle="1" w:styleId="B173A16C5E094184B20A4F15F49C1B8D">
    <w:name w:val="B173A16C5E094184B20A4F15F49C1B8D"/>
    <w:rsid w:val="00FA756E"/>
  </w:style>
  <w:style w:type="paragraph" w:customStyle="1" w:styleId="B698883A46E4401799B016F19AEC5F95">
    <w:name w:val="B698883A46E4401799B016F19AEC5F95"/>
    <w:rsid w:val="00FA756E"/>
  </w:style>
  <w:style w:type="paragraph" w:customStyle="1" w:styleId="474496E278DB470DA524C9B8C6E9ADFA">
    <w:name w:val="474496E278DB470DA524C9B8C6E9ADFA"/>
    <w:rsid w:val="00FA756E"/>
  </w:style>
  <w:style w:type="paragraph" w:customStyle="1" w:styleId="91A9C256EDFA47EC89855EFB0BCEF6DB">
    <w:name w:val="91A9C256EDFA47EC89855EFB0BCEF6DB"/>
    <w:rsid w:val="00FA756E"/>
  </w:style>
  <w:style w:type="paragraph" w:customStyle="1" w:styleId="0DC15FE62B3645299821A85AF0542589">
    <w:name w:val="0DC15FE62B3645299821A85AF0542589"/>
    <w:rsid w:val="00FA756E"/>
  </w:style>
  <w:style w:type="paragraph" w:customStyle="1" w:styleId="AC16CDC723D04A14A44D2F269D1D32B8">
    <w:name w:val="AC16CDC723D04A14A44D2F269D1D32B8"/>
    <w:rsid w:val="00FA756E"/>
  </w:style>
  <w:style w:type="paragraph" w:customStyle="1" w:styleId="7B5865B27C95410CB7C2775AF811A419">
    <w:name w:val="7B5865B27C95410CB7C2775AF811A419"/>
    <w:rsid w:val="00FA756E"/>
  </w:style>
  <w:style w:type="paragraph" w:customStyle="1" w:styleId="18AAE4A65308484BAC81D67D34C873F2">
    <w:name w:val="18AAE4A65308484BAC81D67D34C873F2"/>
    <w:rsid w:val="00FA756E"/>
  </w:style>
  <w:style w:type="paragraph" w:customStyle="1" w:styleId="8BACCC6C61EF4B16914E72525F13418C">
    <w:name w:val="8BACCC6C61EF4B16914E72525F13418C"/>
    <w:rsid w:val="00FA756E"/>
  </w:style>
  <w:style w:type="paragraph" w:customStyle="1" w:styleId="2FD34E9F802D4DB0B50DA1255A75C9D3">
    <w:name w:val="2FD34E9F802D4DB0B50DA1255A75C9D3"/>
    <w:rsid w:val="00FA756E"/>
  </w:style>
  <w:style w:type="paragraph" w:customStyle="1" w:styleId="CF8E2D003E57457B9D12B34F4BF32343">
    <w:name w:val="CF8E2D003E57457B9D12B34F4BF32343"/>
    <w:rsid w:val="00FA756E"/>
  </w:style>
  <w:style w:type="paragraph" w:customStyle="1" w:styleId="9AC1B5F199194CAE9528F2F08436F2C5">
    <w:name w:val="9AC1B5F199194CAE9528F2F08436F2C5"/>
    <w:rsid w:val="00FA756E"/>
  </w:style>
  <w:style w:type="paragraph" w:customStyle="1" w:styleId="09D88F585B574D1CB3DEFA05F40F6363">
    <w:name w:val="09D88F585B574D1CB3DEFA05F40F6363"/>
    <w:rsid w:val="00FA756E"/>
  </w:style>
  <w:style w:type="paragraph" w:customStyle="1" w:styleId="3F43CB50264A47A293C9E1CDF9E9BB17">
    <w:name w:val="3F43CB50264A47A293C9E1CDF9E9BB17"/>
    <w:rsid w:val="00FA756E"/>
  </w:style>
  <w:style w:type="paragraph" w:customStyle="1" w:styleId="1105D110DC774943A6FB9490A432D77F">
    <w:name w:val="1105D110DC774943A6FB9490A432D77F"/>
    <w:rsid w:val="00FA756E"/>
  </w:style>
  <w:style w:type="paragraph" w:customStyle="1" w:styleId="64DBD9DF8929476FA89B98C3FE42F4CF">
    <w:name w:val="64DBD9DF8929476FA89B98C3FE42F4CF"/>
    <w:rsid w:val="00FA756E"/>
  </w:style>
  <w:style w:type="paragraph" w:customStyle="1" w:styleId="F89C5670DFEA479C95FD54BF530410C4">
    <w:name w:val="F89C5670DFEA479C95FD54BF530410C4"/>
    <w:rsid w:val="00FA756E"/>
  </w:style>
  <w:style w:type="paragraph" w:customStyle="1" w:styleId="B0366D3F8D354BA39F3D82510BA8B0EF">
    <w:name w:val="B0366D3F8D354BA39F3D82510BA8B0EF"/>
    <w:rsid w:val="00FA756E"/>
  </w:style>
  <w:style w:type="paragraph" w:customStyle="1" w:styleId="1C11C309F81B413884F09BAF9B5894FA">
    <w:name w:val="1C11C309F81B413884F09BAF9B5894FA"/>
    <w:rsid w:val="00FA756E"/>
  </w:style>
  <w:style w:type="paragraph" w:customStyle="1" w:styleId="E00A613444BD4A868E832A988ED043CA">
    <w:name w:val="E00A613444BD4A868E832A988ED043CA"/>
    <w:rsid w:val="00FA756E"/>
  </w:style>
  <w:style w:type="paragraph" w:customStyle="1" w:styleId="B26CF70CA4AE4FDBA2F65DAEF084B9C0">
    <w:name w:val="B26CF70CA4AE4FDBA2F65DAEF084B9C0"/>
    <w:rsid w:val="00FA756E"/>
  </w:style>
  <w:style w:type="paragraph" w:customStyle="1" w:styleId="CC969BC08E5E45728039E8D5DE8EB2F1">
    <w:name w:val="CC969BC08E5E45728039E8D5DE8EB2F1"/>
    <w:rsid w:val="00FA756E"/>
  </w:style>
  <w:style w:type="paragraph" w:customStyle="1" w:styleId="F874F2BD4FB845D588CE491B61B5D615">
    <w:name w:val="F874F2BD4FB845D588CE491B61B5D615"/>
    <w:rsid w:val="00FA756E"/>
  </w:style>
  <w:style w:type="paragraph" w:customStyle="1" w:styleId="FD2F4287C4C44AB48D5DE5E8EA0F7782">
    <w:name w:val="FD2F4287C4C44AB48D5DE5E8EA0F7782"/>
    <w:rsid w:val="00FA756E"/>
  </w:style>
  <w:style w:type="paragraph" w:customStyle="1" w:styleId="0CCB33A722204E27B5B8ABD327493871">
    <w:name w:val="0CCB33A722204E27B5B8ABD327493871"/>
    <w:rsid w:val="00FA756E"/>
  </w:style>
  <w:style w:type="paragraph" w:customStyle="1" w:styleId="BBAE2A054C0B42EBAA76BAB6A71EAD8C">
    <w:name w:val="BBAE2A054C0B42EBAA76BAB6A71EAD8C"/>
    <w:rsid w:val="00FA756E"/>
  </w:style>
  <w:style w:type="paragraph" w:customStyle="1" w:styleId="AE5E0CD47DF1411880C7F8F53FD89A9F">
    <w:name w:val="AE5E0CD47DF1411880C7F8F53FD89A9F"/>
    <w:rsid w:val="00FA756E"/>
  </w:style>
  <w:style w:type="paragraph" w:customStyle="1" w:styleId="A01AB7BB00FF439093553C535A73A165">
    <w:name w:val="A01AB7BB00FF439093553C535A73A165"/>
    <w:rsid w:val="00FA756E"/>
  </w:style>
  <w:style w:type="paragraph" w:customStyle="1" w:styleId="F96A7E24ED6843DD92C9EA4DE8208A3C">
    <w:name w:val="F96A7E24ED6843DD92C9EA4DE8208A3C"/>
    <w:rsid w:val="00FA756E"/>
  </w:style>
  <w:style w:type="paragraph" w:customStyle="1" w:styleId="A7A532F7BF8846A980CAC1613CAD00C7">
    <w:name w:val="A7A532F7BF8846A980CAC1613CAD00C7"/>
    <w:rsid w:val="00FA756E"/>
  </w:style>
  <w:style w:type="paragraph" w:customStyle="1" w:styleId="35D25BBA4C29440B93B0DD6B0FD5AE9F">
    <w:name w:val="35D25BBA4C29440B93B0DD6B0FD5AE9F"/>
    <w:rsid w:val="00FA756E"/>
  </w:style>
  <w:style w:type="paragraph" w:customStyle="1" w:styleId="4334FD6EF9B24D8FA40CE8102E659AF7">
    <w:name w:val="4334FD6EF9B24D8FA40CE8102E659AF7"/>
    <w:rsid w:val="00FA756E"/>
  </w:style>
  <w:style w:type="paragraph" w:customStyle="1" w:styleId="27646A3A279246D48E60FE199ED39FF9">
    <w:name w:val="27646A3A279246D48E60FE199ED39FF9"/>
    <w:rsid w:val="009933E4"/>
  </w:style>
  <w:style w:type="paragraph" w:customStyle="1" w:styleId="FEB751E7A90843788029869EA3C7BCE3">
    <w:name w:val="FEB751E7A90843788029869EA3C7BCE3"/>
    <w:rsid w:val="009933E4"/>
  </w:style>
  <w:style w:type="paragraph" w:customStyle="1" w:styleId="F40D3F52006A4655B9701D41D55FCA01">
    <w:name w:val="F40D3F52006A4655B9701D41D55FCA01"/>
    <w:rsid w:val="009933E4"/>
  </w:style>
  <w:style w:type="paragraph" w:customStyle="1" w:styleId="202FC2BB133C41E4A6F704B4B0759D50">
    <w:name w:val="202FC2BB133C41E4A6F704B4B0759D50"/>
    <w:rsid w:val="009933E4"/>
  </w:style>
  <w:style w:type="paragraph" w:customStyle="1" w:styleId="2CDD47F70A95413A957C562234B87D65">
    <w:name w:val="2CDD47F70A95413A957C562234B87D65"/>
    <w:rsid w:val="009933E4"/>
  </w:style>
  <w:style w:type="paragraph" w:customStyle="1" w:styleId="C6E96BF14C8948B786AF583B0D3AEDE0">
    <w:name w:val="C6E96BF14C8948B786AF583B0D3AEDE0"/>
    <w:rsid w:val="009933E4"/>
  </w:style>
  <w:style w:type="paragraph" w:customStyle="1" w:styleId="4B62A6F81CDE4B2F9870D143EB5BB0B3">
    <w:name w:val="4B62A6F81CDE4B2F9870D143EB5BB0B3"/>
    <w:rsid w:val="009933E4"/>
  </w:style>
  <w:style w:type="paragraph" w:customStyle="1" w:styleId="EB871B8FEC3A48DABF4CEACAF049670F">
    <w:name w:val="EB871B8FEC3A48DABF4CEACAF049670F"/>
    <w:rsid w:val="009933E4"/>
  </w:style>
  <w:style w:type="paragraph" w:customStyle="1" w:styleId="D7636FFD39674B408FA3C73A5CC113BF">
    <w:name w:val="D7636FFD39674B408FA3C73A5CC113BF"/>
    <w:rsid w:val="009933E4"/>
  </w:style>
  <w:style w:type="paragraph" w:customStyle="1" w:styleId="0093EDEACFB44751921F96674CB4DBA4">
    <w:name w:val="0093EDEACFB44751921F96674CB4DBA4"/>
    <w:rsid w:val="009933E4"/>
  </w:style>
  <w:style w:type="paragraph" w:customStyle="1" w:styleId="D448AF3624DA4D699C25F5176FA753CC">
    <w:name w:val="D448AF3624DA4D699C25F5176FA753CC"/>
    <w:rsid w:val="009933E4"/>
  </w:style>
  <w:style w:type="paragraph" w:customStyle="1" w:styleId="AF2EF517DECD4A148AD490C1305F4666">
    <w:name w:val="AF2EF517DECD4A148AD490C1305F4666"/>
    <w:rsid w:val="009933E4"/>
  </w:style>
  <w:style w:type="paragraph" w:customStyle="1" w:styleId="C97ABFF6EA9A4B08B0744CCBF8E9767B">
    <w:name w:val="C97ABFF6EA9A4B08B0744CCBF8E9767B"/>
    <w:rsid w:val="009933E4"/>
  </w:style>
  <w:style w:type="paragraph" w:customStyle="1" w:styleId="88008103AEBB441BBFF1B173D60E4C7B">
    <w:name w:val="88008103AEBB441BBFF1B173D60E4C7B"/>
    <w:rsid w:val="009933E4"/>
  </w:style>
  <w:style w:type="paragraph" w:customStyle="1" w:styleId="9B3F1B3DE97B438DBEDE78C9152B8F1D">
    <w:name w:val="9B3F1B3DE97B438DBEDE78C9152B8F1D"/>
    <w:rsid w:val="009933E4"/>
  </w:style>
  <w:style w:type="paragraph" w:customStyle="1" w:styleId="C5C7418A7106420BB70ED5A20E1A219B">
    <w:name w:val="C5C7418A7106420BB70ED5A20E1A219B"/>
    <w:rsid w:val="009933E4"/>
  </w:style>
  <w:style w:type="paragraph" w:customStyle="1" w:styleId="3ABDDC24B8BF4D23A4AD1250246F22E6">
    <w:name w:val="3ABDDC24B8BF4D23A4AD1250246F22E6"/>
    <w:rsid w:val="009933E4"/>
  </w:style>
  <w:style w:type="paragraph" w:customStyle="1" w:styleId="7B7EC42FED7C4BC7BDD503418AFEEACB">
    <w:name w:val="7B7EC42FED7C4BC7BDD503418AFEEACB"/>
    <w:rsid w:val="009933E4"/>
  </w:style>
  <w:style w:type="paragraph" w:customStyle="1" w:styleId="77D13BFA637E4DFF94B71500F24320F1">
    <w:name w:val="77D13BFA637E4DFF94B71500F24320F1"/>
    <w:rsid w:val="009933E4"/>
  </w:style>
  <w:style w:type="paragraph" w:customStyle="1" w:styleId="83BD55C9971E41B29FAC6A8E80D456D4">
    <w:name w:val="83BD55C9971E41B29FAC6A8E80D456D4"/>
    <w:rsid w:val="009933E4"/>
  </w:style>
  <w:style w:type="paragraph" w:customStyle="1" w:styleId="2B933E531481421083D1B782D628A691">
    <w:name w:val="2B933E531481421083D1B782D628A691"/>
    <w:rsid w:val="009933E4"/>
  </w:style>
  <w:style w:type="paragraph" w:customStyle="1" w:styleId="61CCB39F228B4B74B238E1BEBE829B28">
    <w:name w:val="61CCB39F228B4B74B238E1BEBE829B28"/>
    <w:rsid w:val="009933E4"/>
  </w:style>
  <w:style w:type="paragraph" w:customStyle="1" w:styleId="57B437ABCCEA43A4B648D15422330B64">
    <w:name w:val="57B437ABCCEA43A4B648D15422330B64"/>
    <w:rsid w:val="009933E4"/>
  </w:style>
  <w:style w:type="paragraph" w:customStyle="1" w:styleId="E081C302C50549A298595810FEBE29F8">
    <w:name w:val="E081C302C50549A298595810FEBE29F8"/>
    <w:rsid w:val="009933E4"/>
  </w:style>
  <w:style w:type="paragraph" w:customStyle="1" w:styleId="6FB3BC6F6D0246CB83210B2EBCFCE95F">
    <w:name w:val="6FB3BC6F6D0246CB83210B2EBCFCE95F"/>
    <w:rsid w:val="009933E4"/>
  </w:style>
  <w:style w:type="paragraph" w:customStyle="1" w:styleId="302A7A5AB6F34A63B3D38F8982ABC4C6">
    <w:name w:val="302A7A5AB6F34A63B3D38F8982ABC4C6"/>
    <w:rsid w:val="009933E4"/>
  </w:style>
  <w:style w:type="paragraph" w:customStyle="1" w:styleId="94FF8143FCDE44E8BBC8E124D3A18EA0">
    <w:name w:val="94FF8143FCDE44E8BBC8E124D3A18EA0"/>
    <w:rsid w:val="009933E4"/>
  </w:style>
  <w:style w:type="paragraph" w:customStyle="1" w:styleId="298E6B3EF5664311A0EC3C1D131A0FE5">
    <w:name w:val="298E6B3EF5664311A0EC3C1D131A0FE5"/>
    <w:rsid w:val="009933E4"/>
  </w:style>
  <w:style w:type="paragraph" w:customStyle="1" w:styleId="E3573C6F50FC45E3B39C70B8F50AEBCE">
    <w:name w:val="E3573C6F50FC45E3B39C70B8F50AEBCE"/>
    <w:rsid w:val="009933E4"/>
  </w:style>
  <w:style w:type="paragraph" w:customStyle="1" w:styleId="BBEDD4B3A8C44862B63774568870644F">
    <w:name w:val="BBEDD4B3A8C44862B63774568870644F"/>
    <w:rsid w:val="00B66E86"/>
  </w:style>
  <w:style w:type="paragraph" w:customStyle="1" w:styleId="7EB15EF0508D4336B46A452CFB562D86">
    <w:name w:val="7EB15EF0508D4336B46A452CFB562D86"/>
    <w:rsid w:val="00B66E86"/>
  </w:style>
  <w:style w:type="paragraph" w:customStyle="1" w:styleId="CBF4051EB5F348429E4C4F784C67BC03">
    <w:name w:val="CBF4051EB5F348429E4C4F784C67BC03"/>
    <w:rsid w:val="00B66E86"/>
  </w:style>
  <w:style w:type="paragraph" w:customStyle="1" w:styleId="60D75F7AFB3242ED8CB46752147B7FED">
    <w:name w:val="60D75F7AFB3242ED8CB46752147B7FED"/>
    <w:rsid w:val="00B66E86"/>
  </w:style>
  <w:style w:type="paragraph" w:customStyle="1" w:styleId="BE10EC7E5EDA4FF5826BD7FC00AFF96D">
    <w:name w:val="BE10EC7E5EDA4FF5826BD7FC00AFF96D"/>
    <w:rsid w:val="00B66E86"/>
  </w:style>
  <w:style w:type="paragraph" w:customStyle="1" w:styleId="EBD99E72AA844B5CBDD009AB4DF9D49E">
    <w:name w:val="EBD99E72AA844B5CBDD009AB4DF9D49E"/>
    <w:rsid w:val="00B66E86"/>
  </w:style>
  <w:style w:type="paragraph" w:customStyle="1" w:styleId="830FA4514BD148C4A8D1A4E25408E7EF">
    <w:name w:val="830FA4514BD148C4A8D1A4E25408E7EF"/>
    <w:rsid w:val="00B66E86"/>
  </w:style>
  <w:style w:type="paragraph" w:customStyle="1" w:styleId="2BE066E3792B4092A7DA3163FBB1CFAB">
    <w:name w:val="2BE066E3792B4092A7DA3163FBB1CFAB"/>
    <w:rsid w:val="00B66E86"/>
  </w:style>
  <w:style w:type="paragraph" w:customStyle="1" w:styleId="3E7270B41A43422AAAC3967D46BF9E24">
    <w:name w:val="3E7270B41A43422AAAC3967D46BF9E24"/>
    <w:rsid w:val="00B66E86"/>
  </w:style>
  <w:style w:type="paragraph" w:customStyle="1" w:styleId="45177F59187240BFB9851FBE96B9636D">
    <w:name w:val="45177F59187240BFB9851FBE96B9636D"/>
    <w:rsid w:val="00B66E86"/>
  </w:style>
  <w:style w:type="paragraph" w:customStyle="1" w:styleId="B53C734F36F548A5A01BE0CB88D077CC">
    <w:name w:val="B53C734F36F548A5A01BE0CB88D077CC"/>
    <w:rsid w:val="00B66E86"/>
  </w:style>
  <w:style w:type="paragraph" w:customStyle="1" w:styleId="55046BBFB2594FD9917B4799A58A570F">
    <w:name w:val="55046BBFB2594FD9917B4799A58A570F"/>
    <w:rsid w:val="00B66E86"/>
  </w:style>
  <w:style w:type="paragraph" w:customStyle="1" w:styleId="0B27F2A4457E4CC89AFF879A5DA639F7">
    <w:name w:val="0B27F2A4457E4CC89AFF879A5DA639F7"/>
    <w:rsid w:val="00B66E86"/>
  </w:style>
  <w:style w:type="paragraph" w:customStyle="1" w:styleId="314C2B88C7D74E99A59A505712EE222E">
    <w:name w:val="314C2B88C7D74E99A59A505712EE222E"/>
    <w:rsid w:val="00B66E86"/>
  </w:style>
  <w:style w:type="paragraph" w:customStyle="1" w:styleId="9E62EBFD89DE413E802FA7E31D0AB47A">
    <w:name w:val="9E62EBFD89DE413E802FA7E31D0AB47A"/>
    <w:rsid w:val="00B66E86"/>
  </w:style>
  <w:style w:type="paragraph" w:customStyle="1" w:styleId="F7FABEF7DC55417E842437E043E4CA02">
    <w:name w:val="F7FABEF7DC55417E842437E043E4CA02"/>
    <w:rsid w:val="00B66E86"/>
  </w:style>
  <w:style w:type="paragraph" w:customStyle="1" w:styleId="FCC7994F8A954384B141866E47BF41BF">
    <w:name w:val="FCC7994F8A954384B141866E47BF41BF"/>
    <w:rsid w:val="00B66E86"/>
  </w:style>
  <w:style w:type="paragraph" w:customStyle="1" w:styleId="8FE7AF808C9A43FBA4293CA41A611693">
    <w:name w:val="8FE7AF808C9A43FBA4293CA41A611693"/>
    <w:rsid w:val="00B66E86"/>
  </w:style>
  <w:style w:type="paragraph" w:customStyle="1" w:styleId="912E306F6F1243B298AA6DA6A4C1C3F3">
    <w:name w:val="912E306F6F1243B298AA6DA6A4C1C3F3"/>
    <w:rsid w:val="00B66E86"/>
  </w:style>
  <w:style w:type="paragraph" w:customStyle="1" w:styleId="70358D4CC8584F828C7ABA28580D6126">
    <w:name w:val="70358D4CC8584F828C7ABA28580D6126"/>
    <w:rsid w:val="00B66E86"/>
  </w:style>
  <w:style w:type="paragraph" w:customStyle="1" w:styleId="0A27E8BA3BBF4229AC15EF9B77E1822D">
    <w:name w:val="0A27E8BA3BBF4229AC15EF9B77E1822D"/>
    <w:rsid w:val="00B66E86"/>
  </w:style>
  <w:style w:type="paragraph" w:customStyle="1" w:styleId="9AAD5713C6184B23B2B5F1B6DAAE6AC3">
    <w:name w:val="9AAD5713C6184B23B2B5F1B6DAAE6AC3"/>
    <w:rsid w:val="00B66E86"/>
  </w:style>
  <w:style w:type="paragraph" w:customStyle="1" w:styleId="A8062CAB929945F5A6C0FE6BD1690CDC">
    <w:name w:val="A8062CAB929945F5A6C0FE6BD1690CDC"/>
    <w:rsid w:val="00B66E86"/>
  </w:style>
  <w:style w:type="paragraph" w:customStyle="1" w:styleId="83DAAA55ED8E48758D0887AB26EE2341">
    <w:name w:val="83DAAA55ED8E48758D0887AB26EE2341"/>
    <w:rsid w:val="006662C1"/>
  </w:style>
  <w:style w:type="paragraph" w:customStyle="1" w:styleId="7F0250EB3ABA48D8B59B9BC4DBC07D231">
    <w:name w:val="7F0250EB3ABA48D8B59B9BC4DBC07D231"/>
    <w:rsid w:val="00B170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8062CAB929945F5A6C0FE6BD1690CDC1">
    <w:name w:val="A8062CAB929945F5A6C0FE6BD1690CDC1"/>
    <w:rsid w:val="00B170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83DAAA55ED8E48758D0887AB26EE23411">
    <w:name w:val="83DAAA55ED8E48758D0887AB26EE23411"/>
    <w:rsid w:val="00B170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91A9C256EDFA47EC89855EFB0BCEF6DB1">
    <w:name w:val="91A9C256EDFA47EC89855EFB0BCEF6DB1"/>
    <w:rsid w:val="00B170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8AAE4A65308484BAC81D67D34C873F21">
    <w:name w:val="18AAE4A65308484BAC81D67D34C873F21"/>
    <w:rsid w:val="00B170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501177211A0C4175B3A3B57E950C6408">
    <w:name w:val="501177211A0C4175B3A3B57E950C6408"/>
    <w:rsid w:val="00BC08E7"/>
  </w:style>
  <w:style w:type="paragraph" w:customStyle="1" w:styleId="6227DBD58BB94EBA867892D1E302E504">
    <w:name w:val="6227DBD58BB94EBA867892D1E302E504"/>
    <w:rsid w:val="00BC08E7"/>
  </w:style>
  <w:style w:type="paragraph" w:customStyle="1" w:styleId="3B0AA68DB4B74F0490F5547E4A507B4B">
    <w:name w:val="3B0AA68DB4B74F0490F5547E4A507B4B"/>
    <w:rsid w:val="00BC08E7"/>
  </w:style>
  <w:style w:type="paragraph" w:customStyle="1" w:styleId="09BF7EE2793F440FB6E57C69A70ADAD0">
    <w:name w:val="09BF7EE2793F440FB6E57C69A70ADAD0"/>
    <w:rsid w:val="00BC08E7"/>
  </w:style>
  <w:style w:type="paragraph" w:customStyle="1" w:styleId="84C14459229E415DAAAB995A7A5B91CE">
    <w:name w:val="84C14459229E415DAAAB995A7A5B91CE"/>
    <w:rsid w:val="00BC08E7"/>
  </w:style>
  <w:style w:type="paragraph" w:customStyle="1" w:styleId="C0C6AE3A4C874E4F8408996979B3B23E">
    <w:name w:val="C0C6AE3A4C874E4F8408996979B3B23E"/>
    <w:rsid w:val="006A2D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7F0250EB3ABA48D8B59B9BC4DBC07D232">
    <w:name w:val="7F0250EB3ABA48D8B59B9BC4DBC07D232"/>
    <w:rsid w:val="006A2D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8062CAB929945F5A6C0FE6BD1690CDC2">
    <w:name w:val="A8062CAB929945F5A6C0FE6BD1690CDC2"/>
    <w:rsid w:val="006A2D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83DAAA55ED8E48758D0887AB26EE23412">
    <w:name w:val="83DAAA55ED8E48758D0887AB26EE23412"/>
    <w:rsid w:val="006A2D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91A9C256EDFA47EC89855EFB0BCEF6DB2">
    <w:name w:val="91A9C256EDFA47EC89855EFB0BCEF6DB2"/>
    <w:rsid w:val="006A2D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8AAE4A65308484BAC81D67D34C873F22">
    <w:name w:val="18AAE4A65308484BAC81D67D34C873F22"/>
    <w:rsid w:val="006A2D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D9614EFB04B469DA862DC6F308EEEB7">
    <w:name w:val="2D9614EFB04B469DA862DC6F308EEEB7"/>
    <w:rsid w:val="00137BB7"/>
    <w:pPr>
      <w:spacing w:after="160" w:line="259" w:lineRule="auto"/>
    </w:pPr>
  </w:style>
  <w:style w:type="paragraph" w:customStyle="1" w:styleId="E3448F6496534B788B9805420A265347">
    <w:name w:val="E3448F6496534B788B9805420A265347"/>
    <w:rsid w:val="00927727"/>
    <w:pPr>
      <w:spacing w:after="160" w:line="259" w:lineRule="auto"/>
    </w:pPr>
  </w:style>
  <w:style w:type="paragraph" w:customStyle="1" w:styleId="970930C9BD0B40E099C78E971DFC9387">
    <w:name w:val="970930C9BD0B40E099C78E971DFC9387"/>
    <w:rsid w:val="00807015"/>
    <w:pPr>
      <w:spacing w:after="160" w:line="259" w:lineRule="auto"/>
    </w:pPr>
  </w:style>
  <w:style w:type="paragraph" w:customStyle="1" w:styleId="CFFAE6A3E1B94CA7B8386D7BD0764F0C">
    <w:name w:val="CFFAE6A3E1B94CA7B8386D7BD0764F0C"/>
    <w:rsid w:val="0080701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RentalReferences.dot</Template>
  <TotalTime>50</TotalTime>
  <Pages>1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RENTAL REFERENCES</vt:lpstr>
    </vt:vector>
  </TitlesOfParts>
  <Company>Bemrose Consulting</Company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RENTAL REFERENCES</dc:title>
  <dc:creator>Matt</dc:creator>
  <cp:lastModifiedBy>Windows User</cp:lastModifiedBy>
  <cp:revision>53</cp:revision>
  <cp:lastPrinted>1899-12-31T17:00:00Z</cp:lastPrinted>
  <dcterms:created xsi:type="dcterms:W3CDTF">2016-01-16T01:07:00Z</dcterms:created>
  <dcterms:modified xsi:type="dcterms:W3CDTF">2022-11-03T15:32:00Z</dcterms:modified>
</cp:coreProperties>
</file>