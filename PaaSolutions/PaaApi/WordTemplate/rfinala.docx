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text" w:horzAnchor="margin" w:tblpX="115" w:tblpY="-14"/>
        <w:tblW w:w="10915" w:type="dxa"/>
        <w:tblCellMar>
          <w:left w:w="115" w:type="dxa"/>
          <w:right w:w="115" w:type="dxa"/>
        </w:tblCellMar>
        <w:tblLook w:val="0000" w:firstRow="0" w:lastRow="0" w:firstColumn="0" w:lastColumn="0" w:noHBand="0" w:noVBand="0"/>
      </w:tblPr>
      <w:tblGrid>
        <w:gridCol w:w="3609"/>
        <w:gridCol w:w="286"/>
        <w:gridCol w:w="6750"/>
        <w:gridCol w:w="181"/>
        <w:gridCol w:w="89"/>
      </w:tblGrid>
      <w:tr w:rsidR="00CF3546" w:rsidRPr="00CC1715" w:rsidTr="00DC6B5A">
        <w:trPr>
          <w:gridAfter w:val="1"/>
          <w:wAfter w:w="89" w:type="dxa"/>
          <w:trHeight w:val="494"/>
        </w:trPr>
        <w:tc>
          <w:tcPr>
            <w:tcW w:w="3609" w:type="dxa"/>
          </w:tcPr>
          <w:p w:rsidR="00CF3546" w:rsidRPr="001B6395" w:rsidRDefault="00390D5D" w:rsidP="00AB3796">
            <w:pPr>
              <w:jc w:val="center"/>
              <w:rPr>
                <w:rFonts w:ascii="Franklin Gothic Heavy" w:hAnsi="Franklin Gothic Heavy"/>
                <w:color w:val="B09743"/>
                <w:szCs w:val="28"/>
              </w:rPr>
            </w:pPr>
            <w:r>
              <w:rPr>
                <w:noProof/>
              </w:rPr>
              <w:drawing>
                <wp:anchor distT="0" distB="0" distL="114300" distR="114300" simplePos="0" relativeHeight="251658240" behindDoc="1" locked="0" layoutInCell="1" allowOverlap="1" wp14:anchorId="19C70171" wp14:editId="028F10EA">
                  <wp:simplePos x="0" y="0"/>
                  <wp:positionH relativeFrom="column">
                    <wp:posOffset>-1905</wp:posOffset>
                  </wp:positionH>
                  <wp:positionV relativeFrom="paragraph">
                    <wp:posOffset>27305</wp:posOffset>
                  </wp:positionV>
                  <wp:extent cx="6638925" cy="1114425"/>
                  <wp:effectExtent l="0" t="0" r="0" b="0"/>
                  <wp:wrapNone/>
                  <wp:docPr id="1" name="Picture 1" descr="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umm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925" cy="1114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286" w:type="dxa"/>
          </w:tcPr>
          <w:p w:rsidR="00CF3546" w:rsidRPr="001B6395" w:rsidRDefault="00CF3546" w:rsidP="00AB3796">
            <w:pPr>
              <w:jc w:val="center"/>
              <w:rPr>
                <w:rFonts w:ascii="Franklin Gothic Heavy" w:hAnsi="Franklin Gothic Heavy"/>
                <w:color w:val="B09743"/>
                <w:szCs w:val="28"/>
              </w:rPr>
            </w:pPr>
          </w:p>
        </w:tc>
        <w:tc>
          <w:tcPr>
            <w:tcW w:w="6931" w:type="dxa"/>
            <w:gridSpan w:val="2"/>
          </w:tcPr>
          <w:p w:rsidR="00CF3546" w:rsidRPr="001B6395" w:rsidRDefault="00CF3546" w:rsidP="00AB3796">
            <w:pPr>
              <w:jc w:val="center"/>
              <w:rPr>
                <w:rFonts w:ascii="Franklin Gothic Heavy" w:hAnsi="Franklin Gothic Heavy"/>
                <w:color w:val="B09743"/>
                <w:szCs w:val="28"/>
              </w:rPr>
            </w:pPr>
          </w:p>
        </w:tc>
      </w:tr>
      <w:tr w:rsidR="00CF3546" w:rsidRPr="00CC1715" w:rsidTr="00DC6B5A">
        <w:trPr>
          <w:gridAfter w:val="1"/>
          <w:wAfter w:w="89" w:type="dxa"/>
          <w:trHeight w:val="494"/>
        </w:trPr>
        <w:tc>
          <w:tcPr>
            <w:tcW w:w="3609" w:type="dxa"/>
          </w:tcPr>
          <w:p w:rsidR="00CF3546" w:rsidRPr="001B6395" w:rsidRDefault="00CF3546" w:rsidP="00AB3796">
            <w:pPr>
              <w:jc w:val="center"/>
              <w:rPr>
                <w:rFonts w:ascii="Franklin Gothic Heavy" w:hAnsi="Franklin Gothic Heavy"/>
                <w:color w:val="B09743"/>
                <w:szCs w:val="28"/>
              </w:rPr>
            </w:pPr>
          </w:p>
        </w:tc>
        <w:tc>
          <w:tcPr>
            <w:tcW w:w="286" w:type="dxa"/>
          </w:tcPr>
          <w:p w:rsidR="00CF3546" w:rsidRPr="001B6395" w:rsidRDefault="00CF3546" w:rsidP="00AB3796">
            <w:pPr>
              <w:jc w:val="center"/>
              <w:rPr>
                <w:rFonts w:ascii="Franklin Gothic Heavy" w:hAnsi="Franklin Gothic Heavy"/>
                <w:color w:val="B09743"/>
                <w:szCs w:val="28"/>
              </w:rPr>
            </w:pPr>
          </w:p>
        </w:tc>
        <w:tc>
          <w:tcPr>
            <w:tcW w:w="6931" w:type="dxa"/>
            <w:gridSpan w:val="2"/>
          </w:tcPr>
          <w:p w:rsidR="00CF3546" w:rsidRPr="001B6395" w:rsidRDefault="00CF3546" w:rsidP="00AB3796">
            <w:pPr>
              <w:jc w:val="center"/>
              <w:rPr>
                <w:rFonts w:ascii="Franklin Gothic Heavy" w:hAnsi="Franklin Gothic Heavy"/>
                <w:color w:val="B09743"/>
                <w:szCs w:val="28"/>
              </w:rPr>
            </w:pPr>
          </w:p>
        </w:tc>
      </w:tr>
      <w:tr w:rsidR="00CF3C7A" w:rsidRPr="00CC1715" w:rsidTr="00DC6B5A">
        <w:trPr>
          <w:trHeight w:val="64"/>
        </w:trPr>
        <w:tc>
          <w:tcPr>
            <w:tcW w:w="3609" w:type="dxa"/>
            <w:vMerge w:val="restart"/>
          </w:tcPr>
          <w:p w:rsidR="00CF3C7A" w:rsidRPr="001B6395" w:rsidRDefault="00CF3C7A" w:rsidP="00AB3796">
            <w:pPr>
              <w:jc w:val="center"/>
              <w:rPr>
                <w:rFonts w:ascii="Franklin Gothic Heavy" w:hAnsi="Franklin Gothic Heavy"/>
                <w:color w:val="B09743"/>
                <w:szCs w:val="28"/>
              </w:rPr>
            </w:pPr>
          </w:p>
        </w:tc>
        <w:tc>
          <w:tcPr>
            <w:tcW w:w="286" w:type="dxa"/>
            <w:vMerge w:val="restart"/>
          </w:tcPr>
          <w:p w:rsidR="00CF3C7A" w:rsidRPr="001B6395" w:rsidRDefault="00CF3C7A" w:rsidP="00AB3796">
            <w:pPr>
              <w:jc w:val="center"/>
              <w:rPr>
                <w:rFonts w:ascii="Franklin Gothic Heavy" w:hAnsi="Franklin Gothic Heavy"/>
                <w:color w:val="B09743"/>
                <w:szCs w:val="28"/>
              </w:rPr>
            </w:pPr>
          </w:p>
        </w:tc>
        <w:tc>
          <w:tcPr>
            <w:tcW w:w="7020" w:type="dxa"/>
            <w:gridSpan w:val="3"/>
          </w:tcPr>
          <w:p w:rsidR="00CF3C7A" w:rsidRPr="001B6395" w:rsidRDefault="00CF3C7A" w:rsidP="00AB3796">
            <w:pPr>
              <w:jc w:val="center"/>
              <w:rPr>
                <w:rFonts w:ascii="Franklin Gothic Heavy" w:hAnsi="Franklin Gothic Heavy"/>
                <w:color w:val="B09743"/>
                <w:szCs w:val="28"/>
              </w:rPr>
            </w:pPr>
          </w:p>
        </w:tc>
      </w:tr>
      <w:tr w:rsidR="00CF3C7A" w:rsidRPr="00CC1715" w:rsidTr="00BF308A">
        <w:trPr>
          <w:gridAfter w:val="2"/>
          <w:wAfter w:w="270" w:type="dxa"/>
          <w:trHeight w:val="537"/>
        </w:trPr>
        <w:tc>
          <w:tcPr>
            <w:tcW w:w="3609" w:type="dxa"/>
            <w:vMerge/>
          </w:tcPr>
          <w:p w:rsidR="00CF3C7A" w:rsidRPr="001B6395" w:rsidRDefault="00CF3C7A" w:rsidP="00AB3796">
            <w:pPr>
              <w:jc w:val="center"/>
              <w:rPr>
                <w:rFonts w:ascii="Franklin Gothic Heavy" w:hAnsi="Franklin Gothic Heavy"/>
                <w:color w:val="B09743"/>
                <w:szCs w:val="28"/>
              </w:rPr>
            </w:pPr>
          </w:p>
        </w:tc>
        <w:tc>
          <w:tcPr>
            <w:tcW w:w="286" w:type="dxa"/>
            <w:vMerge/>
          </w:tcPr>
          <w:p w:rsidR="00CF3C7A" w:rsidRPr="001B6395" w:rsidRDefault="00CF3C7A" w:rsidP="00AB3796">
            <w:pPr>
              <w:jc w:val="center"/>
              <w:rPr>
                <w:rFonts w:ascii="Franklin Gothic Heavy" w:hAnsi="Franklin Gothic Heavy"/>
                <w:color w:val="B09743"/>
                <w:szCs w:val="28"/>
              </w:rPr>
            </w:pPr>
          </w:p>
        </w:tc>
        <w:sdt>
          <w:sdtPr>
            <w:rPr>
              <w:rFonts w:ascii="Franklin Gothic Demi Cond" w:hAnsi="Franklin Gothic Demi Cond"/>
              <w:i/>
              <w:sz w:val="28"/>
              <w:szCs w:val="28"/>
            </w:rPr>
            <w:alias w:val="FinalHeader_ApplicantName"/>
            <w:tag w:val="FinalHeader_ApplicantNameTag"/>
            <w:id w:val="-2135619925"/>
            <w:placeholder>
              <w:docPart w:val="D09C3294A0D345CBAACF827BC5D76C2C"/>
            </w:placeholder>
            <w:showingPlcHdr/>
            <w:text/>
          </w:sdtPr>
          <w:sdtContent>
            <w:tc>
              <w:tcPr>
                <w:tcW w:w="6750" w:type="dxa"/>
                <w:vAlign w:val="bottom"/>
              </w:tcPr>
              <w:p w:rsidR="00CF3C7A" w:rsidRPr="00CC2FE2" w:rsidRDefault="00CC2FE2" w:rsidP="00B92CF9">
                <w:pPr>
                  <w:jc w:val="right"/>
                  <w:rPr>
                    <w:rFonts w:ascii="Franklin Gothic Demi Cond" w:hAnsi="Franklin Gothic Demi Cond"/>
                    <w:i/>
                    <w:sz w:val="28"/>
                    <w:szCs w:val="28"/>
                  </w:rPr>
                </w:pPr>
                <w:r w:rsidRPr="00CC2FE2">
                  <w:rPr>
                    <w:rStyle w:val="PlaceholderText"/>
                    <w:rFonts w:ascii="Franklin Gothic Demi Cond" w:hAnsi="Franklin Gothic Demi Cond"/>
                    <w:i/>
                    <w:sz w:val="28"/>
                    <w:szCs w:val="28"/>
                  </w:rPr>
                  <w:t>Click or tap here to enter text.</w:t>
                </w:r>
              </w:p>
            </w:tc>
          </w:sdtContent>
        </w:sdt>
        <w:bookmarkStart w:id="0" w:name="_GoBack" w:displacedByCustomXml="prev"/>
        <w:bookmarkEnd w:id="0" w:displacedByCustomXml="prev"/>
      </w:tr>
    </w:tbl>
    <w:p w:rsidR="00C86585" w:rsidRDefault="00C86585"/>
    <w:p w:rsidR="00793E4B" w:rsidRDefault="00793E4B"/>
    <w:tbl>
      <w:tblPr>
        <w:tblpPr w:leftFromText="180" w:rightFromText="180" w:vertAnchor="text" w:horzAnchor="margin" w:tblpY="164"/>
        <w:tblW w:w="4955" w:type="pct"/>
        <w:tblLayout w:type="fixed"/>
        <w:tblCellMar>
          <w:left w:w="115" w:type="dxa"/>
          <w:right w:w="115" w:type="dxa"/>
        </w:tblCellMar>
        <w:tblLook w:val="0000" w:firstRow="0" w:lastRow="0" w:firstColumn="0" w:lastColumn="0" w:noHBand="0" w:noVBand="0"/>
      </w:tblPr>
      <w:tblGrid>
        <w:gridCol w:w="5434"/>
        <w:gridCol w:w="1065"/>
        <w:gridCol w:w="708"/>
        <w:gridCol w:w="888"/>
        <w:gridCol w:w="711"/>
        <w:gridCol w:w="2125"/>
      </w:tblGrid>
      <w:tr w:rsidR="00664966" w:rsidRPr="00793E4B" w:rsidTr="000E7012">
        <w:trPr>
          <w:trHeight w:val="257"/>
        </w:trPr>
        <w:tc>
          <w:tcPr>
            <w:tcW w:w="2486" w:type="pct"/>
            <w:shd w:val="clear" w:color="auto" w:fill="auto"/>
          </w:tcPr>
          <w:p w:rsidR="00664966" w:rsidRPr="00460541" w:rsidRDefault="00460541" w:rsidP="00664966">
            <w:pPr>
              <w:rPr>
                <w:rFonts w:ascii="Franklin Gothic Demi Cond" w:hAnsi="Franklin Gothic Demi Cond"/>
                <w:sz w:val="32"/>
                <w:szCs w:val="32"/>
              </w:rPr>
            </w:pPr>
            <w:r>
              <w:rPr>
                <w:rFonts w:ascii="Franklin Gothic Demi Cond" w:hAnsi="Franklin Gothic Demi Cond"/>
                <w:sz w:val="32"/>
                <w:szCs w:val="32"/>
              </w:rPr>
              <w:t>Does applicant meet all</w:t>
            </w:r>
            <w:r w:rsidR="00793E4B" w:rsidRPr="00460541">
              <w:rPr>
                <w:rFonts w:ascii="Franklin Gothic Demi Cond" w:hAnsi="Franklin Gothic Demi Cond"/>
                <w:sz w:val="32"/>
                <w:szCs w:val="32"/>
              </w:rPr>
              <w:t xml:space="preserve"> rental criteria</w:t>
            </w:r>
            <w:r w:rsidR="00664966" w:rsidRPr="00460541">
              <w:rPr>
                <w:rFonts w:ascii="Franklin Gothic Demi Cond" w:hAnsi="Franklin Gothic Demi Cond"/>
                <w:sz w:val="32"/>
                <w:szCs w:val="32"/>
              </w:rPr>
              <w:t>?</w:t>
            </w:r>
          </w:p>
        </w:tc>
        <w:tc>
          <w:tcPr>
            <w:tcW w:w="487" w:type="pct"/>
            <w:shd w:val="clear" w:color="auto" w:fill="auto"/>
          </w:tcPr>
          <w:p w:rsidR="00664966" w:rsidRPr="00460541" w:rsidRDefault="00664966" w:rsidP="00664966">
            <w:pPr>
              <w:rPr>
                <w:rFonts w:ascii="Franklin Gothic Demi Cond" w:hAnsi="Franklin Gothic Demi Cond"/>
                <w:sz w:val="32"/>
                <w:szCs w:val="32"/>
              </w:rPr>
            </w:pPr>
            <w:r w:rsidRPr="00460541">
              <w:rPr>
                <w:rFonts w:ascii="Franklin Gothic Demi Cond" w:hAnsi="Franklin Gothic Demi Cond"/>
                <w:sz w:val="32"/>
                <w:szCs w:val="32"/>
              </w:rPr>
              <w:t>YES:</w:t>
            </w:r>
          </w:p>
        </w:tc>
        <w:sdt>
          <w:sdtPr>
            <w:rPr>
              <w:rFonts w:ascii="Franklin Gothic Demi" w:hAnsi="Franklin Gothic Demi"/>
              <w:i/>
              <w:sz w:val="28"/>
              <w:szCs w:val="36"/>
            </w:rPr>
            <w:alias w:val="ResFinalPage_MeetRentalCriteria_Yes"/>
            <w:tag w:val="ResFinalPage_MeetRentalCriteria_YesTag"/>
            <w:id w:val="32423676"/>
            <w:placeholder>
              <w:docPart w:val="C6E4E872ACBC4F918C9D56A1F100A553"/>
            </w:placeholder>
          </w:sdtPr>
          <w:sdtEndPr/>
          <w:sdtContent>
            <w:tc>
              <w:tcPr>
                <w:tcW w:w="324" w:type="pct"/>
                <w:tcBorders>
                  <w:top w:val="nil"/>
                  <w:left w:val="nil"/>
                  <w:bottom w:val="single" w:sz="4" w:space="0" w:color="auto"/>
                  <w:right w:val="nil"/>
                </w:tcBorders>
                <w:shd w:val="clear" w:color="auto" w:fill="auto"/>
                <w:vAlign w:val="bottom"/>
              </w:tcPr>
              <w:p w:rsidR="00664966" w:rsidRPr="00460541" w:rsidRDefault="00631340" w:rsidP="000E7012">
                <w:pPr>
                  <w:jc w:val="center"/>
                  <w:rPr>
                    <w:rFonts w:ascii="Franklin Gothic Demi Cond" w:hAnsi="Franklin Gothic Demi Cond"/>
                    <w:sz w:val="32"/>
                    <w:szCs w:val="32"/>
                  </w:rPr>
                </w:pPr>
                <w:r>
                  <w:rPr>
                    <w:rFonts w:ascii="Franklin Gothic Demi" w:hAnsi="Franklin Gothic Demi"/>
                    <w:i/>
                    <w:sz w:val="28"/>
                    <w:szCs w:val="36"/>
                  </w:rPr>
                  <w:t xml:space="preserve"> </w:t>
                </w:r>
              </w:p>
            </w:tc>
          </w:sdtContent>
        </w:sdt>
        <w:tc>
          <w:tcPr>
            <w:tcW w:w="406" w:type="pct"/>
            <w:shd w:val="clear" w:color="auto" w:fill="auto"/>
          </w:tcPr>
          <w:p w:rsidR="00664966" w:rsidRPr="00460541" w:rsidRDefault="00664966" w:rsidP="00664966">
            <w:pPr>
              <w:rPr>
                <w:rFonts w:ascii="Franklin Gothic Demi Cond" w:hAnsi="Franklin Gothic Demi Cond"/>
                <w:sz w:val="32"/>
                <w:szCs w:val="32"/>
              </w:rPr>
            </w:pPr>
            <w:r w:rsidRPr="00460541">
              <w:rPr>
                <w:rFonts w:ascii="Franklin Gothic Demi Cond" w:hAnsi="Franklin Gothic Demi Cond"/>
                <w:sz w:val="32"/>
                <w:szCs w:val="32"/>
              </w:rPr>
              <w:t>NO:</w:t>
            </w:r>
          </w:p>
        </w:tc>
        <w:sdt>
          <w:sdtPr>
            <w:rPr>
              <w:rFonts w:ascii="Franklin Gothic Demi" w:hAnsi="Franklin Gothic Demi"/>
              <w:i/>
              <w:sz w:val="28"/>
              <w:szCs w:val="36"/>
            </w:rPr>
            <w:alias w:val="ResFinalPage_MeetRentalCriteria_No"/>
            <w:tag w:val="ResFinalPage_MeetRentalCriteria_NoTag"/>
            <w:id w:val="2809473"/>
            <w:placeholder>
              <w:docPart w:val="549EC6DDC7194C92ACA3068AB57D4C01"/>
            </w:placeholder>
          </w:sdtPr>
          <w:sdtEndPr/>
          <w:sdtContent>
            <w:tc>
              <w:tcPr>
                <w:tcW w:w="325" w:type="pct"/>
                <w:tcBorders>
                  <w:top w:val="nil"/>
                  <w:left w:val="nil"/>
                  <w:bottom w:val="single" w:sz="4" w:space="0" w:color="auto"/>
                  <w:right w:val="nil"/>
                </w:tcBorders>
                <w:shd w:val="clear" w:color="auto" w:fill="auto"/>
                <w:vAlign w:val="bottom"/>
              </w:tcPr>
              <w:p w:rsidR="00664966" w:rsidRPr="00460541" w:rsidRDefault="00631340" w:rsidP="000E7012">
                <w:pPr>
                  <w:jc w:val="center"/>
                  <w:rPr>
                    <w:rFonts w:ascii="Franklin Gothic Demi Cond" w:hAnsi="Franklin Gothic Demi Cond"/>
                    <w:sz w:val="32"/>
                    <w:szCs w:val="32"/>
                  </w:rPr>
                </w:pPr>
                <w:r>
                  <w:rPr>
                    <w:rFonts w:ascii="Franklin Gothic Demi" w:hAnsi="Franklin Gothic Demi"/>
                    <w:i/>
                    <w:sz w:val="28"/>
                    <w:szCs w:val="36"/>
                  </w:rPr>
                  <w:t xml:space="preserve"> </w:t>
                </w:r>
              </w:p>
            </w:tc>
          </w:sdtContent>
        </w:sdt>
        <w:tc>
          <w:tcPr>
            <w:tcW w:w="972" w:type="pct"/>
            <w:shd w:val="clear" w:color="auto" w:fill="auto"/>
          </w:tcPr>
          <w:p w:rsidR="00664966" w:rsidRPr="00793E4B" w:rsidRDefault="00664966" w:rsidP="00664966">
            <w:pPr>
              <w:jc w:val="center"/>
              <w:rPr>
                <w:rFonts w:ascii="Franklin Gothic Book" w:hAnsi="Franklin Gothic Book"/>
                <w:sz w:val="32"/>
                <w:szCs w:val="32"/>
              </w:rPr>
            </w:pPr>
          </w:p>
        </w:tc>
      </w:tr>
      <w:tr w:rsidR="00664966" w:rsidRPr="00793E4B">
        <w:trPr>
          <w:trHeight w:val="257"/>
        </w:trPr>
        <w:tc>
          <w:tcPr>
            <w:tcW w:w="5000" w:type="pct"/>
            <w:gridSpan w:val="6"/>
            <w:shd w:val="clear" w:color="auto" w:fill="auto"/>
            <w:tcMar>
              <w:top w:w="0" w:type="dxa"/>
              <w:left w:w="115" w:type="dxa"/>
              <w:bottom w:w="0" w:type="dxa"/>
              <w:right w:w="2275" w:type="dxa"/>
            </w:tcMar>
            <w:vAlign w:val="bottom"/>
          </w:tcPr>
          <w:p w:rsidR="00664966" w:rsidRPr="00793E4B" w:rsidRDefault="00664966" w:rsidP="00664966">
            <w:pPr>
              <w:jc w:val="right"/>
              <w:rPr>
                <w:rFonts w:ascii="Franklin Gothic Book" w:hAnsi="Franklin Gothic Book"/>
                <w:sz w:val="28"/>
                <w:szCs w:val="28"/>
              </w:rPr>
            </w:pPr>
          </w:p>
        </w:tc>
      </w:tr>
    </w:tbl>
    <w:sdt>
      <w:sdtPr>
        <w:rPr>
          <w:rFonts w:ascii="Franklin Gothic Book" w:hAnsi="Franklin Gothic Book"/>
        </w:rPr>
        <w:id w:val="137448176"/>
        <w:placeholder>
          <w:docPart w:val="DefaultPlaceholder_22675703"/>
        </w:placeholder>
      </w:sdtPr>
      <w:sdtEndPr/>
      <w:sdtContent>
        <w:p w:rsidR="00664966" w:rsidRPr="00793E4B" w:rsidRDefault="00D26DCC">
          <w:pPr>
            <w:rPr>
              <w:rFonts w:ascii="Franklin Gothic Book" w:hAnsi="Franklin Gothic Book"/>
            </w:rPr>
          </w:pPr>
          <w:r>
            <w:rPr>
              <w:rFonts w:ascii="Franklin Gothic Book" w:hAnsi="Franklin Gothic Book"/>
            </w:rPr>
            <w:t>1</w:t>
          </w:r>
        </w:p>
      </w:sdtContent>
    </w:sdt>
    <w:tbl>
      <w:tblPr>
        <w:tblpPr w:leftFromText="187" w:rightFromText="187" w:vertAnchor="text" w:horzAnchor="margin" w:tblpXSpec="center" w:tblpY="15"/>
        <w:tblW w:w="10390" w:type="dxa"/>
        <w:tblCellMar>
          <w:left w:w="115" w:type="dxa"/>
          <w:right w:w="115" w:type="dxa"/>
        </w:tblCellMar>
        <w:tblLook w:val="0000" w:firstRow="0" w:lastRow="0" w:firstColumn="0" w:lastColumn="0" w:noHBand="0" w:noVBand="0"/>
      </w:tblPr>
      <w:tblGrid>
        <w:gridCol w:w="10390"/>
      </w:tblGrid>
      <w:tr w:rsidR="00C86585" w:rsidRPr="00793E4B">
        <w:trPr>
          <w:trHeight w:val="511"/>
        </w:trPr>
        <w:tc>
          <w:tcPr>
            <w:tcW w:w="10390" w:type="dxa"/>
          </w:tcPr>
          <w:p w:rsidR="00C86585" w:rsidRPr="00793E4B" w:rsidRDefault="00C86585" w:rsidP="007B6D3E">
            <w:pPr>
              <w:rPr>
                <w:rFonts w:ascii="Franklin Gothic Book" w:hAnsi="Franklin Gothic Book"/>
                <w:u w:val="single"/>
              </w:rPr>
            </w:pPr>
            <w:r w:rsidRPr="00793E4B">
              <w:rPr>
                <w:rFonts w:ascii="Franklin Gothic Book" w:hAnsi="Franklin Gothic Book"/>
              </w:rPr>
              <w:t xml:space="preserve">Our </w:t>
            </w:r>
            <w:r w:rsidRPr="00793E4B">
              <w:rPr>
                <w:rFonts w:ascii="Franklin Gothic Book" w:hAnsi="Franklin Gothic Book"/>
                <w:b/>
              </w:rPr>
              <w:t xml:space="preserve">professional </w:t>
            </w:r>
            <w:r w:rsidR="004775F4" w:rsidRPr="00793E4B">
              <w:rPr>
                <w:rFonts w:ascii="Franklin Gothic Book" w:hAnsi="Franklin Gothic Book"/>
                <w:b/>
              </w:rPr>
              <w:t>opinion</w:t>
            </w:r>
            <w:r w:rsidRPr="00793E4B">
              <w:rPr>
                <w:rFonts w:ascii="Franklin Gothic Book" w:hAnsi="Franklin Gothic Book"/>
              </w:rPr>
              <w:t xml:space="preserve"> regarding applicants that do not meet all areas of your rental criteria.</w:t>
            </w:r>
            <w:sdt>
              <w:sdtPr>
                <w:rPr>
                  <w:rFonts w:ascii="Franklin Gothic Book" w:hAnsi="Franklin Gothic Book"/>
                </w:rPr>
                <w:alias w:val="rfinal_Label_1"/>
                <w:tag w:val="rfinal_Label_1Tag"/>
                <w:id w:val="46253657"/>
                <w:placeholder>
                  <w:docPart w:val="DefaultPlaceholder_22675703"/>
                </w:placeholder>
              </w:sdtPr>
              <w:sdtEndPr/>
              <w:sdtContent>
                <w:r w:rsidR="007B6D3E">
                  <w:rPr>
                    <w:rFonts w:ascii="Franklin Gothic Book" w:hAnsi="Franklin Gothic Book"/>
                  </w:rPr>
                  <w:t xml:space="preserve"> </w:t>
                </w:r>
              </w:sdtContent>
            </w:sdt>
          </w:p>
        </w:tc>
      </w:tr>
    </w:tbl>
    <w:p w:rsidR="00C86585" w:rsidRPr="00793E4B" w:rsidRDefault="00C86585">
      <w:pPr>
        <w:rPr>
          <w:rFonts w:ascii="Franklin Gothic Book" w:hAnsi="Franklin Gothic Book"/>
        </w:rPr>
      </w:pPr>
    </w:p>
    <w:tbl>
      <w:tblPr>
        <w:tblStyle w:val="TableGrid"/>
        <w:tblpPr w:leftFromText="187" w:rightFromText="187" w:vertAnchor="page" w:horzAnchor="margin" w:tblpY="1310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D684A" w:rsidTr="00A71064">
        <w:trPr>
          <w:trHeight w:val="702"/>
        </w:trPr>
        <w:tc>
          <w:tcPr>
            <w:tcW w:w="11016" w:type="dxa"/>
          </w:tcPr>
          <w:p w:rsidR="003D684A" w:rsidRDefault="003D684A" w:rsidP="00A71064">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sdt>
              <w:sdtPr>
                <w:rPr>
                  <w:rFonts w:ascii="Franklin Gothic Book" w:hAnsi="Franklin Gothic Book"/>
                  <w:sz w:val="18"/>
                </w:rPr>
                <w:alias w:val="DueTo"/>
                <w:tag w:val="DueToTag"/>
                <w:id w:val="166066294"/>
                <w:placeholder>
                  <w:docPart w:val="0DAA524C2239452BB51E4227A0BB6EE1"/>
                </w:placeholder>
              </w:sdtPr>
              <w:sdtEndPr/>
              <w:sdtContent>
                <w:r>
                  <w:rPr>
                    <w:rFonts w:ascii="Franklin Gothic Book" w:hAnsi="Franklin Gothic Book"/>
                    <w:sz w:val="18"/>
                  </w:rPr>
                  <w:t xml:space="preserve"> </w:t>
                </w:r>
              </w:sdtContent>
            </w:sdt>
          </w:p>
        </w:tc>
      </w:tr>
    </w:tbl>
    <w:tbl>
      <w:tblPr>
        <w:tblpPr w:leftFromText="187" w:rightFromText="187" w:vertAnchor="text" w:horzAnchor="margin" w:tblpY="-24"/>
        <w:tblW w:w="0" w:type="auto"/>
        <w:tblLayout w:type="fixed"/>
        <w:tblCellMar>
          <w:left w:w="115" w:type="dxa"/>
          <w:right w:w="115" w:type="dxa"/>
        </w:tblCellMar>
        <w:tblLook w:val="0000" w:firstRow="0" w:lastRow="0" w:firstColumn="0" w:lastColumn="0" w:noHBand="0" w:noVBand="0"/>
      </w:tblPr>
      <w:tblGrid>
        <w:gridCol w:w="2278"/>
        <w:gridCol w:w="8652"/>
      </w:tblGrid>
      <w:tr w:rsidR="004238FE" w:rsidRPr="00793E4B" w:rsidTr="004238FE">
        <w:trPr>
          <w:trHeight w:val="3182"/>
        </w:trPr>
        <w:sdt>
          <w:sdtPr>
            <w:rPr>
              <w:rFonts w:ascii="Franklin Gothic Demi Cond" w:hAnsi="Franklin Gothic Demi Cond"/>
              <w:sz w:val="26"/>
              <w:szCs w:val="26"/>
            </w:rPr>
            <w:alias w:val="FinalComments_Label"/>
            <w:tag w:val="FinalComments_LabelTag"/>
            <w:id w:val="223126265"/>
            <w:placeholder>
              <w:docPart w:val="F846DA2C47934171B4A333F753494FA8"/>
            </w:placeholder>
          </w:sdtPr>
          <w:sdtEndPr/>
          <w:sdtContent>
            <w:tc>
              <w:tcPr>
                <w:tcW w:w="2278" w:type="dxa"/>
              </w:tcPr>
              <w:p w:rsidR="004238FE" w:rsidRPr="00460541" w:rsidRDefault="004238FE" w:rsidP="004238FE">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D88F9E47794940438C576E8EECE9A57F"/>
            </w:placeholder>
            <w:showingPlcHdr/>
          </w:sdtPr>
          <w:sdtEndPr/>
          <w:sdtContent>
            <w:tc>
              <w:tcPr>
                <w:tcW w:w="8652" w:type="dxa"/>
              </w:tcPr>
              <w:p w:rsidR="004238FE" w:rsidRPr="00793E4B" w:rsidRDefault="004238FE" w:rsidP="004238FE">
                <w:pPr>
                  <w:rPr>
                    <w:rFonts w:ascii="Franklin Gothic Book" w:hAnsi="Franklin Gothic Book"/>
                    <w:i/>
                    <w:sz w:val="26"/>
                    <w:szCs w:val="26"/>
                  </w:rPr>
                </w:pPr>
                <w:r w:rsidRPr="00BC0AAD">
                  <w:rPr>
                    <w:rStyle w:val="PlaceholderText"/>
                  </w:rPr>
                  <w:t>Click here to enter text.</w:t>
                </w:r>
              </w:p>
            </w:tc>
          </w:sdtContent>
        </w:sdt>
      </w:tr>
    </w:tbl>
    <w:p w:rsidR="00561E91" w:rsidRDefault="00561E91" w:rsidP="00C058A5"/>
    <w:sectPr w:rsidR="00561E91" w:rsidSect="00793E4B">
      <w:foot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419" w:rsidRDefault="00BA5419" w:rsidP="00793E4B">
      <w:r>
        <w:separator/>
      </w:r>
    </w:p>
  </w:endnote>
  <w:endnote w:type="continuationSeparator" w:id="0">
    <w:p w:rsidR="00BA5419" w:rsidRDefault="00BA5419" w:rsidP="0079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altName w:val="Arial Black"/>
    <w:panose1 w:val="020B0903020102020204"/>
    <w:charset w:val="00"/>
    <w:family w:val="swiss"/>
    <w:pitch w:val="variable"/>
    <w:sig w:usb0="00000287" w:usb1="00000000" w:usb2="00000000" w:usb3="00000000" w:csb0="0000009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E4B" w:rsidRDefault="008204F4">
    <w:pPr>
      <w:pStyle w:val="Footer"/>
    </w:pPr>
    <w:r>
      <w:rPr>
        <w:noProof/>
      </w:rPr>
      <w:drawing>
        <wp:inline distT="0" distB="0" distL="0" distR="0">
          <wp:extent cx="6858000" cy="676275"/>
          <wp:effectExtent l="19050" t="0" r="0" b="0"/>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419" w:rsidRDefault="00BA5419" w:rsidP="00793E4B">
      <w:r>
        <w:separator/>
      </w:r>
    </w:p>
  </w:footnote>
  <w:footnote w:type="continuationSeparator" w:id="0">
    <w:p w:rsidR="00BA5419" w:rsidRDefault="00BA5419" w:rsidP="00793E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943B1"/>
    <w:rsid w:val="00006600"/>
    <w:rsid w:val="00013F0D"/>
    <w:rsid w:val="00040251"/>
    <w:rsid w:val="00081655"/>
    <w:rsid w:val="00094ED0"/>
    <w:rsid w:val="000B2831"/>
    <w:rsid w:val="000B2C0A"/>
    <w:rsid w:val="000C358F"/>
    <w:rsid w:val="000E7012"/>
    <w:rsid w:val="000F406B"/>
    <w:rsid w:val="0014277A"/>
    <w:rsid w:val="001511A3"/>
    <w:rsid w:val="00160DD0"/>
    <w:rsid w:val="001B1C8F"/>
    <w:rsid w:val="0022128A"/>
    <w:rsid w:val="00245C99"/>
    <w:rsid w:val="00275022"/>
    <w:rsid w:val="00277F28"/>
    <w:rsid w:val="002A577E"/>
    <w:rsid w:val="002B4218"/>
    <w:rsid w:val="002C2BFE"/>
    <w:rsid w:val="003008C1"/>
    <w:rsid w:val="00322986"/>
    <w:rsid w:val="00360440"/>
    <w:rsid w:val="00360624"/>
    <w:rsid w:val="003814E7"/>
    <w:rsid w:val="00385324"/>
    <w:rsid w:val="00390D5D"/>
    <w:rsid w:val="003A0EEE"/>
    <w:rsid w:val="003C0D26"/>
    <w:rsid w:val="003D684A"/>
    <w:rsid w:val="004238FE"/>
    <w:rsid w:val="004333DF"/>
    <w:rsid w:val="00444C32"/>
    <w:rsid w:val="00460541"/>
    <w:rsid w:val="00474935"/>
    <w:rsid w:val="004775F4"/>
    <w:rsid w:val="004814E4"/>
    <w:rsid w:val="00496C60"/>
    <w:rsid w:val="00497E00"/>
    <w:rsid w:val="004C530D"/>
    <w:rsid w:val="004C6445"/>
    <w:rsid w:val="004C7DA0"/>
    <w:rsid w:val="00517DA1"/>
    <w:rsid w:val="005209E1"/>
    <w:rsid w:val="00551C5D"/>
    <w:rsid w:val="00561E91"/>
    <w:rsid w:val="00570D25"/>
    <w:rsid w:val="005B6961"/>
    <w:rsid w:val="005D016C"/>
    <w:rsid w:val="005D45B3"/>
    <w:rsid w:val="005F10A2"/>
    <w:rsid w:val="005F680B"/>
    <w:rsid w:val="00600F50"/>
    <w:rsid w:val="00631340"/>
    <w:rsid w:val="0063205A"/>
    <w:rsid w:val="00664966"/>
    <w:rsid w:val="0068760A"/>
    <w:rsid w:val="006D6E8F"/>
    <w:rsid w:val="006E51F1"/>
    <w:rsid w:val="00710BED"/>
    <w:rsid w:val="00731AFD"/>
    <w:rsid w:val="0074338A"/>
    <w:rsid w:val="00745CF9"/>
    <w:rsid w:val="00764B44"/>
    <w:rsid w:val="00771147"/>
    <w:rsid w:val="00780647"/>
    <w:rsid w:val="00793E4B"/>
    <w:rsid w:val="007A67D8"/>
    <w:rsid w:val="007B6D3E"/>
    <w:rsid w:val="007D71E3"/>
    <w:rsid w:val="007D7798"/>
    <w:rsid w:val="008204F4"/>
    <w:rsid w:val="00825E36"/>
    <w:rsid w:val="0083186A"/>
    <w:rsid w:val="00861953"/>
    <w:rsid w:val="00870CC1"/>
    <w:rsid w:val="0088312A"/>
    <w:rsid w:val="00892F27"/>
    <w:rsid w:val="008A6D4F"/>
    <w:rsid w:val="008B0DE0"/>
    <w:rsid w:val="008C50FA"/>
    <w:rsid w:val="008D6E46"/>
    <w:rsid w:val="00933D45"/>
    <w:rsid w:val="00941256"/>
    <w:rsid w:val="00957FF1"/>
    <w:rsid w:val="009636A8"/>
    <w:rsid w:val="00964DCB"/>
    <w:rsid w:val="00996825"/>
    <w:rsid w:val="009B6CFD"/>
    <w:rsid w:val="009D7ED3"/>
    <w:rsid w:val="009E0736"/>
    <w:rsid w:val="009E4C27"/>
    <w:rsid w:val="009F470E"/>
    <w:rsid w:val="00A04F25"/>
    <w:rsid w:val="00A14B2D"/>
    <w:rsid w:val="00A4137E"/>
    <w:rsid w:val="00A429D6"/>
    <w:rsid w:val="00A5148E"/>
    <w:rsid w:val="00A62231"/>
    <w:rsid w:val="00A71064"/>
    <w:rsid w:val="00A856BC"/>
    <w:rsid w:val="00AA51E7"/>
    <w:rsid w:val="00AB4D24"/>
    <w:rsid w:val="00AD7A5B"/>
    <w:rsid w:val="00AE2898"/>
    <w:rsid w:val="00AF53EA"/>
    <w:rsid w:val="00B05FAA"/>
    <w:rsid w:val="00B07BFD"/>
    <w:rsid w:val="00B23E83"/>
    <w:rsid w:val="00B33777"/>
    <w:rsid w:val="00B72C0D"/>
    <w:rsid w:val="00B818ED"/>
    <w:rsid w:val="00B83045"/>
    <w:rsid w:val="00B863F4"/>
    <w:rsid w:val="00B92CF9"/>
    <w:rsid w:val="00B95A11"/>
    <w:rsid w:val="00BA0637"/>
    <w:rsid w:val="00BA0A2C"/>
    <w:rsid w:val="00BA259D"/>
    <w:rsid w:val="00BA5419"/>
    <w:rsid w:val="00BA6191"/>
    <w:rsid w:val="00BC43C8"/>
    <w:rsid w:val="00BD2E3D"/>
    <w:rsid w:val="00BE04B2"/>
    <w:rsid w:val="00BF308A"/>
    <w:rsid w:val="00BF5232"/>
    <w:rsid w:val="00BF650D"/>
    <w:rsid w:val="00BF70C3"/>
    <w:rsid w:val="00C058A5"/>
    <w:rsid w:val="00C070A0"/>
    <w:rsid w:val="00C070DA"/>
    <w:rsid w:val="00C168D8"/>
    <w:rsid w:val="00C2011E"/>
    <w:rsid w:val="00C209C7"/>
    <w:rsid w:val="00C562CA"/>
    <w:rsid w:val="00C60C71"/>
    <w:rsid w:val="00C75F27"/>
    <w:rsid w:val="00C85E59"/>
    <w:rsid w:val="00C86585"/>
    <w:rsid w:val="00C91175"/>
    <w:rsid w:val="00C97FC5"/>
    <w:rsid w:val="00CC23F9"/>
    <w:rsid w:val="00CC2FE2"/>
    <w:rsid w:val="00CD4E31"/>
    <w:rsid w:val="00CE73A0"/>
    <w:rsid w:val="00CF3546"/>
    <w:rsid w:val="00CF3A59"/>
    <w:rsid w:val="00CF3C7A"/>
    <w:rsid w:val="00D11BAE"/>
    <w:rsid w:val="00D11D17"/>
    <w:rsid w:val="00D13016"/>
    <w:rsid w:val="00D24C51"/>
    <w:rsid w:val="00D26DCC"/>
    <w:rsid w:val="00D331E6"/>
    <w:rsid w:val="00D41C65"/>
    <w:rsid w:val="00D53CC4"/>
    <w:rsid w:val="00D646CA"/>
    <w:rsid w:val="00D711B0"/>
    <w:rsid w:val="00D71703"/>
    <w:rsid w:val="00D83086"/>
    <w:rsid w:val="00D859C2"/>
    <w:rsid w:val="00D91EA4"/>
    <w:rsid w:val="00D943B1"/>
    <w:rsid w:val="00DA2A6D"/>
    <w:rsid w:val="00DA6858"/>
    <w:rsid w:val="00DA71B1"/>
    <w:rsid w:val="00DC0C80"/>
    <w:rsid w:val="00DC0FA2"/>
    <w:rsid w:val="00DC6B5A"/>
    <w:rsid w:val="00DD41E7"/>
    <w:rsid w:val="00DE27E9"/>
    <w:rsid w:val="00DE545B"/>
    <w:rsid w:val="00DE6529"/>
    <w:rsid w:val="00E1581F"/>
    <w:rsid w:val="00E16C8B"/>
    <w:rsid w:val="00E22041"/>
    <w:rsid w:val="00E268DE"/>
    <w:rsid w:val="00E6709F"/>
    <w:rsid w:val="00E87BFE"/>
    <w:rsid w:val="00EA4324"/>
    <w:rsid w:val="00EB4ACB"/>
    <w:rsid w:val="00EB6DCB"/>
    <w:rsid w:val="00EC2856"/>
    <w:rsid w:val="00EC5C25"/>
    <w:rsid w:val="00EE252B"/>
    <w:rsid w:val="00F112C1"/>
    <w:rsid w:val="00F113C3"/>
    <w:rsid w:val="00F80FE6"/>
    <w:rsid w:val="00F8692F"/>
    <w:rsid w:val="00FA75AF"/>
    <w:rsid w:val="00FC57FC"/>
    <w:rsid w:val="00FE32BB"/>
    <w:rsid w:val="00FF18CE"/>
    <w:rsid w:val="00FF7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width-relative:margin;mso-height-relative:margin" fill="f" fillcolor="white">
      <v:fill color="white" on="f"/>
    </o:shapedefaults>
    <o:shapelayout v:ext="edit">
      <o:idmap v:ext="edit" data="1"/>
    </o:shapelayout>
  </w:shapeDefaults>
  <w:decimalSymbol w:val="."/>
  <w:listSeparator w:val=","/>
  <w15:docId w15:val="{C2637268-57CF-46DF-BC2D-BA09DDC2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F5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paragraph" w:styleId="Header">
    <w:name w:val="header"/>
    <w:basedOn w:val="Normal"/>
    <w:link w:val="HeaderChar"/>
    <w:rsid w:val="00793E4B"/>
    <w:pPr>
      <w:tabs>
        <w:tab w:val="center" w:pos="4680"/>
        <w:tab w:val="right" w:pos="9360"/>
      </w:tabs>
    </w:pPr>
  </w:style>
  <w:style w:type="character" w:customStyle="1" w:styleId="HeaderChar">
    <w:name w:val="Header Char"/>
    <w:link w:val="Header"/>
    <w:rsid w:val="00793E4B"/>
    <w:rPr>
      <w:sz w:val="24"/>
      <w:szCs w:val="24"/>
    </w:rPr>
  </w:style>
  <w:style w:type="paragraph" w:styleId="Footer">
    <w:name w:val="footer"/>
    <w:basedOn w:val="Normal"/>
    <w:link w:val="FooterChar"/>
    <w:rsid w:val="00793E4B"/>
    <w:pPr>
      <w:tabs>
        <w:tab w:val="center" w:pos="4680"/>
        <w:tab w:val="right" w:pos="9360"/>
      </w:tabs>
    </w:pPr>
  </w:style>
  <w:style w:type="character" w:customStyle="1" w:styleId="FooterChar">
    <w:name w:val="Footer Char"/>
    <w:link w:val="Footer"/>
    <w:rsid w:val="00793E4B"/>
    <w:rPr>
      <w:sz w:val="24"/>
      <w:szCs w:val="24"/>
    </w:rPr>
  </w:style>
  <w:style w:type="character" w:styleId="CommentReference">
    <w:name w:val="annotation reference"/>
    <w:rsid w:val="00322986"/>
    <w:rPr>
      <w:sz w:val="16"/>
      <w:szCs w:val="16"/>
    </w:rPr>
  </w:style>
  <w:style w:type="paragraph" w:styleId="CommentText">
    <w:name w:val="annotation text"/>
    <w:basedOn w:val="Normal"/>
    <w:link w:val="CommentTextChar"/>
    <w:rsid w:val="00322986"/>
    <w:rPr>
      <w:sz w:val="20"/>
      <w:szCs w:val="20"/>
    </w:rPr>
  </w:style>
  <w:style w:type="character" w:customStyle="1" w:styleId="CommentTextChar">
    <w:name w:val="Comment Text Char"/>
    <w:basedOn w:val="DefaultParagraphFont"/>
    <w:link w:val="CommentText"/>
    <w:rsid w:val="00322986"/>
  </w:style>
  <w:style w:type="paragraph" w:styleId="CommentSubject">
    <w:name w:val="annotation subject"/>
    <w:basedOn w:val="CommentText"/>
    <w:next w:val="CommentText"/>
    <w:link w:val="CommentSubjectChar"/>
    <w:rsid w:val="00322986"/>
    <w:rPr>
      <w:b/>
      <w:bCs/>
    </w:rPr>
  </w:style>
  <w:style w:type="character" w:customStyle="1" w:styleId="CommentSubjectChar">
    <w:name w:val="Comment Subject Char"/>
    <w:link w:val="CommentSubject"/>
    <w:rsid w:val="00322986"/>
    <w:rPr>
      <w:b/>
      <w:bCs/>
    </w:rPr>
  </w:style>
  <w:style w:type="paragraph" w:styleId="BalloonText">
    <w:name w:val="Balloon Text"/>
    <w:basedOn w:val="Normal"/>
    <w:link w:val="BalloonTextChar"/>
    <w:rsid w:val="00322986"/>
    <w:rPr>
      <w:rFonts w:ascii="Segoe UI" w:hAnsi="Segoe UI" w:cs="Segoe UI"/>
      <w:sz w:val="18"/>
      <w:szCs w:val="18"/>
    </w:rPr>
  </w:style>
  <w:style w:type="character" w:customStyle="1" w:styleId="BalloonTextChar">
    <w:name w:val="Balloon Text Char"/>
    <w:link w:val="BalloonText"/>
    <w:rsid w:val="00322986"/>
    <w:rPr>
      <w:rFonts w:ascii="Segoe UI" w:hAnsi="Segoe UI" w:cs="Segoe UI"/>
      <w:sz w:val="18"/>
      <w:szCs w:val="18"/>
    </w:rPr>
  </w:style>
  <w:style w:type="character" w:styleId="PlaceholderText">
    <w:name w:val="Placeholder Text"/>
    <w:basedOn w:val="DefaultParagraphFont"/>
    <w:uiPriority w:val="99"/>
    <w:semiHidden/>
    <w:rsid w:val="009B6CFD"/>
    <w:rPr>
      <w:color w:val="808080"/>
    </w:rPr>
  </w:style>
  <w:style w:type="table" w:styleId="TableGrid">
    <w:name w:val="Table Grid"/>
    <w:basedOn w:val="TableNormal"/>
    <w:rsid w:val="00E1581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992">
      <w:bodyDiv w:val="1"/>
      <w:marLeft w:val="0"/>
      <w:marRight w:val="0"/>
      <w:marTop w:val="0"/>
      <w:marBottom w:val="0"/>
      <w:divBdr>
        <w:top w:val="none" w:sz="0" w:space="0" w:color="auto"/>
        <w:left w:val="none" w:sz="0" w:space="0" w:color="auto"/>
        <w:bottom w:val="none" w:sz="0" w:space="0" w:color="auto"/>
        <w:right w:val="none" w:sz="0" w:space="0" w:color="auto"/>
      </w:divBdr>
    </w:div>
    <w:div w:id="84083537">
      <w:bodyDiv w:val="1"/>
      <w:marLeft w:val="0"/>
      <w:marRight w:val="0"/>
      <w:marTop w:val="0"/>
      <w:marBottom w:val="0"/>
      <w:divBdr>
        <w:top w:val="none" w:sz="0" w:space="0" w:color="auto"/>
        <w:left w:val="none" w:sz="0" w:space="0" w:color="auto"/>
        <w:bottom w:val="none" w:sz="0" w:space="0" w:color="auto"/>
        <w:right w:val="none" w:sz="0" w:space="0" w:color="auto"/>
      </w:divBdr>
    </w:div>
    <w:div w:id="2082365878">
      <w:bodyDiv w:val="1"/>
      <w:marLeft w:val="0"/>
      <w:marRight w:val="0"/>
      <w:marTop w:val="0"/>
      <w:marBottom w:val="0"/>
      <w:divBdr>
        <w:top w:val="none" w:sz="0" w:space="0" w:color="auto"/>
        <w:left w:val="none" w:sz="0" w:space="0" w:color="auto"/>
        <w:bottom w:val="none" w:sz="0" w:space="0" w:color="auto"/>
        <w:right w:val="none" w:sz="0" w:space="0" w:color="auto"/>
      </w:divBdr>
    </w:div>
    <w:div w:id="209604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Freelance\Projects\paa\PaaSolutions\PaaApi\WordTemplate\rfina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E4E872ACBC4F918C9D56A1F100A553"/>
        <w:category>
          <w:name w:val="General"/>
          <w:gallery w:val="placeholder"/>
        </w:category>
        <w:types>
          <w:type w:val="bbPlcHdr"/>
        </w:types>
        <w:behaviors>
          <w:behavior w:val="content"/>
        </w:behaviors>
        <w:guid w:val="{D5664612-CBBA-438D-ABAF-A3EC6FEE13A6}"/>
      </w:docPartPr>
      <w:docPartBody>
        <w:p w:rsidR="00F86EA5" w:rsidRDefault="009710F2" w:rsidP="009710F2">
          <w:pPr>
            <w:pStyle w:val="C6E4E872ACBC4F918C9D56A1F100A553"/>
          </w:pPr>
          <w:r w:rsidRPr="002D5491">
            <w:rPr>
              <w:rStyle w:val="PlaceholderText"/>
            </w:rPr>
            <w:t>Click here to enter text.</w:t>
          </w:r>
        </w:p>
      </w:docPartBody>
    </w:docPart>
    <w:docPart>
      <w:docPartPr>
        <w:name w:val="549EC6DDC7194C92ACA3068AB57D4C01"/>
        <w:category>
          <w:name w:val="General"/>
          <w:gallery w:val="placeholder"/>
        </w:category>
        <w:types>
          <w:type w:val="bbPlcHdr"/>
        </w:types>
        <w:behaviors>
          <w:behavior w:val="content"/>
        </w:behaviors>
        <w:guid w:val="{B1816A4E-D5C2-4F52-98FF-566562AF97DA}"/>
      </w:docPartPr>
      <w:docPartBody>
        <w:p w:rsidR="00F86EA5" w:rsidRDefault="009710F2" w:rsidP="009710F2">
          <w:pPr>
            <w:pStyle w:val="549EC6DDC7194C92ACA3068AB57D4C01"/>
          </w:pPr>
          <w:r w:rsidRPr="002D5491">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63023D2F-D2FE-42DA-83A3-95224AF27C27}"/>
      </w:docPartPr>
      <w:docPartBody>
        <w:p w:rsidR="00512F0C" w:rsidRDefault="00F86EA5">
          <w:r w:rsidRPr="002312FB">
            <w:rPr>
              <w:rStyle w:val="PlaceholderText"/>
            </w:rPr>
            <w:t>Click here to enter text.</w:t>
          </w:r>
        </w:p>
      </w:docPartBody>
    </w:docPart>
    <w:docPart>
      <w:docPartPr>
        <w:name w:val="0DAA524C2239452BB51E4227A0BB6EE1"/>
        <w:category>
          <w:name w:val="General"/>
          <w:gallery w:val="placeholder"/>
        </w:category>
        <w:types>
          <w:type w:val="bbPlcHdr"/>
        </w:types>
        <w:behaviors>
          <w:behavior w:val="content"/>
        </w:behaviors>
        <w:guid w:val="{FC83DE0B-83FB-44EC-868B-0A54D21AD97C}"/>
      </w:docPartPr>
      <w:docPartBody>
        <w:p w:rsidR="009A6607" w:rsidRDefault="00065C3E" w:rsidP="00065C3E">
          <w:pPr>
            <w:pStyle w:val="0DAA524C2239452BB51E4227A0BB6EE1"/>
          </w:pPr>
          <w:r w:rsidRPr="002312FB">
            <w:rPr>
              <w:rStyle w:val="PlaceholderText"/>
            </w:rPr>
            <w:t>Click here to enter text.</w:t>
          </w:r>
        </w:p>
      </w:docPartBody>
    </w:docPart>
    <w:docPart>
      <w:docPartPr>
        <w:name w:val="F846DA2C47934171B4A333F753494FA8"/>
        <w:category>
          <w:name w:val="General"/>
          <w:gallery w:val="placeholder"/>
        </w:category>
        <w:types>
          <w:type w:val="bbPlcHdr"/>
        </w:types>
        <w:behaviors>
          <w:behavior w:val="content"/>
        </w:behaviors>
        <w:guid w:val="{EEBF8EDD-D588-4EC3-B620-743A7C421E88}"/>
      </w:docPartPr>
      <w:docPartBody>
        <w:p w:rsidR="00AA2EA9" w:rsidRDefault="00C14B63" w:rsidP="00C14B63">
          <w:pPr>
            <w:pStyle w:val="F846DA2C47934171B4A333F753494FA8"/>
          </w:pPr>
          <w:r w:rsidRPr="002312FB">
            <w:rPr>
              <w:rStyle w:val="PlaceholderText"/>
            </w:rPr>
            <w:t>Click here to enter text.</w:t>
          </w:r>
        </w:p>
      </w:docPartBody>
    </w:docPart>
    <w:docPart>
      <w:docPartPr>
        <w:name w:val="D88F9E47794940438C576E8EECE9A57F"/>
        <w:category>
          <w:name w:val="General"/>
          <w:gallery w:val="placeholder"/>
        </w:category>
        <w:types>
          <w:type w:val="bbPlcHdr"/>
        </w:types>
        <w:behaviors>
          <w:behavior w:val="content"/>
        </w:behaviors>
        <w:guid w:val="{2D4212D1-169C-433F-9183-C2B67F39F28F}"/>
      </w:docPartPr>
      <w:docPartBody>
        <w:p w:rsidR="00AA2EA9" w:rsidRDefault="00C14B63" w:rsidP="00C14B63">
          <w:pPr>
            <w:pStyle w:val="D88F9E47794940438C576E8EECE9A57F"/>
          </w:pPr>
          <w:r w:rsidRPr="00BC0AAD">
            <w:rPr>
              <w:rStyle w:val="PlaceholderText"/>
            </w:rPr>
            <w:t>Click here to enter text.</w:t>
          </w:r>
        </w:p>
      </w:docPartBody>
    </w:docPart>
    <w:docPart>
      <w:docPartPr>
        <w:name w:val="D09C3294A0D345CBAACF827BC5D76C2C"/>
        <w:category>
          <w:name w:val="General"/>
          <w:gallery w:val="placeholder"/>
        </w:category>
        <w:types>
          <w:type w:val="bbPlcHdr"/>
        </w:types>
        <w:behaviors>
          <w:behavior w:val="content"/>
        </w:behaviors>
        <w:guid w:val="{5CEAF812-763D-4572-B061-A3180331B42D}"/>
      </w:docPartPr>
      <w:docPartBody>
        <w:p w:rsidR="00000000" w:rsidRDefault="00152B6F" w:rsidP="00152B6F">
          <w:pPr>
            <w:pStyle w:val="D09C3294A0D345CBAACF827BC5D76C2C"/>
          </w:pPr>
          <w:r w:rsidRPr="00914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altName w:val="Arial Black"/>
    <w:panose1 w:val="020B0903020102020204"/>
    <w:charset w:val="00"/>
    <w:family w:val="swiss"/>
    <w:pitch w:val="variable"/>
    <w:sig w:usb0="00000287" w:usb1="00000000" w:usb2="00000000" w:usb3="00000000" w:csb0="0000009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9710F2"/>
    <w:rsid w:val="00000B16"/>
    <w:rsid w:val="00065C3E"/>
    <w:rsid w:val="000A7F57"/>
    <w:rsid w:val="00117387"/>
    <w:rsid w:val="001401C8"/>
    <w:rsid w:val="00152B6F"/>
    <w:rsid w:val="00170468"/>
    <w:rsid w:val="001D4E83"/>
    <w:rsid w:val="002416AA"/>
    <w:rsid w:val="00364AB3"/>
    <w:rsid w:val="003720C4"/>
    <w:rsid w:val="003869FB"/>
    <w:rsid w:val="00427811"/>
    <w:rsid w:val="0047560E"/>
    <w:rsid w:val="0050074E"/>
    <w:rsid w:val="00512F0C"/>
    <w:rsid w:val="0057132C"/>
    <w:rsid w:val="00590675"/>
    <w:rsid w:val="005C0443"/>
    <w:rsid w:val="0065177D"/>
    <w:rsid w:val="00674BFD"/>
    <w:rsid w:val="006938DB"/>
    <w:rsid w:val="006960AD"/>
    <w:rsid w:val="007250A2"/>
    <w:rsid w:val="007714DA"/>
    <w:rsid w:val="007B14CA"/>
    <w:rsid w:val="00843880"/>
    <w:rsid w:val="00847607"/>
    <w:rsid w:val="00867705"/>
    <w:rsid w:val="008E7F02"/>
    <w:rsid w:val="00936664"/>
    <w:rsid w:val="009710F2"/>
    <w:rsid w:val="009A6607"/>
    <w:rsid w:val="009A7A4C"/>
    <w:rsid w:val="009B703D"/>
    <w:rsid w:val="009E4234"/>
    <w:rsid w:val="00AA2EA9"/>
    <w:rsid w:val="00AF343F"/>
    <w:rsid w:val="00B927E1"/>
    <w:rsid w:val="00C14B63"/>
    <w:rsid w:val="00C9051E"/>
    <w:rsid w:val="00CE1A3F"/>
    <w:rsid w:val="00D84DB7"/>
    <w:rsid w:val="00D97C69"/>
    <w:rsid w:val="00DD2562"/>
    <w:rsid w:val="00DD498F"/>
    <w:rsid w:val="00DE2B0D"/>
    <w:rsid w:val="00E45287"/>
    <w:rsid w:val="00EF3EC0"/>
    <w:rsid w:val="00F23CDC"/>
    <w:rsid w:val="00F86EA5"/>
    <w:rsid w:val="00F91F75"/>
    <w:rsid w:val="00FB6D0B"/>
    <w:rsid w:val="00FD5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E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2B6F"/>
    <w:rPr>
      <w:color w:val="808080"/>
    </w:rPr>
  </w:style>
  <w:style w:type="paragraph" w:customStyle="1" w:styleId="C6E4E872ACBC4F918C9D56A1F100A553">
    <w:name w:val="C6E4E872ACBC4F918C9D56A1F100A553"/>
    <w:rsid w:val="009710F2"/>
  </w:style>
  <w:style w:type="paragraph" w:customStyle="1" w:styleId="549EC6DDC7194C92ACA3068AB57D4C01">
    <w:name w:val="549EC6DDC7194C92ACA3068AB57D4C01"/>
    <w:rsid w:val="009710F2"/>
  </w:style>
  <w:style w:type="paragraph" w:customStyle="1" w:styleId="CA782BC00C9B4AAD8C9C56CE6A29679B">
    <w:name w:val="CA782BC00C9B4AAD8C9C56CE6A29679B"/>
    <w:rsid w:val="009710F2"/>
  </w:style>
  <w:style w:type="paragraph" w:customStyle="1" w:styleId="B8134D8C1A3B44CCADE78D368B140AF9">
    <w:name w:val="B8134D8C1A3B44CCADE78D368B140AF9"/>
    <w:rsid w:val="009710F2"/>
  </w:style>
  <w:style w:type="paragraph" w:customStyle="1" w:styleId="570D9ECF70A64469BD1B7690967E3A1B">
    <w:name w:val="570D9ECF70A64469BD1B7690967E3A1B"/>
    <w:rsid w:val="009710F2"/>
  </w:style>
  <w:style w:type="paragraph" w:customStyle="1" w:styleId="4E333CE334E443F7956945EE1A248CF8">
    <w:name w:val="4E333CE334E443F7956945EE1A248CF8"/>
    <w:rsid w:val="009710F2"/>
  </w:style>
  <w:style w:type="paragraph" w:customStyle="1" w:styleId="28B0FBBFEABF4B36B38AA72A14F81BBC">
    <w:name w:val="28B0FBBFEABF4B36B38AA72A14F81BBC"/>
    <w:rsid w:val="009710F2"/>
  </w:style>
  <w:style w:type="paragraph" w:customStyle="1" w:styleId="D3FBE1DDECCD4B809B8203E8A5CDB090">
    <w:name w:val="D3FBE1DDECCD4B809B8203E8A5CDB090"/>
    <w:rsid w:val="009710F2"/>
  </w:style>
  <w:style w:type="paragraph" w:customStyle="1" w:styleId="F9D0504BF292453181666C3E18785452">
    <w:name w:val="F9D0504BF292453181666C3E18785452"/>
    <w:rsid w:val="009710F2"/>
  </w:style>
  <w:style w:type="paragraph" w:customStyle="1" w:styleId="AB5A8F56F18842B0A5C8905D8C7F5FBB">
    <w:name w:val="AB5A8F56F18842B0A5C8905D8C7F5FBB"/>
    <w:rsid w:val="009710F2"/>
  </w:style>
  <w:style w:type="paragraph" w:customStyle="1" w:styleId="232179AFF97B40FCB312AD21CA0E757C">
    <w:name w:val="232179AFF97B40FCB312AD21CA0E757C"/>
    <w:rsid w:val="009710F2"/>
  </w:style>
  <w:style w:type="paragraph" w:customStyle="1" w:styleId="F772C6CB035E4C28811A55D73F5037F9">
    <w:name w:val="F772C6CB035E4C28811A55D73F5037F9"/>
    <w:rsid w:val="009710F2"/>
  </w:style>
  <w:style w:type="paragraph" w:customStyle="1" w:styleId="B924140C0DC34D33A6832839B6D359D7">
    <w:name w:val="B924140C0DC34D33A6832839B6D359D7"/>
    <w:rsid w:val="009710F2"/>
  </w:style>
  <w:style w:type="paragraph" w:customStyle="1" w:styleId="C4E2514278EB4D55897040CCFE70FB45">
    <w:name w:val="C4E2514278EB4D55897040CCFE70FB45"/>
    <w:rsid w:val="009710F2"/>
  </w:style>
  <w:style w:type="paragraph" w:customStyle="1" w:styleId="472DFEC57C9C464792515102133BB95B">
    <w:name w:val="472DFEC57C9C464792515102133BB95B"/>
    <w:rsid w:val="009710F2"/>
  </w:style>
  <w:style w:type="paragraph" w:customStyle="1" w:styleId="4EB4D2A1496E4638AB0342F4F986CA7B">
    <w:name w:val="4EB4D2A1496E4638AB0342F4F986CA7B"/>
    <w:rsid w:val="009710F2"/>
  </w:style>
  <w:style w:type="paragraph" w:customStyle="1" w:styleId="EBBD6C2349FE422A836A7123CC73AB96">
    <w:name w:val="EBBD6C2349FE422A836A7123CC73AB96"/>
    <w:rsid w:val="00065C3E"/>
  </w:style>
  <w:style w:type="paragraph" w:customStyle="1" w:styleId="15CE1F94943D4D409D1147EB23152BED">
    <w:name w:val="15CE1F94943D4D409D1147EB23152BED"/>
    <w:rsid w:val="00065C3E"/>
  </w:style>
  <w:style w:type="paragraph" w:customStyle="1" w:styleId="EEDB56E31B494EA9912F6B15B41FEECA">
    <w:name w:val="EEDB56E31B494EA9912F6B15B41FEECA"/>
    <w:rsid w:val="00065C3E"/>
  </w:style>
  <w:style w:type="paragraph" w:customStyle="1" w:styleId="0DAA524C2239452BB51E4227A0BB6EE1">
    <w:name w:val="0DAA524C2239452BB51E4227A0BB6EE1"/>
    <w:rsid w:val="00065C3E"/>
  </w:style>
  <w:style w:type="paragraph" w:customStyle="1" w:styleId="3CCCEFCA02034C95831BA5492212B3C6">
    <w:name w:val="3CCCEFCA02034C95831BA5492212B3C6"/>
    <w:rsid w:val="0057132C"/>
  </w:style>
  <w:style w:type="paragraph" w:customStyle="1" w:styleId="C4C4444BBE4242C39F05CBCA4D47E7EC">
    <w:name w:val="C4C4444BBE4242C39F05CBCA4D47E7EC"/>
    <w:rsid w:val="00674BFD"/>
  </w:style>
  <w:style w:type="paragraph" w:customStyle="1" w:styleId="F2637A5EEB374F7DA4E1B03C8E6F989A">
    <w:name w:val="F2637A5EEB374F7DA4E1B03C8E6F989A"/>
    <w:rsid w:val="00674BFD"/>
  </w:style>
  <w:style w:type="paragraph" w:customStyle="1" w:styleId="A2FF88EA81E04F16BC858E1E8E58ED94">
    <w:name w:val="A2FF88EA81E04F16BC858E1E8E58ED94"/>
    <w:rsid w:val="00674BFD"/>
  </w:style>
  <w:style w:type="paragraph" w:customStyle="1" w:styleId="A6982EB993D3425E8593898E25C3E632">
    <w:name w:val="A6982EB993D3425E8593898E25C3E632"/>
    <w:rsid w:val="00674BFD"/>
  </w:style>
  <w:style w:type="paragraph" w:customStyle="1" w:styleId="7C0DE4CF3D9C43779D01333285B244B1">
    <w:name w:val="7C0DE4CF3D9C43779D01333285B244B1"/>
    <w:rsid w:val="00674BFD"/>
  </w:style>
  <w:style w:type="paragraph" w:customStyle="1" w:styleId="4A2D8E089BF34F5F97E7FEE3AAD3EF9A">
    <w:name w:val="4A2D8E089BF34F5F97E7FEE3AAD3EF9A"/>
    <w:rsid w:val="00674BFD"/>
  </w:style>
  <w:style w:type="paragraph" w:customStyle="1" w:styleId="A63FADAF0FFE44ECB0E158393453CAC1">
    <w:name w:val="A63FADAF0FFE44ECB0E158393453CAC1"/>
    <w:rsid w:val="00674BFD"/>
  </w:style>
  <w:style w:type="paragraph" w:customStyle="1" w:styleId="E12EE9F7879B4AACB806EBE7A16B7221">
    <w:name w:val="E12EE9F7879B4AACB806EBE7A16B7221"/>
    <w:rsid w:val="00674BFD"/>
  </w:style>
  <w:style w:type="paragraph" w:customStyle="1" w:styleId="11CD8456B58640B1ACBF74DA687292C9">
    <w:name w:val="11CD8456B58640B1ACBF74DA687292C9"/>
    <w:rsid w:val="00674BFD"/>
  </w:style>
  <w:style w:type="paragraph" w:customStyle="1" w:styleId="AFEFF87768814101A3A99C0250E0EC73">
    <w:name w:val="AFEFF87768814101A3A99C0250E0EC73"/>
    <w:rsid w:val="00674BFD"/>
  </w:style>
  <w:style w:type="paragraph" w:customStyle="1" w:styleId="312EFC0AF598431EB4EDA3E632DC58FF">
    <w:name w:val="312EFC0AF598431EB4EDA3E632DC58FF"/>
    <w:rsid w:val="00674BFD"/>
  </w:style>
  <w:style w:type="paragraph" w:customStyle="1" w:styleId="B9F957CDB2D14C1BA9C340600CB6A7D6">
    <w:name w:val="B9F957CDB2D14C1BA9C340600CB6A7D6"/>
    <w:rsid w:val="00674BFD"/>
  </w:style>
  <w:style w:type="paragraph" w:customStyle="1" w:styleId="AA8A8467B28B488299A302A80913DD83">
    <w:name w:val="AA8A8467B28B488299A302A80913DD83"/>
    <w:rsid w:val="00674BFD"/>
  </w:style>
  <w:style w:type="paragraph" w:customStyle="1" w:styleId="CDDF89DB9EEE4891AF39C66EAEE6C6B4">
    <w:name w:val="CDDF89DB9EEE4891AF39C66EAEE6C6B4"/>
    <w:rsid w:val="00674BFD"/>
  </w:style>
  <w:style w:type="paragraph" w:customStyle="1" w:styleId="6B4AC343AD214ED7AEFA196F2C36C121">
    <w:name w:val="6B4AC343AD214ED7AEFA196F2C36C121"/>
    <w:rsid w:val="00674BFD"/>
  </w:style>
  <w:style w:type="paragraph" w:customStyle="1" w:styleId="75C358F5895C46328C8F33DBADB9EA91">
    <w:name w:val="75C358F5895C46328C8F33DBADB9EA91"/>
    <w:rsid w:val="00674BFD"/>
  </w:style>
  <w:style w:type="paragraph" w:customStyle="1" w:styleId="042EEF8CB5A84E74A111FFC645FB4920">
    <w:name w:val="042EEF8CB5A84E74A111FFC645FB4920"/>
    <w:rsid w:val="00674BFD"/>
  </w:style>
  <w:style w:type="paragraph" w:customStyle="1" w:styleId="A931363A150A4DEB9F97C804BEA7FA57">
    <w:name w:val="A931363A150A4DEB9F97C804BEA7FA57"/>
    <w:rsid w:val="00674BFD"/>
  </w:style>
  <w:style w:type="paragraph" w:customStyle="1" w:styleId="D025CF9085604CA6BBA797FC33F8BB2A">
    <w:name w:val="D025CF9085604CA6BBA797FC33F8BB2A"/>
    <w:rsid w:val="00674BFD"/>
  </w:style>
  <w:style w:type="paragraph" w:customStyle="1" w:styleId="9B856295383E47DC92205109D01231A7">
    <w:name w:val="9B856295383E47DC92205109D01231A7"/>
    <w:rsid w:val="00674BFD"/>
  </w:style>
  <w:style w:type="paragraph" w:customStyle="1" w:styleId="986253AFA7D34D0083FB8F8E83FD8078">
    <w:name w:val="986253AFA7D34D0083FB8F8E83FD8078"/>
    <w:rsid w:val="00674BFD"/>
  </w:style>
  <w:style w:type="paragraph" w:customStyle="1" w:styleId="F8997487F9314C4F94ADE31093473261">
    <w:name w:val="F8997487F9314C4F94ADE31093473261"/>
    <w:rsid w:val="00674BFD"/>
  </w:style>
  <w:style w:type="paragraph" w:customStyle="1" w:styleId="A50D8BC331084DFD935A41C1A522C3B5">
    <w:name w:val="A50D8BC331084DFD935A41C1A522C3B5"/>
    <w:rsid w:val="00674BFD"/>
  </w:style>
  <w:style w:type="paragraph" w:customStyle="1" w:styleId="3822F87DEAEF4B7F864836EDFDD21698">
    <w:name w:val="3822F87DEAEF4B7F864836EDFDD21698"/>
    <w:rsid w:val="00674BFD"/>
  </w:style>
  <w:style w:type="paragraph" w:customStyle="1" w:styleId="786D8D855CE648EE982345E9C94F56A4">
    <w:name w:val="786D8D855CE648EE982345E9C94F56A4"/>
    <w:rsid w:val="00674BFD"/>
  </w:style>
  <w:style w:type="paragraph" w:customStyle="1" w:styleId="9CCEFB682422413A8CA11DCD04F27EF4">
    <w:name w:val="9CCEFB682422413A8CA11DCD04F27EF4"/>
    <w:rsid w:val="00674BFD"/>
  </w:style>
  <w:style w:type="paragraph" w:customStyle="1" w:styleId="7553D64C42D34E32B32505E0EF14341C">
    <w:name w:val="7553D64C42D34E32B32505E0EF14341C"/>
    <w:rsid w:val="00674BFD"/>
  </w:style>
  <w:style w:type="paragraph" w:customStyle="1" w:styleId="91B991A028824E5A9A240BED3D6C4F79">
    <w:name w:val="91B991A028824E5A9A240BED3D6C4F79"/>
    <w:rsid w:val="00674BFD"/>
  </w:style>
  <w:style w:type="paragraph" w:customStyle="1" w:styleId="CD3CB47A3F84491BBA5DF4367C426804">
    <w:name w:val="CD3CB47A3F84491BBA5DF4367C426804"/>
    <w:rsid w:val="00674BFD"/>
  </w:style>
  <w:style w:type="paragraph" w:customStyle="1" w:styleId="EBF63CED15BC478498DA6233ED4E0F0F">
    <w:name w:val="EBF63CED15BC478498DA6233ED4E0F0F"/>
    <w:rsid w:val="00674BFD"/>
  </w:style>
  <w:style w:type="paragraph" w:customStyle="1" w:styleId="8845A198E9A74D13BDEEC78ECE853879">
    <w:name w:val="8845A198E9A74D13BDEEC78ECE853879"/>
    <w:rsid w:val="00674BFD"/>
  </w:style>
  <w:style w:type="paragraph" w:customStyle="1" w:styleId="3CCCEFCA02034C95831BA5492212B3C61">
    <w:name w:val="3CCCEFCA02034C95831BA5492212B3C61"/>
    <w:rsid w:val="00936664"/>
    <w:pPr>
      <w:spacing w:after="0" w:line="240" w:lineRule="auto"/>
    </w:pPr>
    <w:rPr>
      <w:rFonts w:ascii="Times New Roman" w:eastAsia="Times New Roman" w:hAnsi="Times New Roman" w:cs="Times New Roman"/>
      <w:sz w:val="24"/>
      <w:szCs w:val="24"/>
    </w:rPr>
  </w:style>
  <w:style w:type="paragraph" w:customStyle="1" w:styleId="314E91996C7B493DACDCE53B65B6A69A">
    <w:name w:val="314E91996C7B493DACDCE53B65B6A69A"/>
    <w:rsid w:val="00C14B63"/>
  </w:style>
  <w:style w:type="paragraph" w:customStyle="1" w:styleId="219892167549420F8D2E0A6874A5F1E7">
    <w:name w:val="219892167549420F8D2E0A6874A5F1E7"/>
    <w:rsid w:val="00C14B63"/>
  </w:style>
  <w:style w:type="paragraph" w:customStyle="1" w:styleId="F846DA2C47934171B4A333F753494FA8">
    <w:name w:val="F846DA2C47934171B4A333F753494FA8"/>
    <w:rsid w:val="00C14B63"/>
  </w:style>
  <w:style w:type="paragraph" w:customStyle="1" w:styleId="D88F9E47794940438C576E8EECE9A57F">
    <w:name w:val="D88F9E47794940438C576E8EECE9A57F"/>
    <w:rsid w:val="00C14B63"/>
  </w:style>
  <w:style w:type="paragraph" w:customStyle="1" w:styleId="DDBD1D45092646F086EE9BC332180C3F">
    <w:name w:val="DDBD1D45092646F086EE9BC332180C3F"/>
    <w:rsid w:val="00AA2EA9"/>
    <w:pPr>
      <w:spacing w:after="160" w:line="259" w:lineRule="auto"/>
    </w:pPr>
  </w:style>
  <w:style w:type="paragraph" w:customStyle="1" w:styleId="17ADDC4E4BB044A2AF697026BFC925A8">
    <w:name w:val="17ADDC4E4BB044A2AF697026BFC925A8"/>
    <w:rsid w:val="007250A2"/>
    <w:pPr>
      <w:spacing w:after="160" w:line="259" w:lineRule="auto"/>
    </w:pPr>
  </w:style>
  <w:style w:type="paragraph" w:customStyle="1" w:styleId="D09C3294A0D345CBAACF827BC5D76C2C">
    <w:name w:val="D09C3294A0D345CBAACF827BC5D76C2C"/>
    <w:rsid w:val="00152B6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rfinal</Template>
  <TotalTime>7</TotalTime>
  <Pages>1</Pages>
  <Words>98</Words>
  <Characters>563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Drew Zagorski</dc:creator>
  <cp:lastModifiedBy>Vinh Nguyen</cp:lastModifiedBy>
  <cp:revision>21</cp:revision>
  <cp:lastPrinted>2002-12-20T03:39:00Z</cp:lastPrinted>
  <dcterms:created xsi:type="dcterms:W3CDTF">2016-04-23T03:04:00Z</dcterms:created>
  <dcterms:modified xsi:type="dcterms:W3CDTF">2016-06-20T01:05:00Z</dcterms:modified>
</cp:coreProperties>
</file>