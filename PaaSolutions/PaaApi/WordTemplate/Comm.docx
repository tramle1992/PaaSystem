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tblpY="1"/>
        <w:tblW w:w="10728" w:type="dxa"/>
        <w:tblLook w:val="0000" w:firstRow="0" w:lastRow="0" w:firstColumn="0" w:lastColumn="0" w:noHBand="0" w:noVBand="0"/>
      </w:tblPr>
      <w:tblGrid>
        <w:gridCol w:w="3677"/>
        <w:gridCol w:w="2641"/>
        <w:gridCol w:w="4410"/>
      </w:tblGrid>
      <w:tr w:rsidR="00AF4D78" w:rsidRPr="00B62A0D" w:rsidTr="00CE32F8">
        <w:trPr>
          <w:trHeight w:val="540"/>
        </w:trPr>
        <w:tc>
          <w:tcPr>
            <w:tcW w:w="10728" w:type="dxa"/>
            <w:gridSpan w:val="3"/>
          </w:tcPr>
          <w:p w:rsidR="00AF4D78" w:rsidRPr="00B62A0D" w:rsidRDefault="00AF4D78" w:rsidP="00B645CD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  <w:bookmarkStart w:id="0" w:name="OLE_LINK3"/>
            <w:bookmarkStart w:id="1" w:name="OLE_LINK4"/>
            <w:bookmarkStart w:id="2" w:name="OLE_LINK5"/>
            <w:r>
              <w:rPr>
                <w:b/>
                <w:i/>
                <w:noProof/>
                <w:sz w:val="60"/>
                <w:szCs w:val="60"/>
              </w:rPr>
              <w:drawing>
                <wp:anchor distT="0" distB="0" distL="114300" distR="114300" simplePos="0" relativeHeight="251660288" behindDoc="1" locked="0" layoutInCell="1" allowOverlap="1" wp14:anchorId="06B13BCB" wp14:editId="584F836E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-635</wp:posOffset>
                  </wp:positionV>
                  <wp:extent cx="6619875" cy="1104900"/>
                  <wp:effectExtent l="0" t="0" r="0" b="0"/>
                  <wp:wrapNone/>
                  <wp:docPr id="1" name="Picture 1" descr="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4D78" w:rsidRPr="00B62A0D" w:rsidTr="00CE32F8">
        <w:trPr>
          <w:trHeight w:val="765"/>
        </w:trPr>
        <w:tc>
          <w:tcPr>
            <w:tcW w:w="3677" w:type="dxa"/>
          </w:tcPr>
          <w:p w:rsidR="00AF4D78" w:rsidRPr="00375641" w:rsidRDefault="00AF4D78" w:rsidP="00B645CD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2641" w:type="dxa"/>
          </w:tcPr>
          <w:p w:rsidR="00AF4D78" w:rsidRPr="00375641" w:rsidRDefault="00AF4D78" w:rsidP="00B645CD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4410" w:type="dxa"/>
          </w:tcPr>
          <w:p w:rsidR="00AF4D78" w:rsidRPr="00375641" w:rsidRDefault="00AF4D78" w:rsidP="00B645CD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</w:tr>
      <w:tr w:rsidR="000C40EF" w:rsidRPr="00B62A0D" w:rsidTr="00CE32F8">
        <w:trPr>
          <w:trHeight w:val="360"/>
        </w:trPr>
        <w:tc>
          <w:tcPr>
            <w:tcW w:w="3677" w:type="dxa"/>
          </w:tcPr>
          <w:p w:rsidR="000C40EF" w:rsidRPr="00375641" w:rsidRDefault="000C40EF" w:rsidP="00B645CD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8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color w:val="000000" w:themeColor="text1"/>
              <w:sz w:val="28"/>
              <w:szCs w:val="28"/>
            </w:rPr>
            <w:alias w:val="CompReportHeader_ApplicantName"/>
            <w:tag w:val="CompReportHeader_ApplicantNameTag"/>
            <w:id w:val="1657035648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7051" w:type="dxa"/>
                <w:gridSpan w:val="2"/>
                <w:vAlign w:val="bottom"/>
              </w:tcPr>
              <w:p w:rsidR="000C40EF" w:rsidRPr="00F1251E" w:rsidRDefault="0075052D" w:rsidP="00F1251E">
                <w:pPr>
                  <w:jc w:val="right"/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75052D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6A6B95" w:rsidRDefault="006A6B95">
      <w:bookmarkStart w:id="3" w:name="_GoBack"/>
      <w:bookmarkEnd w:id="0"/>
      <w:bookmarkEnd w:id="1"/>
      <w:bookmarkEnd w:id="2"/>
      <w:bookmarkEnd w:id="3"/>
    </w:p>
    <w:p w:rsidR="00391A46" w:rsidRDefault="00391A46"/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080"/>
        <w:gridCol w:w="3847"/>
        <w:gridCol w:w="401"/>
        <w:gridCol w:w="677"/>
        <w:gridCol w:w="403"/>
        <w:gridCol w:w="1620"/>
        <w:gridCol w:w="1350"/>
        <w:gridCol w:w="1667"/>
      </w:tblGrid>
      <w:tr w:rsidR="0090124F" w:rsidRPr="00807619" w:rsidTr="00C6061E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90124F" w:rsidRPr="00CB5FA0" w:rsidRDefault="0090124F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CB5FA0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AC891E8199C2468188759A719974C5B3"/>
            </w:placeholder>
            <w:showingPlcHdr/>
          </w:sdtPr>
          <w:sdtEndPr/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90124F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90124F" w:rsidRPr="00CB5FA0" w:rsidRDefault="00BB6B05" w:rsidP="00BB6B05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CB5FA0">
              <w:rPr>
                <w:rFonts w:ascii="Franklin Gothic Demi Cond" w:hAnsi="Franklin Gothic Demi Cond"/>
                <w:sz w:val="28"/>
                <w:szCs w:val="32"/>
              </w:rPr>
              <w:t>d</w:t>
            </w:r>
            <w:r w:rsidR="0090124F" w:rsidRPr="00CB5FA0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847E0BE46ABA43F0BFE2C127EFB4C8CE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90124F" w:rsidRPr="00807619" w:rsidRDefault="00B649AE" w:rsidP="00807619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52449" w:rsidRPr="00807619" w:rsidTr="00C6061E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CB5FA0" w:rsidRDefault="00A52449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807619" w:rsidRDefault="00A52449" w:rsidP="00807619">
            <w:pPr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</w:tr>
      <w:tr w:rsidR="00A52449" w:rsidRPr="00807619" w:rsidTr="00AC5DF9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CB5FA0" w:rsidRDefault="00BB6B05" w:rsidP="00807619">
            <w:pPr>
              <w:rPr>
                <w:rFonts w:ascii="Franklin Gothic Demi Cond" w:hAnsi="Franklin Gothic Demi Cond"/>
                <w:i/>
                <w:sz w:val="28"/>
                <w:szCs w:val="32"/>
              </w:rPr>
            </w:pPr>
            <w:r>
              <w:rPr>
                <w:rFonts w:ascii="Franklin Gothic Demi Cond" w:hAnsi="Franklin Gothic Demi Cond"/>
                <w:sz w:val="28"/>
                <w:szCs w:val="32"/>
              </w:rPr>
              <w:t>Unit</w:t>
            </w:r>
            <w:r w:rsidR="00A52449" w:rsidRPr="00CB5FA0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6034D8E8FA73455CB0BBE98F8F0D3522"/>
            </w:placeholder>
            <w:showingPlcHdr/>
          </w:sdtPr>
          <w:sdtEndPr/>
          <w:sdtContent>
            <w:tc>
              <w:tcPr>
                <w:tcW w:w="4248" w:type="dxa"/>
                <w:gridSpan w:val="2"/>
                <w:shd w:val="clear" w:color="auto" w:fill="FFFFFF"/>
              </w:tcPr>
              <w:p w:rsidR="00A52449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52800034E7A249839971AD554356E473"/>
            </w:placeholder>
            <w:showingPlcHdr/>
          </w:sdtPr>
          <w:sdtEndPr/>
          <w:sdtContent>
            <w:tc>
              <w:tcPr>
                <w:tcW w:w="1620" w:type="dxa"/>
                <w:shd w:val="clear" w:color="auto" w:fill="FFFFFF"/>
              </w:tcPr>
              <w:p w:rsidR="00A52449" w:rsidRPr="00CB5FA0" w:rsidRDefault="00B649AE" w:rsidP="00807619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CB5FA0" w:rsidRDefault="00A52449" w:rsidP="00807619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CB5FA0">
              <w:rPr>
                <w:rFonts w:ascii="Franklin Gothic Demi Cond" w:hAnsi="Franklin Gothic Demi Cond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8BEBAC0804414DC1A187E1EE55F4653A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A52449" w:rsidRPr="00807619" w:rsidRDefault="00B649AE" w:rsidP="00807619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1552EF" w:rsidRDefault="001552EF" w:rsidP="00AA19E5">
      <w:pPr>
        <w:rPr>
          <w:rFonts w:ascii="Franklin Gothic Heavy" w:hAnsi="Franklin Gothic Heavy"/>
          <w:color w:val="B09743"/>
          <w:sz w:val="32"/>
        </w:rPr>
      </w:pPr>
    </w:p>
    <w:p w:rsidR="00AA19E5" w:rsidRDefault="00AA19E5" w:rsidP="00AA19E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AA19E5" w:rsidRDefault="00AA19E5" w:rsidP="00AA19E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 w:firstRow="0" w:lastRow="0" w:firstColumn="0" w:lastColumn="0" w:noHBand="0" w:noVBand="0"/>
      </w:tblPr>
      <w:tblGrid>
        <w:gridCol w:w="2358"/>
        <w:gridCol w:w="8442"/>
      </w:tblGrid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>
              <w:rPr>
                <w:rFonts w:ascii="Franklin Gothic Demi Cond" w:hAnsi="Franklin Gothic Demi Cond"/>
                <w:szCs w:val="26"/>
              </w:rPr>
              <w:t>Company Name</w:t>
            </w:r>
            <w:r w:rsidR="00AA19E5" w:rsidRPr="007D029D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5381D6E9482446238F5882587CECB6C2"/>
            </w:placeholder>
            <w:showingPlcHdr/>
          </w:sdtPr>
          <w:sdtEndPr/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  <w:r>
              <w:rPr>
                <w:rFonts w:ascii="Franklin Gothic Demi Cond" w:hAnsi="Franklin Gothic Demi Cond"/>
                <w:szCs w:val="32"/>
              </w:rPr>
              <w:t>Company Address</w:t>
            </w:r>
            <w:r w:rsidR="00AA19E5" w:rsidRPr="007D029D">
              <w:rPr>
                <w:rFonts w:ascii="Franklin Gothic Demi Cond" w:hAnsi="Franklin Gothic Demi Cond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DFE5260200904335BCFB17867E1C6C79"/>
            </w:placeholder>
            <w:showingPlcHdr/>
          </w:sdtPr>
          <w:sdtEndPr/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AA19E5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</w:p>
        </w:tc>
        <w:tc>
          <w:tcPr>
            <w:tcW w:w="8442" w:type="dxa"/>
            <w:shd w:val="clear" w:color="auto" w:fill="auto"/>
          </w:tcPr>
          <w:p w:rsidR="00AA19E5" w:rsidRPr="007D029D" w:rsidRDefault="00AA19E5" w:rsidP="006A286D">
            <w:pPr>
              <w:rPr>
                <w:i/>
                <w:sz w:val="28"/>
                <w:szCs w:val="28"/>
              </w:rPr>
            </w:pPr>
          </w:p>
        </w:tc>
      </w:tr>
      <w:tr w:rsidR="00AA19E5" w:rsidTr="00524149">
        <w:trPr>
          <w:trHeight w:val="432"/>
        </w:trPr>
        <w:tc>
          <w:tcPr>
            <w:tcW w:w="2358" w:type="dxa"/>
            <w:shd w:val="clear" w:color="auto" w:fill="auto"/>
          </w:tcPr>
          <w:p w:rsidR="00AA19E5" w:rsidRPr="007D029D" w:rsidRDefault="00830B51" w:rsidP="006A286D">
            <w:pPr>
              <w:jc w:val="right"/>
              <w:rPr>
                <w:rFonts w:ascii="Franklin Gothic Demi Cond" w:hAnsi="Franklin Gothic Demi Cond"/>
                <w:szCs w:val="32"/>
              </w:rPr>
            </w:pPr>
            <w:r>
              <w:rPr>
                <w:rFonts w:ascii="Franklin Gothic Demi Cond" w:hAnsi="Franklin Gothic Demi Cond"/>
                <w:szCs w:val="32"/>
              </w:rPr>
              <w:t>Company Phone</w:t>
            </w:r>
            <w:r w:rsidR="00AA19E5" w:rsidRPr="007D029D">
              <w:rPr>
                <w:rFonts w:ascii="Franklin Gothic Demi Cond" w:hAnsi="Franklin Gothic Demi Cond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hone"/>
            <w:tag w:val="Applicant_PhoneTag"/>
            <w:id w:val="50729908"/>
            <w:placeholder>
              <w:docPart w:val="D84332B7267E40F1BC8DA8625E79030E"/>
            </w:placeholder>
            <w:showingPlcHdr/>
          </w:sdtPr>
          <w:sdtEndPr/>
          <w:sdtContent>
            <w:tc>
              <w:tcPr>
                <w:tcW w:w="8442" w:type="dxa"/>
                <w:shd w:val="clear" w:color="auto" w:fill="auto"/>
              </w:tcPr>
              <w:p w:rsidR="00AA19E5" w:rsidRPr="007D029D" w:rsidRDefault="00D93156" w:rsidP="006A286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524149" w:rsidRPr="00311F44" w:rsidRDefault="00524149" w:rsidP="00524149">
      <w:pPr>
        <w:rPr>
          <w:rFonts w:ascii="Franklin Gothic Heavy" w:hAnsi="Franklin Gothic Heavy"/>
          <w:color w:val="B09743"/>
        </w:rPr>
      </w:pPr>
    </w:p>
    <w:p w:rsidR="0074307D" w:rsidRPr="0074307D" w:rsidRDefault="0074307D" w:rsidP="00524149">
      <w:pPr>
        <w:rPr>
          <w:rFonts w:ascii="Franklin Gothic Heavy" w:hAnsi="Franklin Gothic Heavy"/>
          <w:color w:val="B09743"/>
        </w:rPr>
      </w:pPr>
    </w:p>
    <w:p w:rsidR="00524149" w:rsidRDefault="00524149" w:rsidP="00524149">
      <w:r>
        <w:rPr>
          <w:rFonts w:ascii="Franklin Gothic Heavy" w:hAnsi="Franklin Gothic Heavy"/>
          <w:color w:val="B09743"/>
          <w:sz w:val="32"/>
        </w:rPr>
        <w:t>Business Information</w:t>
      </w:r>
    </w:p>
    <w:p w:rsidR="00524149" w:rsidRDefault="00524149"/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05"/>
        <w:gridCol w:w="2869"/>
        <w:gridCol w:w="1811"/>
        <w:gridCol w:w="3111"/>
      </w:tblGrid>
      <w:tr w:rsidR="00524149" w:rsidRPr="00420A38" w:rsidTr="006D1C01">
        <w:trPr>
          <w:trHeight w:val="432"/>
        </w:trPr>
        <w:tc>
          <w:tcPr>
            <w:tcW w:w="2005" w:type="dxa"/>
          </w:tcPr>
          <w:p w:rsidR="00524149" w:rsidRPr="00CB5FA0" w:rsidRDefault="00524149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State Active In</w:t>
            </w:r>
            <w:r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tateActive"/>
            <w:tag w:val="Applicant_StateActiveTag"/>
            <w:id w:val="50729909"/>
            <w:placeholder>
              <w:docPart w:val="0635E846C9164C18B5C7B98349362CAA"/>
            </w:placeholder>
            <w:showingPlcHdr/>
          </w:sdtPr>
          <w:sdtEndPr/>
          <w:sdtContent>
            <w:tc>
              <w:tcPr>
                <w:tcW w:w="2869" w:type="dxa"/>
              </w:tcPr>
              <w:p w:rsidR="00524149" w:rsidRPr="00CB5FA0" w:rsidRDefault="00364CDE" w:rsidP="008D7B1A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524149" w:rsidRPr="00CB5FA0" w:rsidRDefault="006D1C01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Date Active</w:t>
            </w:r>
            <w:r w:rsidR="00524149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DateActive"/>
            <w:tag w:val="Applicant_DateActiveTag"/>
            <w:id w:val="50729910"/>
            <w:placeholder>
              <w:docPart w:val="15641565A18448468B41AD2A914F1A74"/>
            </w:placeholder>
            <w:showingPlcHdr/>
          </w:sdtPr>
          <w:sdtEndPr/>
          <w:sdtContent>
            <w:tc>
              <w:tcPr>
                <w:tcW w:w="3111" w:type="dxa"/>
              </w:tcPr>
              <w:p w:rsidR="00524149" w:rsidRPr="00420A38" w:rsidRDefault="00364CDE" w:rsidP="008D7B1A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524149" w:rsidRPr="00420A38" w:rsidTr="006D1C01">
        <w:trPr>
          <w:trHeight w:val="432"/>
        </w:trPr>
        <w:tc>
          <w:tcPr>
            <w:tcW w:w="2005" w:type="dxa"/>
          </w:tcPr>
          <w:p w:rsidR="00524149" w:rsidRPr="00CB5FA0" w:rsidRDefault="006D1C01" w:rsidP="008D7B1A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Registered Agent</w:t>
            </w:r>
            <w:r w:rsidR="00524149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RegAgent"/>
            <w:tag w:val="Applicant_RegAgentTag"/>
            <w:id w:val="50729911"/>
            <w:placeholder>
              <w:docPart w:val="F534295E9C9E497E8C2910A34CA1AC40"/>
            </w:placeholder>
            <w:showingPlcHdr/>
          </w:sdtPr>
          <w:sdtEndPr/>
          <w:sdtContent>
            <w:tc>
              <w:tcPr>
                <w:tcW w:w="2869" w:type="dxa"/>
              </w:tcPr>
              <w:p w:rsidR="00524149" w:rsidRPr="00CB5FA0" w:rsidRDefault="00364CDE" w:rsidP="008D7B1A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524149" w:rsidRPr="00CB5FA0" w:rsidRDefault="00524149" w:rsidP="008D7B1A">
            <w:pPr>
              <w:rPr>
                <w:rFonts w:ascii="Franklin Gothic Demi Cond" w:hAnsi="Franklin Gothic Demi Cond"/>
                <w:szCs w:val="26"/>
              </w:rPr>
            </w:pPr>
          </w:p>
        </w:tc>
        <w:tc>
          <w:tcPr>
            <w:tcW w:w="3111" w:type="dxa"/>
          </w:tcPr>
          <w:p w:rsidR="00524149" w:rsidRPr="00420A38" w:rsidRDefault="00524149" w:rsidP="008D7B1A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</w:tbl>
    <w:p w:rsidR="002629FD" w:rsidRDefault="002629FD"/>
    <w:p w:rsidR="0074307D" w:rsidRDefault="0074307D"/>
    <w:p w:rsidR="009553B4" w:rsidRDefault="00D65530">
      <w:pPr>
        <w:rPr>
          <w:rFonts w:ascii="Franklin Gothic Heavy" w:hAnsi="Franklin Gothic Heavy"/>
          <w:color w:val="B09743"/>
          <w:sz w:val="32"/>
        </w:rPr>
      </w:pPr>
      <w:r>
        <w:rPr>
          <w:rFonts w:ascii="Franklin Gothic Heavy" w:hAnsi="Franklin Gothic Heavy"/>
          <w:color w:val="B09743"/>
          <w:sz w:val="32"/>
        </w:rPr>
        <w:t>Bank</w:t>
      </w:r>
      <w:r w:rsidR="00415E63">
        <w:rPr>
          <w:rFonts w:ascii="Franklin Gothic Heavy" w:hAnsi="Franklin Gothic Heavy"/>
          <w:color w:val="B09743"/>
          <w:sz w:val="32"/>
        </w:rPr>
        <w:t xml:space="preserve"> Information</w:t>
      </w:r>
    </w:p>
    <w:p w:rsidR="00524149" w:rsidRPr="00524149" w:rsidRDefault="00524149">
      <w:pPr>
        <w:rPr>
          <w:sz w:val="20"/>
          <w:szCs w:val="20"/>
        </w:rPr>
      </w:pP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811"/>
        <w:gridCol w:w="3111"/>
      </w:tblGrid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Bank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ankComm"/>
            <w:tag w:val="Applicant_BankCommTag"/>
            <w:id w:val="50729913"/>
            <w:placeholder>
              <w:docPart w:val="49911996B08D407A9EA641AE76532BC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Account Number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cctComm"/>
            <w:tag w:val="Applicant_AcctCommTag"/>
            <w:id w:val="50729914"/>
            <w:placeholder>
              <w:docPart w:val="BA8EBC9662794E3D80FCB7B40220AF87"/>
            </w:placeholder>
            <w:showingPlcHdr/>
          </w:sdtPr>
          <w:sdtEndPr/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Opened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OpenedComm"/>
            <w:tag w:val="Applicant_OpenedCommTag"/>
            <w:id w:val="50729915"/>
            <w:placeholder>
              <w:docPart w:val="7E757780DA4645338D8134E1602FFC6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NSF/Overdrafts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SFODComm"/>
            <w:tag w:val="Applicant_NSFODCommTag"/>
            <w:id w:val="50729916"/>
            <w:placeholder>
              <w:docPart w:val="3B2544D84DAF4EEA9355EF3A3907D21F"/>
            </w:placeholder>
            <w:showingPlcHdr/>
          </w:sdtPr>
          <w:sdtEndPr/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9553B4" w:rsidRPr="00420A38" w:rsidTr="00524149">
        <w:trPr>
          <w:trHeight w:val="432"/>
        </w:trPr>
        <w:tc>
          <w:tcPr>
            <w:tcW w:w="1274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Balance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alanceComm"/>
            <w:tag w:val="Applicant_BalanceCommTag"/>
            <w:id w:val="50729917"/>
            <w:placeholder>
              <w:docPart w:val="E6138975148E474E8372633A9FFB1319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CB5FA0" w:rsidRDefault="00364CDE" w:rsidP="009553B4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811" w:type="dxa"/>
          </w:tcPr>
          <w:p w:rsidR="009553B4" w:rsidRPr="00CB5FA0" w:rsidRDefault="00524149" w:rsidP="009553B4">
            <w:pPr>
              <w:rPr>
                <w:rFonts w:ascii="Franklin Gothic Demi Cond" w:hAnsi="Franklin Gothic Demi Cond"/>
                <w:szCs w:val="26"/>
              </w:rPr>
            </w:pPr>
            <w:r>
              <w:rPr>
                <w:rFonts w:ascii="Franklin Gothic Demi Cond" w:hAnsi="Franklin Gothic Demi Cond"/>
                <w:szCs w:val="26"/>
              </w:rPr>
              <w:t>Spoke With</w:t>
            </w:r>
            <w:r w:rsidR="009553B4" w:rsidRPr="00CB5FA0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WComm"/>
            <w:tag w:val="Applicant_SWCommTag"/>
            <w:id w:val="50729918"/>
            <w:placeholder>
              <w:docPart w:val="808445FF91B24A9FBFF3A41388C3E4C0"/>
            </w:placeholder>
            <w:showingPlcHdr/>
          </w:sdtPr>
          <w:sdtEndPr/>
          <w:sdtContent>
            <w:tc>
              <w:tcPr>
                <w:tcW w:w="3111" w:type="dxa"/>
              </w:tcPr>
              <w:p w:rsidR="009553B4" w:rsidRPr="00420A38" w:rsidRDefault="00364CDE" w:rsidP="009553B4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9553B4" w:rsidRPr="00420A38" w:rsidRDefault="009553B4">
      <w:pPr>
        <w:rPr>
          <w:rFonts w:ascii="Franklin Gothic Book" w:hAnsi="Franklin Gothic Book"/>
          <w:sz w:val="22"/>
        </w:rPr>
      </w:pPr>
    </w:p>
    <w:p w:rsidR="009553B4" w:rsidRPr="00CB5FA0" w:rsidRDefault="009553B4">
      <w:pPr>
        <w:rPr>
          <w:rFonts w:ascii="Franklin Gothic Demi Cond" w:hAnsi="Franklin Gothic Demi Cond"/>
          <w:sz w:val="22"/>
        </w:rPr>
      </w:pPr>
    </w:p>
    <w:sectPr w:rsidR="009553B4" w:rsidRPr="00CB5FA0" w:rsidSect="00244172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A36" w:rsidRDefault="00711A36">
      <w:r>
        <w:separator/>
      </w:r>
    </w:p>
  </w:endnote>
  <w:endnote w:type="continuationSeparator" w:id="0">
    <w:p w:rsidR="00711A36" w:rsidRDefault="00711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172" w:rsidRDefault="003851D9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A36" w:rsidRDefault="00711A36">
      <w:r>
        <w:separator/>
      </w:r>
    </w:p>
  </w:footnote>
  <w:footnote w:type="continuationSeparator" w:id="0">
    <w:p w:rsidR="00711A36" w:rsidRDefault="00711A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53D9"/>
    <w:rsid w:val="00030278"/>
    <w:rsid w:val="000535F5"/>
    <w:rsid w:val="000742DA"/>
    <w:rsid w:val="000905DF"/>
    <w:rsid w:val="000A0D46"/>
    <w:rsid w:val="000A4BD0"/>
    <w:rsid w:val="000A7169"/>
    <w:rsid w:val="000C0762"/>
    <w:rsid w:val="000C0B9C"/>
    <w:rsid w:val="000C40EF"/>
    <w:rsid w:val="000E7F53"/>
    <w:rsid w:val="000F15CA"/>
    <w:rsid w:val="000F406B"/>
    <w:rsid w:val="00136667"/>
    <w:rsid w:val="001415DD"/>
    <w:rsid w:val="00144740"/>
    <w:rsid w:val="001552EF"/>
    <w:rsid w:val="001A5D0E"/>
    <w:rsid w:val="001D269E"/>
    <w:rsid w:val="001E4DAC"/>
    <w:rsid w:val="00210FC0"/>
    <w:rsid w:val="00211D0D"/>
    <w:rsid w:val="002128C8"/>
    <w:rsid w:val="002213EC"/>
    <w:rsid w:val="002364CA"/>
    <w:rsid w:val="00244172"/>
    <w:rsid w:val="00250DFC"/>
    <w:rsid w:val="002629FD"/>
    <w:rsid w:val="002B0BE9"/>
    <w:rsid w:val="002B2BC2"/>
    <w:rsid w:val="00311F44"/>
    <w:rsid w:val="0035565E"/>
    <w:rsid w:val="00361C6A"/>
    <w:rsid w:val="00364CDE"/>
    <w:rsid w:val="00384E34"/>
    <w:rsid w:val="003851D9"/>
    <w:rsid w:val="00385F06"/>
    <w:rsid w:val="00391A46"/>
    <w:rsid w:val="00393163"/>
    <w:rsid w:val="003F6A0E"/>
    <w:rsid w:val="00415E63"/>
    <w:rsid w:val="00417A20"/>
    <w:rsid w:val="00417B97"/>
    <w:rsid w:val="00420A38"/>
    <w:rsid w:val="00440EAA"/>
    <w:rsid w:val="00486103"/>
    <w:rsid w:val="004F2E05"/>
    <w:rsid w:val="004F64B5"/>
    <w:rsid w:val="00514EFE"/>
    <w:rsid w:val="00522613"/>
    <w:rsid w:val="00524149"/>
    <w:rsid w:val="0052701A"/>
    <w:rsid w:val="00534059"/>
    <w:rsid w:val="00542A72"/>
    <w:rsid w:val="00591BD6"/>
    <w:rsid w:val="005964F0"/>
    <w:rsid w:val="00596EFB"/>
    <w:rsid w:val="005A23AC"/>
    <w:rsid w:val="005A5C5A"/>
    <w:rsid w:val="005A7DA8"/>
    <w:rsid w:val="005B3089"/>
    <w:rsid w:val="005F2955"/>
    <w:rsid w:val="00601E12"/>
    <w:rsid w:val="00633869"/>
    <w:rsid w:val="00646468"/>
    <w:rsid w:val="00656889"/>
    <w:rsid w:val="006A286D"/>
    <w:rsid w:val="006A6B95"/>
    <w:rsid w:val="006B6463"/>
    <w:rsid w:val="006D0367"/>
    <w:rsid w:val="006D1C01"/>
    <w:rsid w:val="00711314"/>
    <w:rsid w:val="00711A36"/>
    <w:rsid w:val="00733277"/>
    <w:rsid w:val="0074307D"/>
    <w:rsid w:val="00746A8E"/>
    <w:rsid w:val="0075052D"/>
    <w:rsid w:val="007660AC"/>
    <w:rsid w:val="00784F5C"/>
    <w:rsid w:val="007A21AB"/>
    <w:rsid w:val="007A22B8"/>
    <w:rsid w:val="007B54C4"/>
    <w:rsid w:val="007E2F10"/>
    <w:rsid w:val="007F4FE5"/>
    <w:rsid w:val="008038E6"/>
    <w:rsid w:val="00807619"/>
    <w:rsid w:val="00817743"/>
    <w:rsid w:val="00830B51"/>
    <w:rsid w:val="008B7BC5"/>
    <w:rsid w:val="008C4BB6"/>
    <w:rsid w:val="008D7B1A"/>
    <w:rsid w:val="008F2D49"/>
    <w:rsid w:val="008F4307"/>
    <w:rsid w:val="0090124F"/>
    <w:rsid w:val="009347F1"/>
    <w:rsid w:val="009550AA"/>
    <w:rsid w:val="009553B4"/>
    <w:rsid w:val="00980D2A"/>
    <w:rsid w:val="00982588"/>
    <w:rsid w:val="00A02CA7"/>
    <w:rsid w:val="00A359FB"/>
    <w:rsid w:val="00A52449"/>
    <w:rsid w:val="00AA19E5"/>
    <w:rsid w:val="00AC0DAB"/>
    <w:rsid w:val="00AC5DF9"/>
    <w:rsid w:val="00AF4D78"/>
    <w:rsid w:val="00AF7102"/>
    <w:rsid w:val="00B273C5"/>
    <w:rsid w:val="00B649AE"/>
    <w:rsid w:val="00B80FC6"/>
    <w:rsid w:val="00BA08AB"/>
    <w:rsid w:val="00BA6191"/>
    <w:rsid w:val="00BB1C5C"/>
    <w:rsid w:val="00BB6B05"/>
    <w:rsid w:val="00BC3D5F"/>
    <w:rsid w:val="00BC7536"/>
    <w:rsid w:val="00C12F91"/>
    <w:rsid w:val="00C42885"/>
    <w:rsid w:val="00C6061E"/>
    <w:rsid w:val="00C94F14"/>
    <w:rsid w:val="00CB5FA0"/>
    <w:rsid w:val="00CD029E"/>
    <w:rsid w:val="00CE32F8"/>
    <w:rsid w:val="00D14D6C"/>
    <w:rsid w:val="00D5744C"/>
    <w:rsid w:val="00D57822"/>
    <w:rsid w:val="00D65530"/>
    <w:rsid w:val="00D753D9"/>
    <w:rsid w:val="00D93156"/>
    <w:rsid w:val="00DC2EAD"/>
    <w:rsid w:val="00DF2A46"/>
    <w:rsid w:val="00E02FEA"/>
    <w:rsid w:val="00E43036"/>
    <w:rsid w:val="00E639DE"/>
    <w:rsid w:val="00EC5D7B"/>
    <w:rsid w:val="00F1251E"/>
    <w:rsid w:val="00F1539C"/>
    <w:rsid w:val="00F20B52"/>
    <w:rsid w:val="00F268EA"/>
    <w:rsid w:val="00F3228F"/>
    <w:rsid w:val="00F712B5"/>
    <w:rsid w:val="00F87C7C"/>
    <w:rsid w:val="00FC3C9C"/>
    <w:rsid w:val="00FC7F40"/>
    <w:rsid w:val="00FD78F7"/>
    <w:rsid w:val="00FD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392D9CE-9949-42B4-B9B7-65EA9ED37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415E6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BB6B05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6B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B6B05"/>
  </w:style>
  <w:style w:type="paragraph" w:styleId="CommentSubject">
    <w:name w:val="annotation subject"/>
    <w:basedOn w:val="CommentText"/>
    <w:next w:val="CommentText"/>
    <w:link w:val="CommentSubjectChar"/>
    <w:rsid w:val="00BB6B05"/>
    <w:rPr>
      <w:b/>
      <w:bCs/>
    </w:rPr>
  </w:style>
  <w:style w:type="character" w:customStyle="1" w:styleId="CommentSubjectChar">
    <w:name w:val="Comment Subject Char"/>
    <w:link w:val="CommentSubject"/>
    <w:rsid w:val="00BB6B05"/>
    <w:rPr>
      <w:b/>
      <w:bCs/>
    </w:rPr>
  </w:style>
  <w:style w:type="paragraph" w:styleId="BalloonText">
    <w:name w:val="Balloon Text"/>
    <w:basedOn w:val="Normal"/>
    <w:link w:val="BalloonTextChar"/>
    <w:rsid w:val="00BB6B0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BB6B0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649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eelance\Projects\paa\PaaSolutions\PaaApi\WordTemplate\Crimina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891E8199C2468188759A719974C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8C7190-02E8-4064-A04C-DE2270ED0BEF}"/>
      </w:docPartPr>
      <w:docPartBody>
        <w:p w:rsidR="00095288" w:rsidRDefault="00DE2AC7" w:rsidP="00DE2AC7">
          <w:pPr>
            <w:pStyle w:val="AC891E8199C2468188759A719974C5B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47E0BE46ABA43F0BFE2C127EFB4C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F93747-071C-49C3-A480-6A4EF8CA7D64}"/>
      </w:docPartPr>
      <w:docPartBody>
        <w:p w:rsidR="00095288" w:rsidRDefault="00DE2AC7" w:rsidP="00DE2AC7">
          <w:pPr>
            <w:pStyle w:val="847E0BE46ABA43F0BFE2C127EFB4C8C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034D8E8FA73455CB0BBE98F8F0D3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EEF0B-CB54-488B-B7FE-B08A06A187DD}"/>
      </w:docPartPr>
      <w:docPartBody>
        <w:p w:rsidR="00095288" w:rsidRDefault="00DE2AC7" w:rsidP="00DE2AC7">
          <w:pPr>
            <w:pStyle w:val="6034D8E8FA73455CB0BBE98F8F0D352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2800034E7A249839971AD554356E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FBE649-F5FE-4E72-8382-F811500D0E73}"/>
      </w:docPartPr>
      <w:docPartBody>
        <w:p w:rsidR="00095288" w:rsidRDefault="00DE2AC7" w:rsidP="00DE2AC7">
          <w:pPr>
            <w:pStyle w:val="52800034E7A249839971AD554356E47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BEBAC0804414DC1A187E1EE55F46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E7C70-E795-4155-B6FA-8FAC0B774D39}"/>
      </w:docPartPr>
      <w:docPartBody>
        <w:p w:rsidR="00095288" w:rsidRDefault="00DE2AC7" w:rsidP="00DE2AC7">
          <w:pPr>
            <w:pStyle w:val="8BEBAC0804414DC1A187E1EE55F4653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FE5260200904335BCFB17867E1C6C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109D2-70C0-46FC-BB84-F59BC3277F86}"/>
      </w:docPartPr>
      <w:docPartBody>
        <w:p w:rsidR="00095288" w:rsidRDefault="00DE2AC7" w:rsidP="00DE2AC7">
          <w:pPr>
            <w:pStyle w:val="DFE5260200904335BCFB17867E1C6C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381D6E9482446238F5882587CECB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E720F-1CF4-4B7C-94F0-DCB268865D90}"/>
      </w:docPartPr>
      <w:docPartBody>
        <w:p w:rsidR="00095288" w:rsidRDefault="00DE2AC7" w:rsidP="00DE2AC7">
          <w:pPr>
            <w:pStyle w:val="5381D6E9482446238F5882587CECB6C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84332B7267E40F1BC8DA8625E790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B4C2E7-D6A7-4969-BE8E-13AC28264F45}"/>
      </w:docPartPr>
      <w:docPartBody>
        <w:p w:rsidR="00095288" w:rsidRDefault="00DE2AC7" w:rsidP="00DE2AC7">
          <w:pPr>
            <w:pStyle w:val="D84332B7267E40F1BC8DA8625E79030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635E846C9164C18B5C7B98349362C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FBCBC-E682-4ABD-A284-00DCC094ECBC}"/>
      </w:docPartPr>
      <w:docPartBody>
        <w:p w:rsidR="00A32E84" w:rsidRDefault="00095288" w:rsidP="00095288">
          <w:pPr>
            <w:pStyle w:val="0635E846C9164C18B5C7B98349362CA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5641565A18448468B41AD2A914F1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D4803-72B4-4F37-8AAD-6C43151E8E3F}"/>
      </w:docPartPr>
      <w:docPartBody>
        <w:p w:rsidR="00A32E84" w:rsidRDefault="00095288" w:rsidP="00095288">
          <w:pPr>
            <w:pStyle w:val="15641565A18448468B41AD2A914F1A7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534295E9C9E497E8C2910A34CA1A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98617-B319-4994-A181-5BBB379DC441}"/>
      </w:docPartPr>
      <w:docPartBody>
        <w:p w:rsidR="00A32E84" w:rsidRDefault="00095288" w:rsidP="00095288">
          <w:pPr>
            <w:pStyle w:val="F534295E9C9E497E8C2910A34CA1AC4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9911996B08D407A9EA641AE76532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C021-3A77-43ED-98F4-29276961001D}"/>
      </w:docPartPr>
      <w:docPartBody>
        <w:p w:rsidR="00A32E84" w:rsidRDefault="00095288" w:rsidP="00095288">
          <w:pPr>
            <w:pStyle w:val="49911996B08D407A9EA641AE76532B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8EBC9662794E3D80FCB7B40220A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6F37D-AE2C-43C1-8304-8F66CD4793CD}"/>
      </w:docPartPr>
      <w:docPartBody>
        <w:p w:rsidR="00A32E84" w:rsidRDefault="00095288" w:rsidP="00095288">
          <w:pPr>
            <w:pStyle w:val="BA8EBC9662794E3D80FCB7B40220AF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E757780DA4645338D8134E1602FF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E9C24-82ED-46C6-8DA9-DA0C9D5C846C}"/>
      </w:docPartPr>
      <w:docPartBody>
        <w:p w:rsidR="00A32E84" w:rsidRDefault="00095288" w:rsidP="00095288">
          <w:pPr>
            <w:pStyle w:val="7E757780DA4645338D8134E1602FFC6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B2544D84DAF4EEA9355EF3A3907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54D50-E701-4E88-B93B-BF0C7DA5F799}"/>
      </w:docPartPr>
      <w:docPartBody>
        <w:p w:rsidR="00A32E84" w:rsidRDefault="00095288" w:rsidP="00095288">
          <w:pPr>
            <w:pStyle w:val="3B2544D84DAF4EEA9355EF3A3907D21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138975148E474E8372633A9FFB1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BE14CF-DB28-4C25-9068-713C72669170}"/>
      </w:docPartPr>
      <w:docPartBody>
        <w:p w:rsidR="00A32E84" w:rsidRDefault="00095288" w:rsidP="00095288">
          <w:pPr>
            <w:pStyle w:val="E6138975148E474E8372633A9FFB131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08445FF91B24A9FBFF3A41388C3E4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F0F60-71B5-44D6-82CF-E9150C4208B0}"/>
      </w:docPartPr>
      <w:docPartBody>
        <w:p w:rsidR="00A32E84" w:rsidRDefault="00095288" w:rsidP="00095288">
          <w:pPr>
            <w:pStyle w:val="808445FF91B24A9FBFF3A41388C3E4C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E578A-8493-4A55-9087-646A20C67FBE}"/>
      </w:docPartPr>
      <w:docPartBody>
        <w:p w:rsidR="00F22FFC" w:rsidRDefault="00534373">
          <w:r w:rsidRPr="00E3726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E2AC7"/>
    <w:rsid w:val="00095288"/>
    <w:rsid w:val="00155C7B"/>
    <w:rsid w:val="00161C7D"/>
    <w:rsid w:val="00320AF7"/>
    <w:rsid w:val="00375FAB"/>
    <w:rsid w:val="003C7859"/>
    <w:rsid w:val="00534373"/>
    <w:rsid w:val="006A3F4E"/>
    <w:rsid w:val="007E6049"/>
    <w:rsid w:val="0085722D"/>
    <w:rsid w:val="009027DC"/>
    <w:rsid w:val="0093759F"/>
    <w:rsid w:val="00A32E84"/>
    <w:rsid w:val="00A42042"/>
    <w:rsid w:val="00C62505"/>
    <w:rsid w:val="00C71D82"/>
    <w:rsid w:val="00C76E57"/>
    <w:rsid w:val="00D569F2"/>
    <w:rsid w:val="00DE2AC7"/>
    <w:rsid w:val="00E43CA9"/>
    <w:rsid w:val="00F2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4373"/>
    <w:rPr>
      <w:color w:val="808080"/>
    </w:rPr>
  </w:style>
  <w:style w:type="paragraph" w:customStyle="1" w:styleId="AC891E8199C2468188759A719974C5B3">
    <w:name w:val="AC891E8199C2468188759A719974C5B3"/>
    <w:rsid w:val="00DE2AC7"/>
  </w:style>
  <w:style w:type="paragraph" w:customStyle="1" w:styleId="847E0BE46ABA43F0BFE2C127EFB4C8CE">
    <w:name w:val="847E0BE46ABA43F0BFE2C127EFB4C8CE"/>
    <w:rsid w:val="00DE2AC7"/>
  </w:style>
  <w:style w:type="paragraph" w:customStyle="1" w:styleId="6034D8E8FA73455CB0BBE98F8F0D3522">
    <w:name w:val="6034D8E8FA73455CB0BBE98F8F0D3522"/>
    <w:rsid w:val="00DE2AC7"/>
  </w:style>
  <w:style w:type="paragraph" w:customStyle="1" w:styleId="52800034E7A249839971AD554356E473">
    <w:name w:val="52800034E7A249839971AD554356E473"/>
    <w:rsid w:val="00DE2AC7"/>
  </w:style>
  <w:style w:type="paragraph" w:customStyle="1" w:styleId="8BEBAC0804414DC1A187E1EE55F4653A">
    <w:name w:val="8BEBAC0804414DC1A187E1EE55F4653A"/>
    <w:rsid w:val="00DE2AC7"/>
  </w:style>
  <w:style w:type="paragraph" w:customStyle="1" w:styleId="DFE5260200904335BCFB17867E1C6C79">
    <w:name w:val="DFE5260200904335BCFB17867E1C6C79"/>
    <w:rsid w:val="00DE2AC7"/>
  </w:style>
  <w:style w:type="paragraph" w:customStyle="1" w:styleId="5381D6E9482446238F5882587CECB6C2">
    <w:name w:val="5381D6E9482446238F5882587CECB6C2"/>
    <w:rsid w:val="00DE2AC7"/>
  </w:style>
  <w:style w:type="paragraph" w:customStyle="1" w:styleId="D84332B7267E40F1BC8DA8625E79030E">
    <w:name w:val="D84332B7267E40F1BC8DA8625E79030E"/>
    <w:rsid w:val="00DE2AC7"/>
  </w:style>
  <w:style w:type="paragraph" w:customStyle="1" w:styleId="0635E846C9164C18B5C7B98349362CAA">
    <w:name w:val="0635E846C9164C18B5C7B98349362CAA"/>
    <w:rsid w:val="00095288"/>
  </w:style>
  <w:style w:type="paragraph" w:customStyle="1" w:styleId="15641565A18448468B41AD2A914F1A74">
    <w:name w:val="15641565A18448468B41AD2A914F1A74"/>
    <w:rsid w:val="00095288"/>
  </w:style>
  <w:style w:type="paragraph" w:customStyle="1" w:styleId="F534295E9C9E497E8C2910A34CA1AC40">
    <w:name w:val="F534295E9C9E497E8C2910A34CA1AC40"/>
    <w:rsid w:val="00095288"/>
  </w:style>
  <w:style w:type="paragraph" w:customStyle="1" w:styleId="8C0C046DB8A44B14BF752E63AE36578F">
    <w:name w:val="8C0C046DB8A44B14BF752E63AE36578F"/>
    <w:rsid w:val="00095288"/>
  </w:style>
  <w:style w:type="paragraph" w:customStyle="1" w:styleId="49911996B08D407A9EA641AE76532BCF">
    <w:name w:val="49911996B08D407A9EA641AE76532BCF"/>
    <w:rsid w:val="00095288"/>
  </w:style>
  <w:style w:type="paragraph" w:customStyle="1" w:styleId="BA8EBC9662794E3D80FCB7B40220AF87">
    <w:name w:val="BA8EBC9662794E3D80FCB7B40220AF87"/>
    <w:rsid w:val="00095288"/>
  </w:style>
  <w:style w:type="paragraph" w:customStyle="1" w:styleId="7E757780DA4645338D8134E1602FFC6F">
    <w:name w:val="7E757780DA4645338D8134E1602FFC6F"/>
    <w:rsid w:val="00095288"/>
  </w:style>
  <w:style w:type="paragraph" w:customStyle="1" w:styleId="3B2544D84DAF4EEA9355EF3A3907D21F">
    <w:name w:val="3B2544D84DAF4EEA9355EF3A3907D21F"/>
    <w:rsid w:val="00095288"/>
  </w:style>
  <w:style w:type="paragraph" w:customStyle="1" w:styleId="E6138975148E474E8372633A9FFB1319">
    <w:name w:val="E6138975148E474E8372633A9FFB1319"/>
    <w:rsid w:val="00095288"/>
  </w:style>
  <w:style w:type="paragraph" w:customStyle="1" w:styleId="808445FF91B24A9FBFF3A41388C3E4C0">
    <w:name w:val="808445FF91B24A9FBFF3A41388C3E4C0"/>
    <w:rsid w:val="00095288"/>
  </w:style>
  <w:style w:type="paragraph" w:customStyle="1" w:styleId="6A75AE26FC04425EACB502BC6FC4FEAC">
    <w:name w:val="6A75AE26FC04425EACB502BC6FC4FEAC"/>
    <w:rsid w:val="00375FAB"/>
    <w:pPr>
      <w:spacing w:after="160" w:line="259" w:lineRule="auto"/>
    </w:pPr>
  </w:style>
  <w:style w:type="paragraph" w:customStyle="1" w:styleId="22276965495B48C6A91971A39A90D77E">
    <w:name w:val="22276965495B48C6A91971A39A90D77E"/>
    <w:rsid w:val="00C62505"/>
    <w:pPr>
      <w:spacing w:after="160" w:line="259" w:lineRule="auto"/>
    </w:pPr>
  </w:style>
  <w:style w:type="paragraph" w:customStyle="1" w:styleId="10B47716CDD943458F24C5BCAA910D3A">
    <w:name w:val="10B47716CDD943458F24C5BCAA910D3A"/>
    <w:rsid w:val="003C785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Criminal</Template>
  <TotalTime>12</TotalTime>
  <Pages>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Vinh Nguyen</cp:lastModifiedBy>
  <cp:revision>23</cp:revision>
  <cp:lastPrinted>2003-01-14T02:56:00Z</cp:lastPrinted>
  <dcterms:created xsi:type="dcterms:W3CDTF">2016-01-16T21:33:00Z</dcterms:created>
  <dcterms:modified xsi:type="dcterms:W3CDTF">2016-06-20T01:11:00Z</dcterms:modified>
</cp:coreProperties>
</file>