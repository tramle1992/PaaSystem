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vertAnchor="text" w:tblpY="1"/>
        <w:tblW w:w="10908" w:type="dxa"/>
        <w:tblLook w:val="0000" w:firstRow="0" w:lastRow="0" w:firstColumn="0" w:lastColumn="0" w:noHBand="0" w:noVBand="0"/>
      </w:tblPr>
      <w:tblGrid>
        <w:gridCol w:w="3677"/>
        <w:gridCol w:w="2641"/>
        <w:gridCol w:w="4590"/>
      </w:tblGrid>
      <w:tr w:rsidR="004C3FC6" w:rsidRPr="00B62A0D" w:rsidTr="00146424">
        <w:trPr>
          <w:trHeight w:val="540"/>
        </w:trPr>
        <w:tc>
          <w:tcPr>
            <w:tcW w:w="10908" w:type="dxa"/>
            <w:gridSpan w:val="3"/>
          </w:tcPr>
          <w:p w:rsidR="004C3FC6" w:rsidRPr="00B62A0D" w:rsidRDefault="004C3FC6" w:rsidP="00124A92">
            <w:pPr>
              <w:jc w:val="center"/>
              <w:rPr>
                <w:rFonts w:ascii="Franklin Gothic Demi Cond" w:hAnsi="Franklin Gothic Demi Cond"/>
                <w:b/>
                <w:i/>
                <w:sz w:val="60"/>
                <w:szCs w:val="60"/>
              </w:rPr>
            </w:pPr>
          </w:p>
        </w:tc>
      </w:tr>
      <w:tr w:rsidR="004C3FC6" w:rsidRPr="00375641" w:rsidTr="00146424">
        <w:trPr>
          <w:trHeight w:val="765"/>
        </w:trPr>
        <w:tc>
          <w:tcPr>
            <w:tcW w:w="3677" w:type="dxa"/>
          </w:tcPr>
          <w:p w:rsidR="004C3FC6" w:rsidRPr="00375641" w:rsidRDefault="004C3FC6" w:rsidP="00124A92">
            <w:pPr>
              <w:jc w:val="center"/>
              <w:rPr>
                <w:rFonts w:ascii="Franklin Gothic Demi Cond" w:hAnsi="Franklin Gothic Demi Cond"/>
                <w:b/>
                <w:i/>
                <w:noProof/>
                <w:sz w:val="20"/>
                <w:szCs w:val="20"/>
              </w:rPr>
            </w:pPr>
          </w:p>
        </w:tc>
        <w:tc>
          <w:tcPr>
            <w:tcW w:w="2641" w:type="dxa"/>
          </w:tcPr>
          <w:p w:rsidR="004C3FC6" w:rsidRPr="00375641" w:rsidRDefault="004C3FC6" w:rsidP="00124A92">
            <w:pPr>
              <w:jc w:val="center"/>
              <w:rPr>
                <w:rFonts w:ascii="Franklin Gothic Demi Cond" w:hAnsi="Franklin Gothic Demi Cond"/>
                <w:b/>
                <w:i/>
                <w:noProof/>
                <w:sz w:val="20"/>
                <w:szCs w:val="20"/>
              </w:rPr>
            </w:pPr>
          </w:p>
        </w:tc>
        <w:tc>
          <w:tcPr>
            <w:tcW w:w="4590" w:type="dxa"/>
          </w:tcPr>
          <w:p w:rsidR="004C3FC6" w:rsidRPr="00375641" w:rsidRDefault="00146424" w:rsidP="00124A92">
            <w:pPr>
              <w:jc w:val="center"/>
              <w:rPr>
                <w:rFonts w:ascii="Franklin Gothic Demi Cond" w:hAnsi="Franklin Gothic Demi Cond"/>
                <w:b/>
                <w:i/>
                <w:noProof/>
                <w:sz w:val="20"/>
                <w:szCs w:val="20"/>
              </w:rPr>
            </w:pPr>
            <w:r>
              <w:rPr>
                <w:b/>
                <w:i/>
                <w:noProof/>
                <w:sz w:val="60"/>
                <w:szCs w:val="60"/>
              </w:rPr>
              <w:drawing>
                <wp:anchor distT="0" distB="0" distL="114300" distR="114300" simplePos="0" relativeHeight="251659264" behindDoc="1" locked="0" layoutInCell="1" allowOverlap="1" wp14:anchorId="4FF7A3F5" wp14:editId="6A59CD3C">
                  <wp:simplePos x="0" y="0"/>
                  <wp:positionH relativeFrom="column">
                    <wp:posOffset>-3840480</wp:posOffset>
                  </wp:positionH>
                  <wp:positionV relativeFrom="paragraph">
                    <wp:posOffset>-480060</wp:posOffset>
                  </wp:positionV>
                  <wp:extent cx="6638925" cy="1114425"/>
                  <wp:effectExtent l="0" t="0" r="0" b="0"/>
                  <wp:wrapNone/>
                  <wp:docPr id="1" name="Picture 1" descr="Criminal Repo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riminal Repo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925" cy="111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46424" w:rsidRPr="00375641" w:rsidTr="00146424">
        <w:trPr>
          <w:trHeight w:val="270"/>
        </w:trPr>
        <w:tc>
          <w:tcPr>
            <w:tcW w:w="3677" w:type="dxa"/>
          </w:tcPr>
          <w:p w:rsidR="00146424" w:rsidRPr="00375641" w:rsidRDefault="00146424" w:rsidP="00124A92">
            <w:pPr>
              <w:jc w:val="center"/>
              <w:rPr>
                <w:rFonts w:ascii="Franklin Gothic Demi Cond" w:hAnsi="Franklin Gothic Demi Cond"/>
                <w:b/>
                <w:i/>
                <w:noProof/>
                <w:sz w:val="28"/>
                <w:szCs w:val="28"/>
              </w:rPr>
            </w:pPr>
          </w:p>
        </w:tc>
        <w:sdt>
          <w:sdtPr>
            <w:rPr>
              <w:rFonts w:ascii="Franklin Gothic Demi Cond" w:hAnsi="Franklin Gothic Demi Cond"/>
              <w:i/>
              <w:color w:val="000000" w:themeColor="text1"/>
              <w:sz w:val="28"/>
              <w:szCs w:val="28"/>
            </w:rPr>
            <w:alias w:val="CriminalReportHeader_ApplicantName"/>
            <w:tag w:val="CriminalReportHeader_ApplicantNameTag"/>
            <w:id w:val="-2902457"/>
            <w:placeholder>
              <w:docPart w:val="A8928765B0414505903485DE666D54BE"/>
            </w:placeholder>
            <w:showingPlcHdr/>
            <w:text/>
          </w:sdtPr>
          <w:sdtContent>
            <w:tc>
              <w:tcPr>
                <w:tcW w:w="7231" w:type="dxa"/>
                <w:gridSpan w:val="2"/>
                <w:vAlign w:val="bottom"/>
              </w:tcPr>
              <w:p w:rsidR="00146424" w:rsidRPr="00146424" w:rsidRDefault="00146424" w:rsidP="00146424">
                <w:pPr>
                  <w:jc w:val="right"/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28"/>
                  </w:rPr>
                </w:pPr>
                <w:r w:rsidRPr="00146424">
                  <w:rPr>
                    <w:rStyle w:val="PlaceholderText"/>
                    <w:rFonts w:ascii="Franklin Gothic Demi Cond" w:hAnsi="Franklin Gothic Demi Cond"/>
                    <w:i/>
                    <w:sz w:val="28"/>
                    <w:szCs w:val="28"/>
                  </w:rPr>
                  <w:t>Click or tap here to enter text.</w:t>
                </w:r>
              </w:p>
            </w:tc>
          </w:sdtContent>
        </w:sdt>
      </w:tr>
    </w:tbl>
    <w:p w:rsidR="00391A46" w:rsidRDefault="00391A46">
      <w:bookmarkStart w:id="0" w:name="_GoBack"/>
      <w:bookmarkEnd w:id="0"/>
    </w:p>
    <w:tbl>
      <w:tblPr>
        <w:tblpPr w:leftFromText="187" w:rightFromText="187" w:vertAnchor="text" w:horzAnchor="margin" w:tblpY="-11"/>
        <w:tblW w:w="11045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080"/>
        <w:gridCol w:w="3847"/>
        <w:gridCol w:w="221"/>
        <w:gridCol w:w="857"/>
        <w:gridCol w:w="403"/>
        <w:gridCol w:w="1620"/>
        <w:gridCol w:w="1350"/>
        <w:gridCol w:w="1667"/>
      </w:tblGrid>
      <w:tr w:rsidR="0090124F" w:rsidRPr="0028283C" w:rsidTr="008B42CB">
        <w:trPr>
          <w:trHeight w:hRule="exact" w:val="547"/>
        </w:trPr>
        <w:tc>
          <w:tcPr>
            <w:tcW w:w="1080" w:type="dxa"/>
            <w:shd w:val="clear" w:color="auto" w:fill="FFFFFF"/>
          </w:tcPr>
          <w:p w:rsidR="0090124F" w:rsidRPr="0028283C" w:rsidRDefault="0090124F" w:rsidP="00807619">
            <w:pPr>
              <w:tabs>
                <w:tab w:val="left" w:pos="1335"/>
              </w:tabs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Client:</w:t>
            </w:r>
            <w:r w:rsidRPr="0028283C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ab/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Client"/>
            <w:tag w:val="ResidentialHeader_Client"/>
            <w:id w:val="60023086"/>
            <w:placeholder>
              <w:docPart w:val="437FCDF1B6FC435A81E272AD716A1C6E"/>
            </w:placeholder>
            <w:showingPlcHdr/>
          </w:sdtPr>
          <w:sdtEndPr/>
          <w:sdtContent>
            <w:tc>
              <w:tcPr>
                <w:tcW w:w="6948" w:type="dxa"/>
                <w:gridSpan w:val="5"/>
                <w:shd w:val="clear" w:color="auto" w:fill="FFFFFF"/>
              </w:tcPr>
              <w:p w:rsidR="0090124F" w:rsidRPr="0028283C" w:rsidRDefault="00545EED" w:rsidP="00807619">
                <w:pPr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3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50" w:type="dxa"/>
            <w:shd w:val="clear" w:color="auto" w:fill="FFFFFF"/>
          </w:tcPr>
          <w:p w:rsidR="0090124F" w:rsidRPr="0028283C" w:rsidRDefault="00BB6B05" w:rsidP="00BB6B05">
            <w:pP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Received</w:t>
            </w:r>
            <w:r w:rsidR="0090124F" w:rsidRPr="0028283C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ReceivedDate"/>
            <w:tag w:val="ResidentialHeader_ReceivedDate"/>
            <w:id w:val="60023088"/>
            <w:placeholder>
              <w:docPart w:val="A429B62F0B094AA0904694A5E6559302"/>
            </w:placeholder>
            <w:showingPlcHdr/>
          </w:sdtPr>
          <w:sdtEndPr/>
          <w:sdtContent>
            <w:tc>
              <w:tcPr>
                <w:tcW w:w="1667" w:type="dxa"/>
                <w:shd w:val="clear" w:color="auto" w:fill="FFFFFF"/>
              </w:tcPr>
              <w:p w:rsidR="0090124F" w:rsidRPr="0028283C" w:rsidRDefault="00545EED" w:rsidP="00807619">
                <w:pPr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A52449" w:rsidRPr="0028283C" w:rsidTr="008B42CB">
        <w:trPr>
          <w:trHeight w:hRule="exact" w:val="288"/>
        </w:trPr>
        <w:tc>
          <w:tcPr>
            <w:tcW w:w="1080" w:type="dxa"/>
            <w:shd w:val="clear" w:color="auto" w:fill="FFFFFF"/>
          </w:tcPr>
          <w:p w:rsidR="00A52449" w:rsidRPr="0028283C" w:rsidRDefault="00A52449" w:rsidP="00807619">
            <w:pPr>
              <w:tabs>
                <w:tab w:val="left" w:pos="1335"/>
              </w:tabs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</w:p>
        </w:tc>
        <w:tc>
          <w:tcPr>
            <w:tcW w:w="3847" w:type="dxa"/>
            <w:shd w:val="clear" w:color="auto" w:fill="FFFFFF"/>
          </w:tcPr>
          <w:p w:rsidR="00A52449" w:rsidRPr="0028283C" w:rsidRDefault="00A52449" w:rsidP="00807619">
            <w:pPr>
              <w:rPr>
                <w:rFonts w:ascii="Franklin Gothic Demi Cond" w:hAnsi="Franklin Gothic Demi Cond"/>
                <w:i/>
                <w:color w:val="000000" w:themeColor="text1"/>
                <w:sz w:val="28"/>
                <w:szCs w:val="36"/>
              </w:rPr>
            </w:pPr>
          </w:p>
        </w:tc>
        <w:tc>
          <w:tcPr>
            <w:tcW w:w="1078" w:type="dxa"/>
            <w:gridSpan w:val="2"/>
            <w:shd w:val="clear" w:color="auto" w:fill="FFFFFF"/>
          </w:tcPr>
          <w:p w:rsidR="00A52449" w:rsidRPr="0028283C" w:rsidRDefault="00A52449" w:rsidP="00807619">
            <w:pP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</w:p>
        </w:tc>
        <w:tc>
          <w:tcPr>
            <w:tcW w:w="2023" w:type="dxa"/>
            <w:gridSpan w:val="2"/>
            <w:shd w:val="clear" w:color="auto" w:fill="FFFFFF"/>
          </w:tcPr>
          <w:p w:rsidR="00A52449" w:rsidRPr="0028283C" w:rsidRDefault="00A52449" w:rsidP="00807619">
            <w:pPr>
              <w:rPr>
                <w:rFonts w:ascii="Franklin Gothic Demi Cond" w:hAnsi="Franklin Gothic Demi Cond"/>
                <w:i/>
                <w:color w:val="000000" w:themeColor="text1"/>
                <w:sz w:val="28"/>
                <w:szCs w:val="36"/>
              </w:rPr>
            </w:pPr>
          </w:p>
        </w:tc>
        <w:tc>
          <w:tcPr>
            <w:tcW w:w="1350" w:type="dxa"/>
            <w:shd w:val="clear" w:color="auto" w:fill="FFFFFF"/>
          </w:tcPr>
          <w:p w:rsidR="00A52449" w:rsidRPr="0028283C" w:rsidRDefault="00A52449" w:rsidP="00807619">
            <w:pP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</w:p>
        </w:tc>
        <w:tc>
          <w:tcPr>
            <w:tcW w:w="1667" w:type="dxa"/>
            <w:shd w:val="clear" w:color="auto" w:fill="FFFFFF"/>
          </w:tcPr>
          <w:p w:rsidR="00A52449" w:rsidRPr="0028283C" w:rsidRDefault="00A52449" w:rsidP="00807619">
            <w:pPr>
              <w:rPr>
                <w:rFonts w:ascii="Franklin Gothic Demi" w:hAnsi="Franklin Gothic Demi"/>
                <w:i/>
                <w:color w:val="000000" w:themeColor="text1"/>
                <w:sz w:val="28"/>
                <w:szCs w:val="36"/>
              </w:rPr>
            </w:pPr>
          </w:p>
        </w:tc>
      </w:tr>
      <w:tr w:rsidR="00A52449" w:rsidRPr="0028283C" w:rsidTr="00674659">
        <w:trPr>
          <w:trHeight w:hRule="exact" w:val="547"/>
        </w:trPr>
        <w:tc>
          <w:tcPr>
            <w:tcW w:w="1080" w:type="dxa"/>
            <w:shd w:val="clear" w:color="auto" w:fill="FFFFFF"/>
          </w:tcPr>
          <w:p w:rsidR="00A52449" w:rsidRPr="0028283C" w:rsidRDefault="00BB6B05" w:rsidP="00807619">
            <w:pPr>
              <w:rPr>
                <w:rFonts w:ascii="Franklin Gothic Demi Cond" w:hAnsi="Franklin Gothic Demi Cond"/>
                <w:i/>
                <w:color w:val="000000" w:themeColor="text1"/>
                <w:sz w:val="28"/>
                <w:szCs w:val="32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Unit</w:t>
            </w:r>
            <w:r w:rsidR="00A52449" w:rsidRPr="0028283C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UnitNumber"/>
            <w:tag w:val="ResidentialHeader_UnitNumber"/>
            <w:id w:val="60023090"/>
            <w:placeholder>
              <w:docPart w:val="3183D3D5470A4897B6D0A5ED0AAD26A6"/>
            </w:placeholder>
            <w:showingPlcHdr/>
          </w:sdtPr>
          <w:sdtEndPr/>
          <w:sdtContent>
            <w:tc>
              <w:tcPr>
                <w:tcW w:w="4068" w:type="dxa"/>
                <w:gridSpan w:val="2"/>
                <w:shd w:val="clear" w:color="auto" w:fill="FFFFFF"/>
              </w:tcPr>
              <w:p w:rsidR="00A52449" w:rsidRPr="0028283C" w:rsidRDefault="00545EED" w:rsidP="00807619">
                <w:pPr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3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260" w:type="dxa"/>
            <w:gridSpan w:val="2"/>
            <w:shd w:val="clear" w:color="auto" w:fill="FFFFFF"/>
          </w:tcPr>
          <w:p w:rsidR="00A52449" w:rsidRPr="0028283C" w:rsidRDefault="00A52449" w:rsidP="00807619">
            <w:pP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Rent: $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RentAmount"/>
            <w:tag w:val="ResidentialHeader_RentAmount"/>
            <w:id w:val="60023092"/>
            <w:placeholder>
              <w:docPart w:val="EB9833E0DA23439E97A9074EE5272756"/>
            </w:placeholder>
            <w:showingPlcHdr/>
          </w:sdtPr>
          <w:sdtEndPr/>
          <w:sdtContent>
            <w:tc>
              <w:tcPr>
                <w:tcW w:w="1620" w:type="dxa"/>
                <w:shd w:val="clear" w:color="auto" w:fill="FFFFFF"/>
              </w:tcPr>
              <w:p w:rsidR="00A52449" w:rsidRPr="0028283C" w:rsidRDefault="00545EED" w:rsidP="00807619">
                <w:pPr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3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50" w:type="dxa"/>
            <w:shd w:val="clear" w:color="auto" w:fill="FFFFFF"/>
          </w:tcPr>
          <w:p w:rsidR="00A52449" w:rsidRPr="0028283C" w:rsidRDefault="00A52449" w:rsidP="00807619">
            <w:pP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Move In: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MoveInDate"/>
            <w:tag w:val="ResidentialHeader_MoveInDate"/>
            <w:id w:val="60023094"/>
            <w:placeholder>
              <w:docPart w:val="424141542B0E43149BCE00E9857FD2BB"/>
            </w:placeholder>
            <w:showingPlcHdr/>
          </w:sdtPr>
          <w:sdtEndPr/>
          <w:sdtContent>
            <w:tc>
              <w:tcPr>
                <w:tcW w:w="1667" w:type="dxa"/>
                <w:shd w:val="clear" w:color="auto" w:fill="FFFFFF"/>
              </w:tcPr>
              <w:p w:rsidR="00A52449" w:rsidRPr="0028283C" w:rsidRDefault="00545EED" w:rsidP="00807619">
                <w:pPr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</w:tbl>
    <w:p w:rsidR="00AA19E5" w:rsidRDefault="00AA19E5" w:rsidP="00AA19E5">
      <w:r>
        <w:rPr>
          <w:rFonts w:ascii="Franklin Gothic Heavy" w:hAnsi="Franklin Gothic Heavy"/>
          <w:color w:val="B09743"/>
          <w:sz w:val="32"/>
        </w:rPr>
        <w:t>Applicant Information</w:t>
      </w:r>
    </w:p>
    <w:p w:rsidR="00AA19E5" w:rsidRDefault="00AA19E5" w:rsidP="00AA19E5"/>
    <w:tbl>
      <w:tblPr>
        <w:tblpPr w:leftFromText="187" w:rightFromText="187" w:vertAnchor="text" w:horzAnchor="margin" w:tblpXSpec="center" w:tblpY="1"/>
        <w:tblW w:w="10800" w:type="dxa"/>
        <w:tblLayout w:type="fixed"/>
        <w:tblLook w:val="0000" w:firstRow="0" w:lastRow="0" w:firstColumn="0" w:lastColumn="0" w:noHBand="0" w:noVBand="0"/>
      </w:tblPr>
      <w:tblGrid>
        <w:gridCol w:w="1800"/>
        <w:gridCol w:w="9000"/>
      </w:tblGrid>
      <w:tr w:rsidR="00AA19E5" w:rsidRPr="0028283C" w:rsidTr="006A286D">
        <w:trPr>
          <w:trHeight w:val="405"/>
        </w:trPr>
        <w:tc>
          <w:tcPr>
            <w:tcW w:w="1800" w:type="dxa"/>
            <w:shd w:val="clear" w:color="auto" w:fill="auto"/>
          </w:tcPr>
          <w:p w:rsidR="00AA19E5" w:rsidRPr="0028283C" w:rsidRDefault="00AA19E5" w:rsidP="006A286D">
            <w:pPr>
              <w:jc w:val="right"/>
              <w:rPr>
                <w:rFonts w:ascii="Franklin Gothic Demi Cond" w:hAnsi="Franklin Gothic Demi Cond"/>
                <w:b/>
                <w:color w:val="000000" w:themeColor="text1"/>
                <w:szCs w:val="32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Name: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Applicant_Name"/>
            <w:tag w:val="Applicant_NameTag"/>
            <w:id w:val="32423671"/>
            <w:placeholder>
              <w:docPart w:val="22A777450A494EFD88975B2848DF703A"/>
            </w:placeholder>
            <w:showingPlcHdr/>
          </w:sdtPr>
          <w:sdtEndPr/>
          <w:sdtContent>
            <w:tc>
              <w:tcPr>
                <w:tcW w:w="9000" w:type="dxa"/>
                <w:shd w:val="clear" w:color="auto" w:fill="auto"/>
              </w:tcPr>
              <w:p w:rsidR="00AA19E5" w:rsidRPr="0028283C" w:rsidRDefault="00E912C7" w:rsidP="006A286D">
                <w:pPr>
                  <w:rPr>
                    <w:i/>
                    <w:color w:val="000000" w:themeColor="text1"/>
                    <w:sz w:val="32"/>
                    <w:szCs w:val="32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AA19E5" w:rsidRPr="0028283C" w:rsidTr="006A286D">
        <w:trPr>
          <w:trHeight w:val="403"/>
        </w:trPr>
        <w:tc>
          <w:tcPr>
            <w:tcW w:w="1800" w:type="dxa"/>
            <w:shd w:val="clear" w:color="auto" w:fill="auto"/>
          </w:tcPr>
          <w:p w:rsidR="00AA19E5" w:rsidRPr="0028283C" w:rsidRDefault="00AA19E5" w:rsidP="006A286D">
            <w:pPr>
              <w:jc w:val="right"/>
              <w:rPr>
                <w:rFonts w:ascii="Franklin Gothic Demi Cond" w:hAnsi="Franklin Gothic Demi Cond"/>
                <w:color w:val="000000" w:themeColor="text1"/>
                <w:szCs w:val="32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32"/>
              </w:rPr>
              <w:t>Date of Birth: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Applicant_BirthDate"/>
            <w:tag w:val="Applicant_BirthDateTag"/>
            <w:id w:val="67691206"/>
            <w:placeholder>
              <w:docPart w:val="AA70B21AF85A47E4AE814B7AB0D767B3"/>
            </w:placeholder>
            <w:showingPlcHdr/>
          </w:sdtPr>
          <w:sdtEndPr/>
          <w:sdtContent>
            <w:tc>
              <w:tcPr>
                <w:tcW w:w="9000" w:type="dxa"/>
                <w:shd w:val="clear" w:color="auto" w:fill="auto"/>
              </w:tcPr>
              <w:p w:rsidR="00AA19E5" w:rsidRPr="0028283C" w:rsidRDefault="00E912C7" w:rsidP="006A286D">
                <w:pPr>
                  <w:rPr>
                    <w:i/>
                    <w:color w:val="000000" w:themeColor="text1"/>
                    <w:sz w:val="28"/>
                    <w:szCs w:val="28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AA19E5" w:rsidRPr="0028283C" w:rsidTr="006A286D">
        <w:trPr>
          <w:trHeight w:val="403"/>
        </w:trPr>
        <w:tc>
          <w:tcPr>
            <w:tcW w:w="1800" w:type="dxa"/>
            <w:shd w:val="clear" w:color="auto" w:fill="auto"/>
          </w:tcPr>
          <w:p w:rsidR="00AA19E5" w:rsidRPr="0028283C" w:rsidRDefault="00AA19E5" w:rsidP="006A286D">
            <w:pPr>
              <w:jc w:val="right"/>
              <w:rPr>
                <w:rFonts w:ascii="Franklin Gothic Demi Cond" w:hAnsi="Franklin Gothic Demi Cond"/>
                <w:color w:val="000000" w:themeColor="text1"/>
                <w:szCs w:val="32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32"/>
              </w:rPr>
              <w:t>Address: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Applicant_Address"/>
            <w:tag w:val="Applicant_AddressTag"/>
            <w:id w:val="67691207"/>
            <w:placeholder>
              <w:docPart w:val="A03B17B281DD4636B2E94610264C9A45"/>
            </w:placeholder>
            <w:showingPlcHdr/>
          </w:sdtPr>
          <w:sdtEndPr/>
          <w:sdtContent>
            <w:tc>
              <w:tcPr>
                <w:tcW w:w="9000" w:type="dxa"/>
                <w:shd w:val="clear" w:color="auto" w:fill="auto"/>
              </w:tcPr>
              <w:p w:rsidR="00AA19E5" w:rsidRPr="0028283C" w:rsidRDefault="00E912C7" w:rsidP="006A286D">
                <w:pPr>
                  <w:rPr>
                    <w:i/>
                    <w:color w:val="000000" w:themeColor="text1"/>
                    <w:sz w:val="28"/>
                    <w:szCs w:val="28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AA19E5" w:rsidRPr="0028283C" w:rsidTr="006A286D">
        <w:trPr>
          <w:trHeight w:val="403"/>
        </w:trPr>
        <w:tc>
          <w:tcPr>
            <w:tcW w:w="1800" w:type="dxa"/>
            <w:shd w:val="clear" w:color="auto" w:fill="auto"/>
          </w:tcPr>
          <w:p w:rsidR="00AA19E5" w:rsidRPr="0028283C" w:rsidRDefault="00AA19E5" w:rsidP="006A286D">
            <w:pPr>
              <w:jc w:val="right"/>
              <w:rPr>
                <w:rFonts w:ascii="Franklin Gothic Demi Cond" w:hAnsi="Franklin Gothic Demi Cond"/>
                <w:color w:val="000000" w:themeColor="text1"/>
                <w:szCs w:val="32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32"/>
              </w:rPr>
              <w:t>SS#: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Applicant_SS"/>
            <w:tag w:val="Applicant_SSTag"/>
            <w:id w:val="67691208"/>
            <w:placeholder>
              <w:docPart w:val="CD19DB3BCE5E431DB61B2D6381EDD748"/>
            </w:placeholder>
            <w:showingPlcHdr/>
          </w:sdtPr>
          <w:sdtEndPr/>
          <w:sdtContent>
            <w:tc>
              <w:tcPr>
                <w:tcW w:w="9000" w:type="dxa"/>
                <w:shd w:val="clear" w:color="auto" w:fill="auto"/>
              </w:tcPr>
              <w:p w:rsidR="00AA19E5" w:rsidRPr="0028283C" w:rsidRDefault="00E912C7" w:rsidP="006A286D">
                <w:pPr>
                  <w:rPr>
                    <w:i/>
                    <w:color w:val="000000" w:themeColor="text1"/>
                    <w:sz w:val="28"/>
                    <w:szCs w:val="28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</w:tbl>
    <w:p w:rsidR="002629FD" w:rsidRDefault="002629FD"/>
    <w:tbl>
      <w:tblPr>
        <w:tblpPr w:leftFromText="187" w:rightFromText="187" w:vertAnchor="text" w:horzAnchor="margin" w:tblpXSpec="center" w:tblpY="1"/>
        <w:tblW w:w="10908" w:type="dxa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9000"/>
        <w:gridCol w:w="828"/>
        <w:gridCol w:w="360"/>
        <w:gridCol w:w="720"/>
      </w:tblGrid>
      <w:tr w:rsidR="00A359FB" w:rsidRPr="0028283C">
        <w:trPr>
          <w:trHeight w:val="360"/>
        </w:trPr>
        <w:tc>
          <w:tcPr>
            <w:tcW w:w="9000" w:type="dxa"/>
          </w:tcPr>
          <w:p w:rsidR="00A359FB" w:rsidRPr="0028283C" w:rsidRDefault="00415E63" w:rsidP="00391A46">
            <w:pPr>
              <w:rPr>
                <w:color w:val="000000" w:themeColor="text1"/>
              </w:rPr>
            </w:pPr>
            <w:r w:rsidRPr="0028283C">
              <w:rPr>
                <w:rFonts w:ascii="Franklin Gothic Heavy" w:hAnsi="Franklin Gothic Heavy"/>
                <w:color w:val="000000" w:themeColor="text1"/>
                <w:sz w:val="32"/>
              </w:rPr>
              <w:t>Credit</w:t>
            </w:r>
          </w:p>
        </w:tc>
        <w:tc>
          <w:tcPr>
            <w:tcW w:w="828" w:type="dxa"/>
          </w:tcPr>
          <w:p w:rsidR="00A359FB" w:rsidRPr="0028283C" w:rsidRDefault="00A359FB" w:rsidP="00391A46">
            <w:pPr>
              <w:jc w:val="center"/>
              <w:rPr>
                <w:rFonts w:ascii="Franklin Gothic Demi Cond" w:hAnsi="Franklin Gothic Demi Cond"/>
                <w:color w:val="000000" w:themeColor="text1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</w:rPr>
              <w:t>Yes</w:t>
            </w:r>
          </w:p>
        </w:tc>
        <w:tc>
          <w:tcPr>
            <w:tcW w:w="360" w:type="dxa"/>
          </w:tcPr>
          <w:p w:rsidR="00A359FB" w:rsidRPr="0028283C" w:rsidRDefault="00A359FB" w:rsidP="00391A46">
            <w:pPr>
              <w:jc w:val="center"/>
              <w:rPr>
                <w:rFonts w:ascii="Franklin Gothic Demi Cond" w:hAnsi="Franklin Gothic Demi Cond"/>
                <w:color w:val="000000" w:themeColor="text1"/>
              </w:rPr>
            </w:pPr>
          </w:p>
        </w:tc>
        <w:tc>
          <w:tcPr>
            <w:tcW w:w="720" w:type="dxa"/>
          </w:tcPr>
          <w:p w:rsidR="00A359FB" w:rsidRPr="0028283C" w:rsidRDefault="00A359FB" w:rsidP="00391A46">
            <w:pPr>
              <w:jc w:val="center"/>
              <w:rPr>
                <w:rFonts w:ascii="Franklin Gothic Demi Cond" w:hAnsi="Franklin Gothic Demi Cond"/>
                <w:color w:val="000000" w:themeColor="text1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</w:rPr>
              <w:t>No</w:t>
            </w:r>
          </w:p>
        </w:tc>
      </w:tr>
      <w:tr w:rsidR="00A359FB" w:rsidRPr="0028283C" w:rsidTr="00501F6B">
        <w:trPr>
          <w:cantSplit/>
          <w:trHeight w:hRule="exact" w:val="360"/>
        </w:trPr>
        <w:tc>
          <w:tcPr>
            <w:tcW w:w="9000" w:type="dxa"/>
            <w:vAlign w:val="bottom"/>
          </w:tcPr>
          <w:p w:rsidR="00A359FB" w:rsidRPr="0028283C" w:rsidRDefault="00A359FB" w:rsidP="00501F6B">
            <w:pPr>
              <w:rPr>
                <w:rFonts w:ascii="Franklin Gothic Book" w:hAnsi="Franklin Gothic Book"/>
                <w:color w:val="000000" w:themeColor="text1"/>
              </w:rPr>
            </w:pPr>
            <w:r w:rsidRPr="0028283C">
              <w:rPr>
                <w:rFonts w:ascii="Franklin Gothic Book" w:hAnsi="Franklin Gothic Book"/>
                <w:color w:val="000000" w:themeColor="text1"/>
              </w:rPr>
              <w:t>Was a credit report obtained?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ReportObtained_Yes"/>
            <w:tag w:val="CredInfo_CreditReportObtained_YesTag"/>
            <w:id w:val="32423676"/>
            <w:placeholder>
              <w:docPart w:val="80ED5E15DB9B46EBBC5584ACC07241F3"/>
            </w:placeholder>
          </w:sdtPr>
          <w:sdtEndPr/>
          <w:sdtContent>
            <w:tc>
              <w:tcPr>
                <w:tcW w:w="828" w:type="dxa"/>
                <w:tcBorders>
                  <w:bottom w:val="single" w:sz="6" w:space="0" w:color="000000"/>
                </w:tcBorders>
                <w:vAlign w:val="bottom"/>
              </w:tcPr>
              <w:p w:rsidR="00A359FB" w:rsidRPr="0028283C" w:rsidRDefault="005F396E" w:rsidP="00501F6B">
                <w:pPr>
                  <w:jc w:val="center"/>
                  <w:rPr>
                    <w:rFonts w:ascii="Franklin Gothic Demi" w:hAnsi="Franklin Gothic Demi"/>
                    <w:color w:val="000000" w:themeColor="text1"/>
                  </w:rPr>
                </w:pPr>
                <w:r w:rsidRPr="0028283C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360" w:type="dxa"/>
            <w:vAlign w:val="bottom"/>
          </w:tcPr>
          <w:p w:rsidR="00A359FB" w:rsidRPr="0028283C" w:rsidRDefault="00A359FB" w:rsidP="00501F6B">
            <w:pPr>
              <w:jc w:val="center"/>
              <w:rPr>
                <w:rFonts w:ascii="Franklin Gothic Demi" w:hAnsi="Franklin Gothic Demi"/>
                <w:color w:val="000000" w:themeColor="text1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ReportObtained_No"/>
            <w:tag w:val="CredInfo_CreditReportObtained_NoTag"/>
            <w:id w:val="32423677"/>
            <w:placeholder>
              <w:docPart w:val="D6E4B4F5BAEF461D9BCAD6DF9A04883C"/>
            </w:placeholder>
          </w:sdtPr>
          <w:sdtEndPr/>
          <w:sdtContent>
            <w:tc>
              <w:tcPr>
                <w:tcW w:w="720" w:type="dxa"/>
                <w:tcBorders>
                  <w:bottom w:val="single" w:sz="6" w:space="0" w:color="000000"/>
                </w:tcBorders>
                <w:vAlign w:val="bottom"/>
              </w:tcPr>
              <w:p w:rsidR="00A359FB" w:rsidRPr="0028283C" w:rsidRDefault="005F396E" w:rsidP="00501F6B">
                <w:pPr>
                  <w:jc w:val="center"/>
                  <w:rPr>
                    <w:rFonts w:ascii="Franklin Gothic Demi" w:hAnsi="Franklin Gothic Demi"/>
                    <w:color w:val="000000" w:themeColor="text1"/>
                  </w:rPr>
                </w:pPr>
                <w:r w:rsidRPr="0028283C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A359FB" w:rsidRPr="0028283C" w:rsidTr="00501F6B">
        <w:trPr>
          <w:cantSplit/>
          <w:trHeight w:val="360"/>
        </w:trPr>
        <w:tc>
          <w:tcPr>
            <w:tcW w:w="9000" w:type="dxa"/>
            <w:vAlign w:val="bottom"/>
          </w:tcPr>
          <w:p w:rsidR="00A359FB" w:rsidRPr="0028283C" w:rsidRDefault="00A359FB" w:rsidP="00501F6B">
            <w:pPr>
              <w:rPr>
                <w:rFonts w:ascii="Franklin Gothic Book" w:hAnsi="Franklin Gothic Book"/>
                <w:color w:val="000000" w:themeColor="text1"/>
              </w:rPr>
            </w:pPr>
            <w:r w:rsidRPr="0028283C">
              <w:rPr>
                <w:rFonts w:ascii="Franklin Gothic Book" w:hAnsi="Franklin Gothic Book"/>
                <w:color w:val="000000" w:themeColor="text1"/>
              </w:rPr>
              <w:t>Do the names, SSN</w:t>
            </w:r>
            <w:r w:rsidR="00733277" w:rsidRPr="0028283C">
              <w:rPr>
                <w:rFonts w:ascii="Franklin Gothic Book" w:hAnsi="Franklin Gothic Book"/>
                <w:color w:val="000000" w:themeColor="text1"/>
              </w:rPr>
              <w:t xml:space="preserve"> and </w:t>
            </w:r>
            <w:r w:rsidRPr="0028283C">
              <w:rPr>
                <w:rFonts w:ascii="Franklin Gothic Book" w:hAnsi="Franklin Gothic Book"/>
                <w:color w:val="000000" w:themeColor="text1"/>
              </w:rPr>
              <w:t>birth date match information provided on application?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Matched_Yes"/>
            <w:tag w:val="CredInfo_CreditMatched_YesTag"/>
            <w:id w:val="35687668"/>
            <w:placeholder>
              <w:docPart w:val="F381719399A749888633A8848EE88BCD"/>
            </w:placeholder>
          </w:sdtPr>
          <w:sdtEndPr/>
          <w:sdtContent>
            <w:tc>
              <w:tcPr>
                <w:tcW w:w="828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28283C" w:rsidRDefault="005F396E" w:rsidP="00501F6B">
                <w:pPr>
                  <w:jc w:val="center"/>
                  <w:rPr>
                    <w:rFonts w:ascii="Franklin Gothic Demi" w:hAnsi="Franklin Gothic Demi"/>
                    <w:color w:val="000000" w:themeColor="text1"/>
                  </w:rPr>
                </w:pPr>
                <w:r w:rsidRPr="0028283C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360" w:type="dxa"/>
            <w:vAlign w:val="bottom"/>
          </w:tcPr>
          <w:p w:rsidR="00A359FB" w:rsidRPr="0028283C" w:rsidRDefault="00A359FB" w:rsidP="00501F6B">
            <w:pPr>
              <w:jc w:val="center"/>
              <w:rPr>
                <w:rFonts w:ascii="Franklin Gothic Demi" w:hAnsi="Franklin Gothic Demi"/>
                <w:color w:val="000000" w:themeColor="text1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Matched_No"/>
            <w:tag w:val="CredInfo_CreditMatched_NoTag"/>
            <w:id w:val="35687669"/>
            <w:placeholder>
              <w:docPart w:val="6F1AD663D00C45C48721DF42E8DF30DF"/>
            </w:placeholder>
          </w:sdtPr>
          <w:sdtEndPr/>
          <w:sdtContent>
            <w:tc>
              <w:tcPr>
                <w:tcW w:w="720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28283C" w:rsidRDefault="005F396E" w:rsidP="00501F6B">
                <w:pPr>
                  <w:jc w:val="center"/>
                  <w:rPr>
                    <w:rFonts w:ascii="Franklin Gothic Demi" w:hAnsi="Franklin Gothic Demi"/>
                    <w:color w:val="000000" w:themeColor="text1"/>
                  </w:rPr>
                </w:pPr>
                <w:r w:rsidRPr="0028283C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A359FB" w:rsidRPr="0028283C" w:rsidTr="00501F6B">
        <w:trPr>
          <w:cantSplit/>
          <w:trHeight w:val="360"/>
        </w:trPr>
        <w:tc>
          <w:tcPr>
            <w:tcW w:w="9000" w:type="dxa"/>
            <w:vAlign w:val="bottom"/>
          </w:tcPr>
          <w:p w:rsidR="00A359FB" w:rsidRPr="0028283C" w:rsidRDefault="00440EAA" w:rsidP="00501F6B">
            <w:pPr>
              <w:rPr>
                <w:rFonts w:ascii="Franklin Gothic Book" w:hAnsi="Franklin Gothic Book"/>
                <w:color w:val="000000" w:themeColor="text1"/>
              </w:rPr>
            </w:pPr>
            <w:r w:rsidRPr="0028283C">
              <w:rPr>
                <w:rFonts w:ascii="Franklin Gothic Book" w:hAnsi="Franklin Gothic Book"/>
                <w:color w:val="000000" w:themeColor="text1"/>
              </w:rPr>
              <w:t>Are there any</w:t>
            </w:r>
            <w:r w:rsidR="00A359FB" w:rsidRPr="0028283C">
              <w:rPr>
                <w:rFonts w:ascii="Franklin Gothic Book" w:hAnsi="Franklin Gothic Book"/>
                <w:color w:val="000000" w:themeColor="text1"/>
              </w:rPr>
              <w:t xml:space="preserve"> </w:t>
            </w:r>
            <w:r w:rsidR="00BB6B05" w:rsidRPr="0028283C">
              <w:rPr>
                <w:rFonts w:ascii="Franklin Gothic Book" w:hAnsi="Franklin Gothic Book"/>
                <w:color w:val="000000" w:themeColor="text1"/>
              </w:rPr>
              <w:t>evictions</w:t>
            </w:r>
            <w:r w:rsidR="00A359FB" w:rsidRPr="0028283C">
              <w:rPr>
                <w:rFonts w:ascii="Franklin Gothic Book" w:hAnsi="Franklin Gothic Book"/>
                <w:color w:val="000000" w:themeColor="text1"/>
              </w:rPr>
              <w:t>, collections, judgments, liens, bankruptcy?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HistoryBankrupted_Yes"/>
            <w:tag w:val="CredInfo_CreditHistoryBankrupted_YesTag"/>
            <w:id w:val="35687670"/>
            <w:placeholder>
              <w:docPart w:val="8C36F6267D6E4479973B1A303309BE79"/>
            </w:placeholder>
          </w:sdtPr>
          <w:sdtEndPr/>
          <w:sdtContent>
            <w:tc>
              <w:tcPr>
                <w:tcW w:w="828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28283C" w:rsidRDefault="005F396E" w:rsidP="00501F6B">
                <w:pPr>
                  <w:jc w:val="center"/>
                  <w:rPr>
                    <w:rFonts w:ascii="Franklin Gothic Demi" w:hAnsi="Franklin Gothic Demi"/>
                    <w:color w:val="000000" w:themeColor="text1"/>
                  </w:rPr>
                </w:pPr>
                <w:r w:rsidRPr="0028283C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360" w:type="dxa"/>
            <w:vAlign w:val="bottom"/>
          </w:tcPr>
          <w:p w:rsidR="00A359FB" w:rsidRPr="0028283C" w:rsidRDefault="00A359FB" w:rsidP="00501F6B">
            <w:pPr>
              <w:jc w:val="center"/>
              <w:rPr>
                <w:rFonts w:ascii="Franklin Gothic Demi" w:hAnsi="Franklin Gothic Demi"/>
                <w:color w:val="000000" w:themeColor="text1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HistoryBankrupted_No"/>
            <w:tag w:val="CredInfo_CreditHistoryBankrupted_NoTag"/>
            <w:id w:val="35687671"/>
            <w:placeholder>
              <w:docPart w:val="B600055DF462412C85377ADEA494B9C1"/>
            </w:placeholder>
          </w:sdtPr>
          <w:sdtEndPr/>
          <w:sdtContent>
            <w:tc>
              <w:tcPr>
                <w:tcW w:w="720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28283C" w:rsidRDefault="005F396E" w:rsidP="00501F6B">
                <w:pPr>
                  <w:jc w:val="center"/>
                  <w:rPr>
                    <w:rFonts w:ascii="Franklin Gothic Demi" w:hAnsi="Franklin Gothic Demi"/>
                    <w:color w:val="000000" w:themeColor="text1"/>
                  </w:rPr>
                </w:pPr>
                <w:r w:rsidRPr="0028283C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</w:tbl>
    <w:p w:rsidR="002629FD" w:rsidRDefault="002629FD"/>
    <w:p w:rsidR="009553B4" w:rsidRDefault="00415E63">
      <w:r w:rsidRPr="00DB3A50">
        <w:rPr>
          <w:rFonts w:ascii="Franklin Gothic Heavy" w:hAnsi="Franklin Gothic Heavy"/>
          <w:color w:val="B09743"/>
          <w:sz w:val="32"/>
        </w:rPr>
        <w:t>Cr</w:t>
      </w:r>
      <w:r>
        <w:rPr>
          <w:rFonts w:ascii="Franklin Gothic Heavy" w:hAnsi="Franklin Gothic Heavy"/>
          <w:color w:val="B09743"/>
          <w:sz w:val="32"/>
        </w:rPr>
        <w:t>iminal Information</w:t>
      </w:r>
    </w:p>
    <w:tbl>
      <w:tblPr>
        <w:tblpPr w:leftFromText="187" w:rightFromText="187" w:vertAnchor="text" w:horzAnchor="margin" w:tblpXSpec="center" w:tblpY="87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4"/>
        <w:gridCol w:w="3600"/>
        <w:gridCol w:w="1322"/>
        <w:gridCol w:w="3600"/>
      </w:tblGrid>
      <w:tr w:rsidR="00BC1515" w:rsidRPr="0028283C" w:rsidTr="006C325E">
        <w:trPr>
          <w:trHeight w:val="293"/>
        </w:trPr>
        <w:sdt>
          <w:sdtPr>
            <w:rPr>
              <w:rFonts w:ascii="Franklin Gothic Demi" w:hAnsi="Franklin Gothic Demi"/>
              <w:color w:val="000000" w:themeColor="text1"/>
            </w:rPr>
            <w:alias w:val="Charge_Heading_1"/>
            <w:tag w:val="Charge_Heading_1Tag"/>
            <w:id w:val="1358003181"/>
            <w:placeholder>
              <w:docPart w:val="B596F77A8D054239A278F334446A01F2"/>
            </w:placeholder>
            <w:showingPlcHdr/>
            <w:text/>
          </w:sdtPr>
          <w:sdtEndPr/>
          <w:sdtContent>
            <w:tc>
              <w:tcPr>
                <w:tcW w:w="4874" w:type="dxa"/>
                <w:gridSpan w:val="2"/>
              </w:tcPr>
              <w:p w:rsidR="00BC1515" w:rsidRDefault="00BC1515" w:rsidP="009553B4">
                <w:pPr>
                  <w:rPr>
                    <w:rFonts w:ascii="Franklin Gothic Demi" w:hAnsi="Franklin Gothic Demi"/>
                    <w:color w:val="000000" w:themeColor="text1"/>
                  </w:rPr>
                </w:pPr>
                <w:r w:rsidRPr="009D78F2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Franklin Gothic Demi" w:hAnsi="Franklin Gothic Demi"/>
              <w:color w:val="000000" w:themeColor="text1"/>
            </w:rPr>
            <w:alias w:val="Charge_Heading_2"/>
            <w:tag w:val="Charge_Heading_2Tag"/>
            <w:id w:val="-63803583"/>
            <w:placeholder>
              <w:docPart w:val="F8ACDA31EFA34F21BDD7785F546E3DD6"/>
            </w:placeholder>
            <w:showingPlcHdr/>
            <w:text/>
          </w:sdtPr>
          <w:sdtEndPr/>
          <w:sdtContent>
            <w:tc>
              <w:tcPr>
                <w:tcW w:w="4922" w:type="dxa"/>
                <w:gridSpan w:val="2"/>
              </w:tcPr>
              <w:p w:rsidR="00BC1515" w:rsidRDefault="00BC1515" w:rsidP="009553B4">
                <w:pPr>
                  <w:rPr>
                    <w:rFonts w:ascii="Franklin Gothic Demi" w:hAnsi="Franklin Gothic Demi"/>
                    <w:color w:val="000000" w:themeColor="text1"/>
                  </w:rPr>
                </w:pPr>
                <w:r w:rsidRPr="009D78F2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</w:tr>
      <w:tr w:rsidR="009553B4" w:rsidRPr="0028283C" w:rsidTr="00AA19E5">
        <w:trPr>
          <w:trHeight w:val="293"/>
        </w:trPr>
        <w:tc>
          <w:tcPr>
            <w:tcW w:w="1274" w:type="dxa"/>
          </w:tcPr>
          <w:p w:rsidR="009553B4" w:rsidRPr="0028283C" w:rsidRDefault="009553B4" w:rsidP="009553B4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State_1"/>
            <w:tag w:val="Charge_State_1Tag"/>
            <w:id w:val="2809443"/>
            <w:placeholder>
              <w:docPart w:val="E6FBD878018B4F708D14807F3681EFC5"/>
            </w:placeholder>
            <w:showingPlcHdr/>
          </w:sdtPr>
          <w:sdtEndPr/>
          <w:sdtContent>
            <w:tc>
              <w:tcPr>
                <w:tcW w:w="3600" w:type="dxa"/>
              </w:tcPr>
              <w:p w:rsidR="009553B4" w:rsidRPr="0028283C" w:rsidRDefault="00A53E46" w:rsidP="009553B4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9553B4" w:rsidRPr="0028283C" w:rsidRDefault="009553B4" w:rsidP="009553B4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State_2"/>
            <w:tag w:val="Charge_State_2Tag"/>
            <w:id w:val="2809458"/>
            <w:placeholder>
              <w:docPart w:val="9347DAC8714B4BBB8AD6D84CF0814F6E"/>
            </w:placeholder>
            <w:showingPlcHdr/>
          </w:sdtPr>
          <w:sdtEndPr/>
          <w:sdtContent>
            <w:tc>
              <w:tcPr>
                <w:tcW w:w="3600" w:type="dxa"/>
              </w:tcPr>
              <w:p w:rsidR="009553B4" w:rsidRPr="0028283C" w:rsidRDefault="00A53E46" w:rsidP="009553B4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9553B4" w:rsidRPr="0028283C" w:rsidTr="00AA19E5">
        <w:trPr>
          <w:trHeight w:val="293"/>
        </w:trPr>
        <w:tc>
          <w:tcPr>
            <w:tcW w:w="1274" w:type="dxa"/>
          </w:tcPr>
          <w:p w:rsidR="009553B4" w:rsidRPr="0028283C" w:rsidRDefault="009553B4" w:rsidP="009553B4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County_1"/>
            <w:tag w:val="Charge_County_1Tag"/>
            <w:id w:val="2809444"/>
            <w:placeholder>
              <w:docPart w:val="AFEBE535ADC647EFA406B61D1E7636A3"/>
            </w:placeholder>
            <w:showingPlcHdr/>
          </w:sdtPr>
          <w:sdtEndPr/>
          <w:sdtContent>
            <w:tc>
              <w:tcPr>
                <w:tcW w:w="3600" w:type="dxa"/>
              </w:tcPr>
              <w:p w:rsidR="009553B4" w:rsidRPr="0028283C" w:rsidRDefault="00A53E46" w:rsidP="009553B4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9553B4" w:rsidRPr="0028283C" w:rsidRDefault="009553B4" w:rsidP="009553B4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County_2"/>
            <w:tag w:val="Charge_County_2Tag"/>
            <w:id w:val="2809457"/>
            <w:placeholder>
              <w:docPart w:val="6E83745CE86748429E713A2BAA6BF407"/>
            </w:placeholder>
            <w:showingPlcHdr/>
          </w:sdtPr>
          <w:sdtEndPr/>
          <w:sdtContent>
            <w:tc>
              <w:tcPr>
                <w:tcW w:w="3600" w:type="dxa"/>
              </w:tcPr>
              <w:p w:rsidR="009553B4" w:rsidRPr="0028283C" w:rsidRDefault="00A53E46" w:rsidP="009553B4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9553B4" w:rsidRPr="0028283C" w:rsidTr="00AA19E5">
        <w:trPr>
          <w:trHeight w:val="293"/>
        </w:trPr>
        <w:tc>
          <w:tcPr>
            <w:tcW w:w="1274" w:type="dxa"/>
          </w:tcPr>
          <w:p w:rsidR="009553B4" w:rsidRPr="0028283C" w:rsidRDefault="009553B4" w:rsidP="009553B4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Charge: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Charge_1"/>
            <w:tag w:val="Charge_Charge_1Tag"/>
            <w:id w:val="2809445"/>
            <w:placeholder>
              <w:docPart w:val="9D24DD02335D40988C440542E85A9ADC"/>
            </w:placeholder>
            <w:showingPlcHdr/>
          </w:sdtPr>
          <w:sdtEndPr/>
          <w:sdtContent>
            <w:tc>
              <w:tcPr>
                <w:tcW w:w="3600" w:type="dxa"/>
              </w:tcPr>
              <w:p w:rsidR="009553B4" w:rsidRPr="0028283C" w:rsidRDefault="00A53E46" w:rsidP="009553B4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9553B4" w:rsidRPr="0028283C" w:rsidRDefault="009553B4" w:rsidP="009553B4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Charge: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Charge_2"/>
            <w:tag w:val="Charge_Charge_2Tag"/>
            <w:id w:val="2809456"/>
            <w:placeholder>
              <w:docPart w:val="0F9A63700ABD41698E2EB53859B53E08"/>
            </w:placeholder>
            <w:showingPlcHdr/>
          </w:sdtPr>
          <w:sdtEndPr/>
          <w:sdtContent>
            <w:tc>
              <w:tcPr>
                <w:tcW w:w="3600" w:type="dxa"/>
              </w:tcPr>
              <w:p w:rsidR="009553B4" w:rsidRPr="0028283C" w:rsidRDefault="00A53E46" w:rsidP="009553B4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9553B4" w:rsidRPr="0028283C" w:rsidTr="00AA19E5">
        <w:trPr>
          <w:trHeight w:val="293"/>
        </w:trPr>
        <w:tc>
          <w:tcPr>
            <w:tcW w:w="1274" w:type="dxa"/>
          </w:tcPr>
          <w:p w:rsidR="009553B4" w:rsidRPr="0028283C" w:rsidRDefault="009553B4" w:rsidP="009553B4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Date_1"/>
            <w:tag w:val="Charge_Date_1Tag"/>
            <w:id w:val="2809446"/>
            <w:placeholder>
              <w:docPart w:val="DC0F75FD7C704F65A06A420FC13F4ACF"/>
            </w:placeholder>
            <w:showingPlcHdr/>
          </w:sdtPr>
          <w:sdtEndPr/>
          <w:sdtContent>
            <w:tc>
              <w:tcPr>
                <w:tcW w:w="3600" w:type="dxa"/>
              </w:tcPr>
              <w:p w:rsidR="009553B4" w:rsidRPr="0028283C" w:rsidRDefault="00A53E46" w:rsidP="009553B4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9553B4" w:rsidRPr="0028283C" w:rsidRDefault="009553B4" w:rsidP="009553B4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Date_2"/>
            <w:tag w:val="Charge_Date_2Tag"/>
            <w:id w:val="2809455"/>
            <w:placeholder>
              <w:docPart w:val="104D22CAAFED4E179F4E2275A19D7611"/>
            </w:placeholder>
            <w:showingPlcHdr/>
          </w:sdtPr>
          <w:sdtEndPr/>
          <w:sdtContent>
            <w:tc>
              <w:tcPr>
                <w:tcW w:w="3600" w:type="dxa"/>
              </w:tcPr>
              <w:p w:rsidR="009553B4" w:rsidRPr="0028283C" w:rsidRDefault="00A53E46" w:rsidP="009553B4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9553B4" w:rsidRPr="0028283C" w:rsidTr="00AA19E5">
        <w:trPr>
          <w:trHeight w:val="293"/>
        </w:trPr>
        <w:tc>
          <w:tcPr>
            <w:tcW w:w="1274" w:type="dxa"/>
          </w:tcPr>
          <w:p w:rsidR="009553B4" w:rsidRPr="0028283C" w:rsidRDefault="009553B4" w:rsidP="009553B4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Sentence: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Sentence_1"/>
            <w:tag w:val="Charge_Sentence_1Tag"/>
            <w:id w:val="2809447"/>
            <w:placeholder>
              <w:docPart w:val="39EE12CBBC8D4B35A46D5A59C5678F32"/>
            </w:placeholder>
            <w:showingPlcHdr/>
          </w:sdtPr>
          <w:sdtEndPr/>
          <w:sdtContent>
            <w:tc>
              <w:tcPr>
                <w:tcW w:w="3600" w:type="dxa"/>
              </w:tcPr>
              <w:p w:rsidR="009347F1" w:rsidRPr="0028283C" w:rsidRDefault="00A53E46" w:rsidP="009553B4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9553B4" w:rsidRPr="0028283C" w:rsidRDefault="009553B4" w:rsidP="009553B4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Sentence: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Sentence_2"/>
            <w:tag w:val="Charge_Sentence_2Tag"/>
            <w:id w:val="2809454"/>
            <w:placeholder>
              <w:docPart w:val="C6EBD5866F9B46C88A1F26B7AA128DE3"/>
            </w:placeholder>
            <w:showingPlcHdr/>
          </w:sdtPr>
          <w:sdtEndPr/>
          <w:sdtContent>
            <w:tc>
              <w:tcPr>
                <w:tcW w:w="3600" w:type="dxa"/>
              </w:tcPr>
              <w:p w:rsidR="009553B4" w:rsidRPr="0028283C" w:rsidRDefault="00A53E46" w:rsidP="009553B4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</w:tbl>
    <w:p w:rsidR="009553B4" w:rsidRPr="00420A38" w:rsidRDefault="009553B4">
      <w:pPr>
        <w:rPr>
          <w:rFonts w:ascii="Franklin Gothic Book" w:hAnsi="Franklin Gothic Book"/>
          <w:sz w:val="22"/>
        </w:rPr>
      </w:pPr>
    </w:p>
    <w:p w:rsidR="009553B4" w:rsidRPr="00AA19E5" w:rsidRDefault="00AA19E5">
      <w:pPr>
        <w:rPr>
          <w:rFonts w:ascii="Franklin Gothic Heavy" w:hAnsi="Franklin Gothic Heavy"/>
          <w:sz w:val="32"/>
          <w:szCs w:val="32"/>
        </w:rPr>
      </w:pPr>
      <w:r>
        <w:rPr>
          <w:rFonts w:ascii="Franklin Gothic Heavy" w:hAnsi="Franklin Gothic Heavy"/>
          <w:color w:val="B09743"/>
          <w:sz w:val="32"/>
          <w:szCs w:val="32"/>
        </w:rPr>
        <w:t>Eviction</w:t>
      </w:r>
      <w:r w:rsidR="00415E63" w:rsidRPr="00420A38">
        <w:rPr>
          <w:rFonts w:ascii="Franklin Gothic Heavy" w:hAnsi="Franklin Gothic Heavy"/>
          <w:color w:val="B09743"/>
          <w:sz w:val="32"/>
          <w:szCs w:val="32"/>
        </w:rPr>
        <w:t xml:space="preserve"> Information</w:t>
      </w:r>
    </w:p>
    <w:tbl>
      <w:tblPr>
        <w:tblpPr w:leftFromText="187" w:rightFromText="187" w:vertAnchor="text" w:horzAnchor="margin" w:tblpXSpec="center" w:tblpY="73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4"/>
        <w:gridCol w:w="3600"/>
        <w:gridCol w:w="1322"/>
        <w:gridCol w:w="3600"/>
      </w:tblGrid>
      <w:tr w:rsidR="00BB1C5C" w:rsidRPr="0028283C">
        <w:trPr>
          <w:trHeight w:val="293"/>
        </w:trPr>
        <w:sdt>
          <w:sdtPr>
            <w:rPr>
              <w:rFonts w:ascii="Franklin Gothic Demi" w:hAnsi="Franklin Gothic Demi"/>
              <w:color w:val="000000" w:themeColor="text1"/>
            </w:rPr>
            <w:alias w:val="Eviction_Heading_1"/>
            <w:tag w:val="Eviction_Heading_1Tag"/>
            <w:id w:val="2809460"/>
            <w:placeholder>
              <w:docPart w:val="59087D9FD53D46CF800D22386D77DC7A"/>
            </w:placeholder>
            <w:showingPlcHdr/>
          </w:sdtPr>
          <w:sdtEndPr/>
          <w:sdtContent>
            <w:tc>
              <w:tcPr>
                <w:tcW w:w="4874" w:type="dxa"/>
                <w:gridSpan w:val="2"/>
              </w:tcPr>
              <w:p w:rsidR="00BB1C5C" w:rsidRPr="0028283C" w:rsidRDefault="00BE5594" w:rsidP="00BB1C5C">
                <w:pPr>
                  <w:rPr>
                    <w:rFonts w:ascii="Franklin Gothic Book" w:hAnsi="Franklin Gothic Book"/>
                    <w:b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sdt>
          <w:sdtPr>
            <w:rPr>
              <w:rFonts w:ascii="Franklin Gothic Demi" w:hAnsi="Franklin Gothic Demi"/>
              <w:color w:val="000000" w:themeColor="text1"/>
            </w:rPr>
            <w:alias w:val="Eviction_Heading_2"/>
            <w:tag w:val="Eviction_Heading_2Tag"/>
            <w:id w:val="2809465"/>
            <w:placeholder>
              <w:docPart w:val="A3963B8A275448D28A55AD3B3CA667E9"/>
            </w:placeholder>
            <w:showingPlcHdr/>
          </w:sdtPr>
          <w:sdtEndPr/>
          <w:sdtContent>
            <w:tc>
              <w:tcPr>
                <w:tcW w:w="4922" w:type="dxa"/>
                <w:gridSpan w:val="2"/>
              </w:tcPr>
              <w:p w:rsidR="00BB1C5C" w:rsidRPr="0028283C" w:rsidRDefault="00F77CDC" w:rsidP="00BB1C5C">
                <w:pPr>
                  <w:rPr>
                    <w:rFonts w:ascii="Franklin Gothic Book" w:hAnsi="Franklin Gothic Book"/>
                    <w:b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BB1C5C" w:rsidRPr="0028283C">
        <w:trPr>
          <w:trHeight w:val="293"/>
        </w:trPr>
        <w:tc>
          <w:tcPr>
            <w:tcW w:w="1274" w:type="dxa"/>
          </w:tcPr>
          <w:p w:rsidR="00BB1C5C" w:rsidRPr="0028283C" w:rsidRDefault="00BB1C5C" w:rsidP="00BB1C5C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State_1"/>
            <w:tag w:val="Eviction_State_1Tag"/>
            <w:id w:val="2809461"/>
            <w:placeholder>
              <w:docPart w:val="51A4213B92F8465D8C1F97B783936F6F"/>
            </w:placeholder>
            <w:showingPlcHdr/>
          </w:sdtPr>
          <w:sdtEndPr/>
          <w:sdtContent>
            <w:tc>
              <w:tcPr>
                <w:tcW w:w="3600" w:type="dxa"/>
              </w:tcPr>
              <w:p w:rsidR="00BB1C5C" w:rsidRPr="0028283C" w:rsidRDefault="00BE5594" w:rsidP="00BB1C5C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BB1C5C" w:rsidRPr="0028283C" w:rsidRDefault="00BB1C5C" w:rsidP="00BB1C5C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State_2"/>
            <w:tag w:val="Eviction_State_2Tag"/>
            <w:id w:val="2809466"/>
            <w:placeholder>
              <w:docPart w:val="A8A8F75F86854681938795BA99225E48"/>
            </w:placeholder>
            <w:showingPlcHdr/>
          </w:sdtPr>
          <w:sdtEndPr/>
          <w:sdtContent>
            <w:tc>
              <w:tcPr>
                <w:tcW w:w="3600" w:type="dxa"/>
              </w:tcPr>
              <w:p w:rsidR="00BB1C5C" w:rsidRPr="0028283C" w:rsidRDefault="00F77CDC" w:rsidP="00BB1C5C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BB1C5C" w:rsidRPr="0028283C">
        <w:trPr>
          <w:trHeight w:val="293"/>
        </w:trPr>
        <w:tc>
          <w:tcPr>
            <w:tcW w:w="1274" w:type="dxa"/>
          </w:tcPr>
          <w:p w:rsidR="00BB1C5C" w:rsidRPr="0028283C" w:rsidRDefault="00BB1C5C" w:rsidP="00BB1C5C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County_1"/>
            <w:tag w:val="Eviction_County_1Tag"/>
            <w:id w:val="2809462"/>
            <w:placeholder>
              <w:docPart w:val="2E6984F98DFA4432B81CA908569C7081"/>
            </w:placeholder>
            <w:showingPlcHdr/>
          </w:sdtPr>
          <w:sdtEndPr/>
          <w:sdtContent>
            <w:tc>
              <w:tcPr>
                <w:tcW w:w="3600" w:type="dxa"/>
              </w:tcPr>
              <w:p w:rsidR="00BB1C5C" w:rsidRPr="0028283C" w:rsidRDefault="00BE5594" w:rsidP="00BB1C5C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BB1C5C" w:rsidRPr="0028283C" w:rsidRDefault="00BB1C5C" w:rsidP="00BB1C5C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County_2"/>
            <w:tag w:val="Eviction_County_2Tag"/>
            <w:id w:val="2809467"/>
            <w:placeholder>
              <w:docPart w:val="5A0DA56B02E64984B6037F3A30EAA8FF"/>
            </w:placeholder>
            <w:showingPlcHdr/>
          </w:sdtPr>
          <w:sdtEndPr/>
          <w:sdtContent>
            <w:tc>
              <w:tcPr>
                <w:tcW w:w="3600" w:type="dxa"/>
              </w:tcPr>
              <w:p w:rsidR="00BB1C5C" w:rsidRPr="0028283C" w:rsidRDefault="00F77CDC" w:rsidP="00BB1C5C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BB1C5C" w:rsidRPr="0028283C">
        <w:trPr>
          <w:trHeight w:val="293"/>
        </w:trPr>
        <w:tc>
          <w:tcPr>
            <w:tcW w:w="1274" w:type="dxa"/>
          </w:tcPr>
          <w:p w:rsidR="00BB1C5C" w:rsidRPr="0028283C" w:rsidRDefault="000C0B9C" w:rsidP="00BB1C5C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Plaintiff</w:t>
            </w:r>
            <w:r w:rsidR="00BB1C5C"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Owners_1"/>
            <w:tag w:val="Eviction_Owners_1Tag"/>
            <w:id w:val="2809463"/>
            <w:placeholder>
              <w:docPart w:val="78CC7B0B582A41D9BF4B18ECF57D83E4"/>
            </w:placeholder>
            <w:showingPlcHdr/>
          </w:sdtPr>
          <w:sdtEndPr/>
          <w:sdtContent>
            <w:tc>
              <w:tcPr>
                <w:tcW w:w="3600" w:type="dxa"/>
              </w:tcPr>
              <w:p w:rsidR="00BB1C5C" w:rsidRPr="0028283C" w:rsidRDefault="00BE5594" w:rsidP="00BB1C5C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BB1C5C" w:rsidRPr="0028283C" w:rsidRDefault="000C0B9C" w:rsidP="00BB1C5C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Plaintiff</w:t>
            </w:r>
            <w:r w:rsidR="00656889"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 xml:space="preserve"> </w:t>
            </w:r>
            <w:r w:rsidR="00BB1C5C"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Owners_2"/>
            <w:tag w:val="Eviction_Owners_2Tag"/>
            <w:id w:val="2809468"/>
            <w:placeholder>
              <w:docPart w:val="24BDC90279B44F42995DFB2625AB5F4B"/>
            </w:placeholder>
            <w:showingPlcHdr/>
          </w:sdtPr>
          <w:sdtEndPr/>
          <w:sdtContent>
            <w:tc>
              <w:tcPr>
                <w:tcW w:w="3600" w:type="dxa"/>
              </w:tcPr>
              <w:p w:rsidR="00BB1C5C" w:rsidRPr="0028283C" w:rsidRDefault="00F77CDC" w:rsidP="00BB1C5C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BB1C5C" w:rsidRPr="0028283C">
        <w:trPr>
          <w:trHeight w:val="293"/>
        </w:trPr>
        <w:tc>
          <w:tcPr>
            <w:tcW w:w="1274" w:type="dxa"/>
          </w:tcPr>
          <w:p w:rsidR="00BB1C5C" w:rsidRPr="0028283C" w:rsidRDefault="00BB1C5C" w:rsidP="00BB1C5C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Date_1"/>
            <w:tag w:val="Eviction_Date_1Tag"/>
            <w:id w:val="2809464"/>
            <w:placeholder>
              <w:docPart w:val="1261D669DD5E4501B7C47BD429E5C330"/>
            </w:placeholder>
            <w:showingPlcHdr/>
          </w:sdtPr>
          <w:sdtEndPr/>
          <w:sdtContent>
            <w:tc>
              <w:tcPr>
                <w:tcW w:w="3600" w:type="dxa"/>
              </w:tcPr>
              <w:p w:rsidR="00BB1C5C" w:rsidRPr="0028283C" w:rsidRDefault="00BE5594" w:rsidP="00BB1C5C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BB1C5C" w:rsidRPr="0028283C" w:rsidRDefault="00BB1C5C" w:rsidP="00BB1C5C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28283C">
              <w:rPr>
                <w:rFonts w:ascii="Franklin Gothic Demi Cond" w:hAnsi="Franklin Gothic Demi Cond"/>
                <w:color w:val="000000" w:themeColor="text1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Date_2"/>
            <w:tag w:val="Eviction_Date_2Tag"/>
            <w:id w:val="2809469"/>
            <w:placeholder>
              <w:docPart w:val="6DA0E72444DC42AF8B62D78A5E9E329E"/>
            </w:placeholder>
            <w:showingPlcHdr/>
          </w:sdtPr>
          <w:sdtEndPr/>
          <w:sdtContent>
            <w:tc>
              <w:tcPr>
                <w:tcW w:w="3600" w:type="dxa"/>
              </w:tcPr>
              <w:p w:rsidR="00BB1C5C" w:rsidRPr="0028283C" w:rsidRDefault="00F77CDC" w:rsidP="00BB1C5C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28283C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</w:tbl>
    <w:p w:rsidR="009553B4" w:rsidRPr="00CB5FA0" w:rsidRDefault="009553B4">
      <w:pPr>
        <w:rPr>
          <w:rFonts w:ascii="Franklin Gothic Demi Cond" w:hAnsi="Franklin Gothic Demi Cond"/>
          <w:sz w:val="22"/>
        </w:rPr>
      </w:pPr>
    </w:p>
    <w:sectPr w:rsidR="009553B4" w:rsidRPr="00CB5FA0" w:rsidSect="00244172">
      <w:footerReference w:type="default" r:id="rId7"/>
      <w:pgSz w:w="12240" w:h="15840" w:code="1"/>
      <w:pgMar w:top="720" w:right="720" w:bottom="720" w:left="720" w:header="0" w:footer="46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44E6" w:rsidRDefault="005E44E6">
      <w:r>
        <w:separator/>
      </w:r>
    </w:p>
  </w:endnote>
  <w:endnote w:type="continuationSeparator" w:id="0">
    <w:p w:rsidR="005E44E6" w:rsidRDefault="005E44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4172" w:rsidRDefault="006C0664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44E6" w:rsidRDefault="005E44E6">
      <w:r>
        <w:separator/>
      </w:r>
    </w:p>
  </w:footnote>
  <w:footnote w:type="continuationSeparator" w:id="0">
    <w:p w:rsidR="005E44E6" w:rsidRDefault="005E44E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753D9"/>
    <w:rsid w:val="00030278"/>
    <w:rsid w:val="000742DA"/>
    <w:rsid w:val="000A0D46"/>
    <w:rsid w:val="000A4BD0"/>
    <w:rsid w:val="000A7169"/>
    <w:rsid w:val="000C0762"/>
    <w:rsid w:val="000C0B9C"/>
    <w:rsid w:val="000E7F53"/>
    <w:rsid w:val="000F15CA"/>
    <w:rsid w:val="000F406B"/>
    <w:rsid w:val="00107E65"/>
    <w:rsid w:val="00110E79"/>
    <w:rsid w:val="00146424"/>
    <w:rsid w:val="001D269E"/>
    <w:rsid w:val="001D7781"/>
    <w:rsid w:val="001E4DAC"/>
    <w:rsid w:val="00203122"/>
    <w:rsid w:val="00210FC0"/>
    <w:rsid w:val="00211D0D"/>
    <w:rsid w:val="002128C8"/>
    <w:rsid w:val="002213EC"/>
    <w:rsid w:val="002364CA"/>
    <w:rsid w:val="00244172"/>
    <w:rsid w:val="00250DFC"/>
    <w:rsid w:val="002629FD"/>
    <w:rsid w:val="0028283C"/>
    <w:rsid w:val="002B2BC2"/>
    <w:rsid w:val="003375EB"/>
    <w:rsid w:val="0035565E"/>
    <w:rsid w:val="00385F06"/>
    <w:rsid w:val="00391A46"/>
    <w:rsid w:val="00393163"/>
    <w:rsid w:val="003D741B"/>
    <w:rsid w:val="003F6A0E"/>
    <w:rsid w:val="00415E63"/>
    <w:rsid w:val="00417A20"/>
    <w:rsid w:val="00417B97"/>
    <w:rsid w:val="00420A38"/>
    <w:rsid w:val="004219C4"/>
    <w:rsid w:val="00440EAA"/>
    <w:rsid w:val="00486103"/>
    <w:rsid w:val="004A5B14"/>
    <w:rsid w:val="004C3FC6"/>
    <w:rsid w:val="00501F6B"/>
    <w:rsid w:val="00514EFE"/>
    <w:rsid w:val="00522613"/>
    <w:rsid w:val="0052701A"/>
    <w:rsid w:val="00534059"/>
    <w:rsid w:val="00542A72"/>
    <w:rsid w:val="00545EED"/>
    <w:rsid w:val="00591BD6"/>
    <w:rsid w:val="005964F0"/>
    <w:rsid w:val="00596EFB"/>
    <w:rsid w:val="005E44E6"/>
    <w:rsid w:val="005F2955"/>
    <w:rsid w:val="005F396E"/>
    <w:rsid w:val="00601E12"/>
    <w:rsid w:val="00633869"/>
    <w:rsid w:val="00654CD4"/>
    <w:rsid w:val="00656889"/>
    <w:rsid w:val="00674659"/>
    <w:rsid w:val="006A286D"/>
    <w:rsid w:val="006A6B95"/>
    <w:rsid w:val="006B19BB"/>
    <w:rsid w:val="006B6463"/>
    <w:rsid w:val="006B7D81"/>
    <w:rsid w:val="006C0664"/>
    <w:rsid w:val="006D0367"/>
    <w:rsid w:val="00733277"/>
    <w:rsid w:val="00746A8E"/>
    <w:rsid w:val="007660AC"/>
    <w:rsid w:val="00795518"/>
    <w:rsid w:val="007A21AB"/>
    <w:rsid w:val="007A2BBA"/>
    <w:rsid w:val="007B54C4"/>
    <w:rsid w:val="007E2F10"/>
    <w:rsid w:val="007F4FE5"/>
    <w:rsid w:val="008038E6"/>
    <w:rsid w:val="00807619"/>
    <w:rsid w:val="00815242"/>
    <w:rsid w:val="00817743"/>
    <w:rsid w:val="00880810"/>
    <w:rsid w:val="008B42CB"/>
    <w:rsid w:val="008B5BD4"/>
    <w:rsid w:val="008B7BC5"/>
    <w:rsid w:val="008C4BB6"/>
    <w:rsid w:val="008F2D49"/>
    <w:rsid w:val="0090124F"/>
    <w:rsid w:val="009347F1"/>
    <w:rsid w:val="009553B4"/>
    <w:rsid w:val="00980D2A"/>
    <w:rsid w:val="00982588"/>
    <w:rsid w:val="009A5A75"/>
    <w:rsid w:val="009B0011"/>
    <w:rsid w:val="00A02CA7"/>
    <w:rsid w:val="00A03D2F"/>
    <w:rsid w:val="00A359FB"/>
    <w:rsid w:val="00A52449"/>
    <w:rsid w:val="00A53E46"/>
    <w:rsid w:val="00AA19E5"/>
    <w:rsid w:val="00AC0DAB"/>
    <w:rsid w:val="00B80FC6"/>
    <w:rsid w:val="00BA08AB"/>
    <w:rsid w:val="00BA6191"/>
    <w:rsid w:val="00BB1C5C"/>
    <w:rsid w:val="00BB6B05"/>
    <w:rsid w:val="00BC1515"/>
    <w:rsid w:val="00BC3D5F"/>
    <w:rsid w:val="00BC7536"/>
    <w:rsid w:val="00BE5594"/>
    <w:rsid w:val="00C42885"/>
    <w:rsid w:val="00C94F14"/>
    <w:rsid w:val="00CB212A"/>
    <w:rsid w:val="00CB5FA0"/>
    <w:rsid w:val="00D14D6C"/>
    <w:rsid w:val="00D5744C"/>
    <w:rsid w:val="00D57822"/>
    <w:rsid w:val="00D6504A"/>
    <w:rsid w:val="00D753D9"/>
    <w:rsid w:val="00E02FEA"/>
    <w:rsid w:val="00E14C6E"/>
    <w:rsid w:val="00E43036"/>
    <w:rsid w:val="00E63670"/>
    <w:rsid w:val="00E639DE"/>
    <w:rsid w:val="00E912C7"/>
    <w:rsid w:val="00E949A3"/>
    <w:rsid w:val="00F20B52"/>
    <w:rsid w:val="00F268EA"/>
    <w:rsid w:val="00F3228F"/>
    <w:rsid w:val="00F63994"/>
    <w:rsid w:val="00F77CDC"/>
    <w:rsid w:val="00F87C7C"/>
    <w:rsid w:val="00FC3C9C"/>
    <w:rsid w:val="00FC7F40"/>
    <w:rsid w:val="00FD78F7"/>
    <w:rsid w:val="00FE7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98DD3BCE-7BD2-47D5-A337-4C49EE667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610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11D0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211D0D"/>
    <w:pPr>
      <w:tabs>
        <w:tab w:val="center" w:pos="4320"/>
        <w:tab w:val="right" w:pos="8640"/>
      </w:tabs>
    </w:pPr>
  </w:style>
  <w:style w:type="table" w:styleId="Table3Deffects1">
    <w:name w:val="Table 3D effects 1"/>
    <w:basedOn w:val="TableNormal"/>
    <w:rsid w:val="00415E6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rsid w:val="00BB6B05"/>
    <w:rPr>
      <w:sz w:val="16"/>
      <w:szCs w:val="16"/>
    </w:rPr>
  </w:style>
  <w:style w:type="paragraph" w:styleId="CommentText">
    <w:name w:val="annotation text"/>
    <w:basedOn w:val="Normal"/>
    <w:link w:val="CommentTextChar"/>
    <w:rsid w:val="00BB6B0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BB6B05"/>
  </w:style>
  <w:style w:type="paragraph" w:styleId="CommentSubject">
    <w:name w:val="annotation subject"/>
    <w:basedOn w:val="CommentText"/>
    <w:next w:val="CommentText"/>
    <w:link w:val="CommentSubjectChar"/>
    <w:rsid w:val="00BB6B05"/>
    <w:rPr>
      <w:b/>
      <w:bCs/>
    </w:rPr>
  </w:style>
  <w:style w:type="character" w:customStyle="1" w:styleId="CommentSubjectChar">
    <w:name w:val="Comment Subject Char"/>
    <w:link w:val="CommentSubject"/>
    <w:rsid w:val="00BB6B05"/>
    <w:rPr>
      <w:b/>
      <w:bCs/>
    </w:rPr>
  </w:style>
  <w:style w:type="paragraph" w:styleId="BalloonText">
    <w:name w:val="Balloon Text"/>
    <w:basedOn w:val="Normal"/>
    <w:link w:val="BalloonTextChar"/>
    <w:rsid w:val="00BB6B0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BB6B05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45E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reelance\Projects\paa\PaaSolutions\PaaApi\WordTemplate\Criminal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37FCDF1B6FC435A81E272AD716A1C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41C1B-A1E0-4DC8-B4CE-BB0949FF21AF}"/>
      </w:docPartPr>
      <w:docPartBody>
        <w:p w:rsidR="00F548F2" w:rsidRDefault="00D54B15" w:rsidP="00D54B15">
          <w:pPr>
            <w:pStyle w:val="437FCDF1B6FC435A81E272AD716A1C6E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A429B62F0B094AA0904694A5E65593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75CA9F-1BF7-42D9-A51F-6CAF48C89798}"/>
      </w:docPartPr>
      <w:docPartBody>
        <w:p w:rsidR="00F548F2" w:rsidRDefault="00D54B15" w:rsidP="00D54B15">
          <w:pPr>
            <w:pStyle w:val="A429B62F0B094AA0904694A5E6559302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3183D3D5470A4897B6D0A5ED0AAD26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9E7B33-B32A-4655-955B-D914E8EE6C52}"/>
      </w:docPartPr>
      <w:docPartBody>
        <w:p w:rsidR="00F548F2" w:rsidRDefault="00D54B15" w:rsidP="00D54B15">
          <w:pPr>
            <w:pStyle w:val="3183D3D5470A4897B6D0A5ED0AAD26A6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EB9833E0DA23439E97A9074EE52727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50A81E-718C-400F-A0A4-975854018524}"/>
      </w:docPartPr>
      <w:docPartBody>
        <w:p w:rsidR="00F548F2" w:rsidRDefault="00D54B15" w:rsidP="00D54B15">
          <w:pPr>
            <w:pStyle w:val="EB9833E0DA23439E97A9074EE5272756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424141542B0E43149BCE00E9857FD2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AD6FE3-05E1-474F-88EE-C2606A025CBB}"/>
      </w:docPartPr>
      <w:docPartBody>
        <w:p w:rsidR="00F548F2" w:rsidRDefault="00D54B15" w:rsidP="00D54B15">
          <w:pPr>
            <w:pStyle w:val="424141542B0E43149BCE00E9857FD2BB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80ED5E15DB9B46EBBC5584ACC07241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6FED94-68D4-4224-A137-68AC26D8BB5E}"/>
      </w:docPartPr>
      <w:docPartBody>
        <w:p w:rsidR="00F548F2" w:rsidRDefault="00110A0A" w:rsidP="00110A0A">
          <w:pPr>
            <w:pStyle w:val="80ED5E15DB9B46EBBC5584ACC07241F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D6E4B4F5BAEF461D9BCAD6DF9A0488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0D3CFB-E352-4ADE-A2B3-EB27E75E9844}"/>
      </w:docPartPr>
      <w:docPartBody>
        <w:p w:rsidR="00F548F2" w:rsidRDefault="00110A0A" w:rsidP="00110A0A">
          <w:pPr>
            <w:pStyle w:val="D6E4B4F5BAEF461D9BCAD6DF9A04883C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F381719399A749888633A8848EE88B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7AEF87-B233-46C4-8190-BB0F22DF70E2}"/>
      </w:docPartPr>
      <w:docPartBody>
        <w:p w:rsidR="00F548F2" w:rsidRDefault="00110A0A" w:rsidP="00110A0A">
          <w:pPr>
            <w:pStyle w:val="F381719399A749888633A8848EE88BCD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6F1AD663D00C45C48721DF42E8DF30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8949E-8CAE-453A-9507-94DC1A59DC16}"/>
      </w:docPartPr>
      <w:docPartBody>
        <w:p w:rsidR="00F548F2" w:rsidRDefault="00110A0A" w:rsidP="00110A0A">
          <w:pPr>
            <w:pStyle w:val="6F1AD663D00C45C48721DF42E8DF30D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C36F6267D6E4479973B1A303309BE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22F832-DCEB-4954-9D84-9477B701FDCA}"/>
      </w:docPartPr>
      <w:docPartBody>
        <w:p w:rsidR="00F548F2" w:rsidRDefault="00110A0A" w:rsidP="00110A0A">
          <w:pPr>
            <w:pStyle w:val="8C36F6267D6E4479973B1A303309BE79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600055DF462412C85377ADEA494B9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738335-C8E3-4F64-9B99-42CFFC09F92B}"/>
      </w:docPartPr>
      <w:docPartBody>
        <w:p w:rsidR="00F548F2" w:rsidRDefault="00110A0A" w:rsidP="00110A0A">
          <w:pPr>
            <w:pStyle w:val="B600055DF462412C85377ADEA494B9C1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6FBD878018B4F708D14807F3681EF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189D70-83A9-44CE-9B84-1E61B5E6D3EF}"/>
      </w:docPartPr>
      <w:docPartBody>
        <w:p w:rsidR="00F548F2" w:rsidRDefault="00D54B15" w:rsidP="00D54B15">
          <w:pPr>
            <w:pStyle w:val="E6FBD878018B4F708D14807F3681EFC5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AFEBE535ADC647EFA406B61D1E7636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B3B3FD-99A7-44CA-A6C5-2993383D4388}"/>
      </w:docPartPr>
      <w:docPartBody>
        <w:p w:rsidR="00F548F2" w:rsidRDefault="00D54B15" w:rsidP="00D54B15">
          <w:pPr>
            <w:pStyle w:val="AFEBE535ADC647EFA406B61D1E7636A3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9D24DD02335D40988C440542E85A9A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CA4619-F14F-4500-B7D0-8D31784B323A}"/>
      </w:docPartPr>
      <w:docPartBody>
        <w:p w:rsidR="00F548F2" w:rsidRDefault="00D54B15" w:rsidP="00D54B15">
          <w:pPr>
            <w:pStyle w:val="9D24DD02335D40988C440542E85A9ADC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DC0F75FD7C704F65A06A420FC13F4A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E36DAF-250D-4DD9-9E5E-A4CBD1C6A50A}"/>
      </w:docPartPr>
      <w:docPartBody>
        <w:p w:rsidR="00F548F2" w:rsidRDefault="00D54B15" w:rsidP="00D54B15">
          <w:pPr>
            <w:pStyle w:val="DC0F75FD7C704F65A06A420FC13F4ACF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39EE12CBBC8D4B35A46D5A59C5678F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453E6E-9586-4B26-B2E2-92C2BBCA2836}"/>
      </w:docPartPr>
      <w:docPartBody>
        <w:p w:rsidR="00F548F2" w:rsidRDefault="00D54B15" w:rsidP="00D54B15">
          <w:pPr>
            <w:pStyle w:val="39EE12CBBC8D4B35A46D5A59C5678F32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9347DAC8714B4BBB8AD6D84CF0814F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C0BE9A-C12D-467F-AED1-464A5DADD15F}"/>
      </w:docPartPr>
      <w:docPartBody>
        <w:p w:rsidR="00F548F2" w:rsidRDefault="00D54B15" w:rsidP="00D54B15">
          <w:pPr>
            <w:pStyle w:val="9347DAC8714B4BBB8AD6D84CF0814F6E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6E83745CE86748429E713A2BAA6BF4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D09165-6DA8-4832-B42E-95DDE1A06DA4}"/>
      </w:docPartPr>
      <w:docPartBody>
        <w:p w:rsidR="00F548F2" w:rsidRDefault="00D54B15" w:rsidP="00D54B15">
          <w:pPr>
            <w:pStyle w:val="6E83745CE86748429E713A2BAA6BF407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0F9A63700ABD41698E2EB53859B53E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B10A3F-8EFC-4F7E-B648-62E48E76ECDE}"/>
      </w:docPartPr>
      <w:docPartBody>
        <w:p w:rsidR="00F548F2" w:rsidRDefault="00D54B15" w:rsidP="00D54B15">
          <w:pPr>
            <w:pStyle w:val="0F9A63700ABD41698E2EB53859B53E08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104D22CAAFED4E179F4E2275A19D7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47F770-BF98-48F4-98DF-104D2BBA3B37}"/>
      </w:docPartPr>
      <w:docPartBody>
        <w:p w:rsidR="00F548F2" w:rsidRDefault="00D54B15" w:rsidP="00D54B15">
          <w:pPr>
            <w:pStyle w:val="104D22CAAFED4E179F4E2275A19D7611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C6EBD5866F9B46C88A1F26B7AA128D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D4E21E-CD1D-4B14-B99C-7F4F36979A6B}"/>
      </w:docPartPr>
      <w:docPartBody>
        <w:p w:rsidR="00F548F2" w:rsidRDefault="00D54B15" w:rsidP="00D54B15">
          <w:pPr>
            <w:pStyle w:val="C6EBD5866F9B46C88A1F26B7AA128DE3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59087D9FD53D46CF800D22386D77DC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4A8035-EED1-494E-907C-266B5B3BB6BF}"/>
      </w:docPartPr>
      <w:docPartBody>
        <w:p w:rsidR="00F548F2" w:rsidRDefault="00D54B15" w:rsidP="00D54B15">
          <w:pPr>
            <w:pStyle w:val="59087D9FD53D46CF800D22386D77DC7A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51A4213B92F8465D8C1F97B783936F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D17EE9-0CE6-414D-9AB2-8DFDB5D4D73D}"/>
      </w:docPartPr>
      <w:docPartBody>
        <w:p w:rsidR="00F548F2" w:rsidRDefault="00D54B15" w:rsidP="00D54B15">
          <w:pPr>
            <w:pStyle w:val="51A4213B92F8465D8C1F97B783936F6F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2E6984F98DFA4432B81CA908569C70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30222D-A9FB-4C26-A987-C8DE6FC9123C}"/>
      </w:docPartPr>
      <w:docPartBody>
        <w:p w:rsidR="00F548F2" w:rsidRDefault="00D54B15" w:rsidP="00D54B15">
          <w:pPr>
            <w:pStyle w:val="2E6984F98DFA4432B81CA908569C7081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78CC7B0B582A41D9BF4B18ECF57D83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A38577-1CFB-40A6-A29D-22191249FF77}"/>
      </w:docPartPr>
      <w:docPartBody>
        <w:p w:rsidR="00F548F2" w:rsidRDefault="00D54B15" w:rsidP="00D54B15">
          <w:pPr>
            <w:pStyle w:val="78CC7B0B582A41D9BF4B18ECF57D83E4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1261D669DD5E4501B7C47BD429E5C3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4CE6E4-CC8B-467C-9E2E-F8AE0DEC9217}"/>
      </w:docPartPr>
      <w:docPartBody>
        <w:p w:rsidR="00F548F2" w:rsidRDefault="00D54B15" w:rsidP="00D54B15">
          <w:pPr>
            <w:pStyle w:val="1261D669DD5E4501B7C47BD429E5C330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A3963B8A275448D28A55AD3B3CA667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B710A9-9A0C-4927-B7FE-9096302011E1}"/>
      </w:docPartPr>
      <w:docPartBody>
        <w:p w:rsidR="00F548F2" w:rsidRDefault="00D54B15" w:rsidP="00D54B15">
          <w:pPr>
            <w:pStyle w:val="A3963B8A275448D28A55AD3B3CA667E9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A8A8F75F86854681938795BA99225E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86EFB5-BF24-41DD-AB45-548537C21853}"/>
      </w:docPartPr>
      <w:docPartBody>
        <w:p w:rsidR="00F548F2" w:rsidRDefault="00D54B15" w:rsidP="00D54B15">
          <w:pPr>
            <w:pStyle w:val="A8A8F75F86854681938795BA99225E48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5A0DA56B02E64984B6037F3A30EAA8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264B22-C501-41CC-AD50-0CC57883A43B}"/>
      </w:docPartPr>
      <w:docPartBody>
        <w:p w:rsidR="00F548F2" w:rsidRDefault="00D54B15" w:rsidP="00D54B15">
          <w:pPr>
            <w:pStyle w:val="5A0DA56B02E64984B6037F3A30EAA8FF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24BDC90279B44F42995DFB2625AB5F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8794B8-221E-4B27-9D07-EE5BF9E463B6}"/>
      </w:docPartPr>
      <w:docPartBody>
        <w:p w:rsidR="00F548F2" w:rsidRDefault="00D54B15" w:rsidP="00D54B15">
          <w:pPr>
            <w:pStyle w:val="24BDC90279B44F42995DFB2625AB5F4B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6DA0E72444DC42AF8B62D78A5E9E3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C37D9F-E838-4E6A-91D6-0EE384DAA98A}"/>
      </w:docPartPr>
      <w:docPartBody>
        <w:p w:rsidR="00F548F2" w:rsidRDefault="00D54B15" w:rsidP="00D54B15">
          <w:pPr>
            <w:pStyle w:val="6DA0E72444DC42AF8B62D78A5E9E329E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22A777450A494EFD88975B2848DF70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D31C48-D9E0-4707-B951-232141E7C5AA}"/>
      </w:docPartPr>
      <w:docPartBody>
        <w:p w:rsidR="006B6F07" w:rsidRDefault="00D54B15" w:rsidP="00D54B15">
          <w:pPr>
            <w:pStyle w:val="22A777450A494EFD88975B2848DF703A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AA70B21AF85A47E4AE814B7AB0D767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04E730-E4BF-4FF3-81F8-723B6DB03D49}"/>
      </w:docPartPr>
      <w:docPartBody>
        <w:p w:rsidR="006B6F07" w:rsidRDefault="00D54B15" w:rsidP="00D54B15">
          <w:pPr>
            <w:pStyle w:val="AA70B21AF85A47E4AE814B7AB0D767B3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A03B17B281DD4636B2E94610264C9A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A67C84-A213-4194-9BCE-9B6036FAD8B7}"/>
      </w:docPartPr>
      <w:docPartBody>
        <w:p w:rsidR="006B6F07" w:rsidRDefault="00D54B15" w:rsidP="00D54B15">
          <w:pPr>
            <w:pStyle w:val="A03B17B281DD4636B2E94610264C9A45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CD19DB3BCE5E431DB61B2D6381EDD7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1BAB2C-4D67-4CD7-AAD7-0DE690E0C0CB}"/>
      </w:docPartPr>
      <w:docPartBody>
        <w:p w:rsidR="006B6F07" w:rsidRDefault="00D54B15" w:rsidP="00D54B15">
          <w:pPr>
            <w:pStyle w:val="CD19DB3BCE5E431DB61B2D6381EDD7481"/>
          </w:pPr>
          <w:r w:rsidRPr="0028283C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F8ACDA31EFA34F21BDD7785F546E3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2A2FC2-AC55-419D-BA83-0A6EA31F819D}"/>
      </w:docPartPr>
      <w:docPartBody>
        <w:p w:rsidR="00D54B15" w:rsidRDefault="00D54B15" w:rsidP="00D54B15">
          <w:pPr>
            <w:pStyle w:val="F8ACDA31EFA34F21BDD7785F546E3DD61"/>
          </w:pPr>
          <w:r w:rsidRPr="009D78F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596F77A8D054239A278F334446A01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C7EF7B-5128-43E6-B7E3-6E0DDD98EA22}"/>
      </w:docPartPr>
      <w:docPartBody>
        <w:p w:rsidR="00A77B0C" w:rsidRDefault="00D54B15" w:rsidP="00D54B15">
          <w:pPr>
            <w:pStyle w:val="B596F77A8D054239A278F334446A01F2"/>
          </w:pPr>
          <w:r w:rsidRPr="009D78F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8928765B0414505903485DE666D54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3B61DB-3D88-473F-A4CF-6DF84EB789A7}"/>
      </w:docPartPr>
      <w:docPartBody>
        <w:p w:rsidR="00000000" w:rsidRDefault="00A77B0C" w:rsidP="00A77B0C">
          <w:pPr>
            <w:pStyle w:val="A8928765B0414505903485DE666D54BE"/>
          </w:pPr>
          <w:r w:rsidRPr="00460F6E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110A0A"/>
    <w:rsid w:val="00042F1D"/>
    <w:rsid w:val="00110A0A"/>
    <w:rsid w:val="003B2090"/>
    <w:rsid w:val="003D5833"/>
    <w:rsid w:val="004145F6"/>
    <w:rsid w:val="004C30E2"/>
    <w:rsid w:val="005F3803"/>
    <w:rsid w:val="00663E1F"/>
    <w:rsid w:val="006B6F07"/>
    <w:rsid w:val="008A6BFD"/>
    <w:rsid w:val="008E1D18"/>
    <w:rsid w:val="00A77B0C"/>
    <w:rsid w:val="00AE435D"/>
    <w:rsid w:val="00D54B15"/>
    <w:rsid w:val="00E43361"/>
    <w:rsid w:val="00F54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48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77B0C"/>
    <w:rPr>
      <w:color w:val="808080"/>
    </w:rPr>
  </w:style>
  <w:style w:type="paragraph" w:customStyle="1" w:styleId="437FCDF1B6FC435A81E272AD716A1C6E">
    <w:name w:val="437FCDF1B6FC435A81E272AD716A1C6E"/>
    <w:rsid w:val="00110A0A"/>
  </w:style>
  <w:style w:type="paragraph" w:customStyle="1" w:styleId="A429B62F0B094AA0904694A5E6559302">
    <w:name w:val="A429B62F0B094AA0904694A5E6559302"/>
    <w:rsid w:val="00110A0A"/>
  </w:style>
  <w:style w:type="paragraph" w:customStyle="1" w:styleId="3183D3D5470A4897B6D0A5ED0AAD26A6">
    <w:name w:val="3183D3D5470A4897B6D0A5ED0AAD26A6"/>
    <w:rsid w:val="00110A0A"/>
  </w:style>
  <w:style w:type="paragraph" w:customStyle="1" w:styleId="EB9833E0DA23439E97A9074EE5272756">
    <w:name w:val="EB9833E0DA23439E97A9074EE5272756"/>
    <w:rsid w:val="00110A0A"/>
  </w:style>
  <w:style w:type="paragraph" w:customStyle="1" w:styleId="424141542B0E43149BCE00E9857FD2BB">
    <w:name w:val="424141542B0E43149BCE00E9857FD2BB"/>
    <w:rsid w:val="00110A0A"/>
  </w:style>
  <w:style w:type="paragraph" w:customStyle="1" w:styleId="4FA35C5CB7F5442CB952F8477D41DB28">
    <w:name w:val="4FA35C5CB7F5442CB952F8477D41DB28"/>
    <w:rsid w:val="00110A0A"/>
  </w:style>
  <w:style w:type="paragraph" w:customStyle="1" w:styleId="80ED5E15DB9B46EBBC5584ACC07241F3">
    <w:name w:val="80ED5E15DB9B46EBBC5584ACC07241F3"/>
    <w:rsid w:val="00110A0A"/>
  </w:style>
  <w:style w:type="paragraph" w:customStyle="1" w:styleId="D6E4B4F5BAEF461D9BCAD6DF9A04883C">
    <w:name w:val="D6E4B4F5BAEF461D9BCAD6DF9A04883C"/>
    <w:rsid w:val="00110A0A"/>
  </w:style>
  <w:style w:type="paragraph" w:customStyle="1" w:styleId="F381719399A749888633A8848EE88BCD">
    <w:name w:val="F381719399A749888633A8848EE88BCD"/>
    <w:rsid w:val="00110A0A"/>
  </w:style>
  <w:style w:type="paragraph" w:customStyle="1" w:styleId="6F1AD663D00C45C48721DF42E8DF30DF">
    <w:name w:val="6F1AD663D00C45C48721DF42E8DF30DF"/>
    <w:rsid w:val="00110A0A"/>
  </w:style>
  <w:style w:type="paragraph" w:customStyle="1" w:styleId="8C36F6267D6E4479973B1A303309BE79">
    <w:name w:val="8C36F6267D6E4479973B1A303309BE79"/>
    <w:rsid w:val="00110A0A"/>
  </w:style>
  <w:style w:type="paragraph" w:customStyle="1" w:styleId="B600055DF462412C85377ADEA494B9C1">
    <w:name w:val="B600055DF462412C85377ADEA494B9C1"/>
    <w:rsid w:val="00110A0A"/>
  </w:style>
  <w:style w:type="paragraph" w:customStyle="1" w:styleId="E6FBD878018B4F708D14807F3681EFC5">
    <w:name w:val="E6FBD878018B4F708D14807F3681EFC5"/>
    <w:rsid w:val="00110A0A"/>
  </w:style>
  <w:style w:type="paragraph" w:customStyle="1" w:styleId="AFEBE535ADC647EFA406B61D1E7636A3">
    <w:name w:val="AFEBE535ADC647EFA406B61D1E7636A3"/>
    <w:rsid w:val="00110A0A"/>
  </w:style>
  <w:style w:type="paragraph" w:customStyle="1" w:styleId="9D24DD02335D40988C440542E85A9ADC">
    <w:name w:val="9D24DD02335D40988C440542E85A9ADC"/>
    <w:rsid w:val="00110A0A"/>
  </w:style>
  <w:style w:type="paragraph" w:customStyle="1" w:styleId="DC0F75FD7C704F65A06A420FC13F4ACF">
    <w:name w:val="DC0F75FD7C704F65A06A420FC13F4ACF"/>
    <w:rsid w:val="00110A0A"/>
  </w:style>
  <w:style w:type="paragraph" w:customStyle="1" w:styleId="39EE12CBBC8D4B35A46D5A59C5678F32">
    <w:name w:val="39EE12CBBC8D4B35A46D5A59C5678F32"/>
    <w:rsid w:val="00110A0A"/>
  </w:style>
  <w:style w:type="paragraph" w:customStyle="1" w:styleId="9347DAC8714B4BBB8AD6D84CF0814F6E">
    <w:name w:val="9347DAC8714B4BBB8AD6D84CF0814F6E"/>
    <w:rsid w:val="00110A0A"/>
  </w:style>
  <w:style w:type="paragraph" w:customStyle="1" w:styleId="6E83745CE86748429E713A2BAA6BF407">
    <w:name w:val="6E83745CE86748429E713A2BAA6BF407"/>
    <w:rsid w:val="00110A0A"/>
  </w:style>
  <w:style w:type="paragraph" w:customStyle="1" w:styleId="0F9A63700ABD41698E2EB53859B53E08">
    <w:name w:val="0F9A63700ABD41698E2EB53859B53E08"/>
    <w:rsid w:val="00110A0A"/>
  </w:style>
  <w:style w:type="paragraph" w:customStyle="1" w:styleId="104D22CAAFED4E179F4E2275A19D7611">
    <w:name w:val="104D22CAAFED4E179F4E2275A19D7611"/>
    <w:rsid w:val="00110A0A"/>
  </w:style>
  <w:style w:type="paragraph" w:customStyle="1" w:styleId="C6EBD5866F9B46C88A1F26B7AA128DE3">
    <w:name w:val="C6EBD5866F9B46C88A1F26B7AA128DE3"/>
    <w:rsid w:val="00110A0A"/>
  </w:style>
  <w:style w:type="paragraph" w:customStyle="1" w:styleId="59087D9FD53D46CF800D22386D77DC7A">
    <w:name w:val="59087D9FD53D46CF800D22386D77DC7A"/>
    <w:rsid w:val="00110A0A"/>
  </w:style>
  <w:style w:type="paragraph" w:customStyle="1" w:styleId="51A4213B92F8465D8C1F97B783936F6F">
    <w:name w:val="51A4213B92F8465D8C1F97B783936F6F"/>
    <w:rsid w:val="00110A0A"/>
  </w:style>
  <w:style w:type="paragraph" w:customStyle="1" w:styleId="2E6984F98DFA4432B81CA908569C7081">
    <w:name w:val="2E6984F98DFA4432B81CA908569C7081"/>
    <w:rsid w:val="00110A0A"/>
  </w:style>
  <w:style w:type="paragraph" w:customStyle="1" w:styleId="78CC7B0B582A41D9BF4B18ECF57D83E4">
    <w:name w:val="78CC7B0B582A41D9BF4B18ECF57D83E4"/>
    <w:rsid w:val="00110A0A"/>
  </w:style>
  <w:style w:type="paragraph" w:customStyle="1" w:styleId="1261D669DD5E4501B7C47BD429E5C330">
    <w:name w:val="1261D669DD5E4501B7C47BD429E5C330"/>
    <w:rsid w:val="00110A0A"/>
  </w:style>
  <w:style w:type="paragraph" w:customStyle="1" w:styleId="A3963B8A275448D28A55AD3B3CA667E9">
    <w:name w:val="A3963B8A275448D28A55AD3B3CA667E9"/>
    <w:rsid w:val="00110A0A"/>
  </w:style>
  <w:style w:type="paragraph" w:customStyle="1" w:styleId="A8A8F75F86854681938795BA99225E48">
    <w:name w:val="A8A8F75F86854681938795BA99225E48"/>
    <w:rsid w:val="00110A0A"/>
  </w:style>
  <w:style w:type="paragraph" w:customStyle="1" w:styleId="5A0DA56B02E64984B6037F3A30EAA8FF">
    <w:name w:val="5A0DA56B02E64984B6037F3A30EAA8FF"/>
    <w:rsid w:val="00110A0A"/>
  </w:style>
  <w:style w:type="paragraph" w:customStyle="1" w:styleId="24BDC90279B44F42995DFB2625AB5F4B">
    <w:name w:val="24BDC90279B44F42995DFB2625AB5F4B"/>
    <w:rsid w:val="00110A0A"/>
  </w:style>
  <w:style w:type="paragraph" w:customStyle="1" w:styleId="6DA0E72444DC42AF8B62D78A5E9E329E">
    <w:name w:val="6DA0E72444DC42AF8B62D78A5E9E329E"/>
    <w:rsid w:val="00110A0A"/>
  </w:style>
  <w:style w:type="paragraph" w:customStyle="1" w:styleId="22A777450A494EFD88975B2848DF703A">
    <w:name w:val="22A777450A494EFD88975B2848DF703A"/>
    <w:rsid w:val="00F548F2"/>
  </w:style>
  <w:style w:type="paragraph" w:customStyle="1" w:styleId="AA70B21AF85A47E4AE814B7AB0D767B3">
    <w:name w:val="AA70B21AF85A47E4AE814B7AB0D767B3"/>
    <w:rsid w:val="00F548F2"/>
  </w:style>
  <w:style w:type="paragraph" w:customStyle="1" w:styleId="A03B17B281DD4636B2E94610264C9A45">
    <w:name w:val="A03B17B281DD4636B2E94610264C9A45"/>
    <w:rsid w:val="00F548F2"/>
  </w:style>
  <w:style w:type="paragraph" w:customStyle="1" w:styleId="CD19DB3BCE5E431DB61B2D6381EDD748">
    <w:name w:val="CD19DB3BCE5E431DB61B2D6381EDD748"/>
    <w:rsid w:val="00F548F2"/>
  </w:style>
  <w:style w:type="paragraph" w:customStyle="1" w:styleId="1843642CAA6A499581E51F90069004AB">
    <w:name w:val="1843642CAA6A499581E51F90069004AB"/>
    <w:rsid w:val="00F548F2"/>
  </w:style>
  <w:style w:type="paragraph" w:customStyle="1" w:styleId="F8ACDA31EFA34F21BDD7785F546E3DD6">
    <w:name w:val="F8ACDA31EFA34F21BDD7785F546E3DD6"/>
    <w:rsid w:val="00663E1F"/>
    <w:pPr>
      <w:spacing w:after="160" w:line="259" w:lineRule="auto"/>
    </w:pPr>
  </w:style>
  <w:style w:type="paragraph" w:customStyle="1" w:styleId="437FCDF1B6FC435A81E272AD716A1C6E1">
    <w:name w:val="437FCDF1B6FC435A81E272AD716A1C6E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429B62F0B094AA0904694A5E65593021">
    <w:name w:val="A429B62F0B094AA0904694A5E6559302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3183D3D5470A4897B6D0A5ED0AAD26A61">
    <w:name w:val="3183D3D5470A4897B6D0A5ED0AAD26A6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B9833E0DA23439E97A9074EE52727561">
    <w:name w:val="EB9833E0DA23439E97A9074EE5272756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424141542B0E43149BCE00E9857FD2BB1">
    <w:name w:val="424141542B0E43149BCE00E9857FD2BB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22A777450A494EFD88975B2848DF703A1">
    <w:name w:val="22A777450A494EFD88975B2848DF703A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A70B21AF85A47E4AE814B7AB0D767B31">
    <w:name w:val="AA70B21AF85A47E4AE814B7AB0D767B3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03B17B281DD4636B2E94610264C9A451">
    <w:name w:val="A03B17B281DD4636B2E94610264C9A45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D19DB3BCE5E431DB61B2D6381EDD7481">
    <w:name w:val="CD19DB3BCE5E431DB61B2D6381EDD748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596F77A8D054239A278F334446A01F2">
    <w:name w:val="B596F77A8D054239A278F334446A01F2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8ACDA31EFA34F21BDD7785F546E3DD61">
    <w:name w:val="F8ACDA31EFA34F21BDD7785F546E3DD6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6FBD878018B4F708D14807F3681EFC51">
    <w:name w:val="E6FBD878018B4F708D14807F3681EFC5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9347DAC8714B4BBB8AD6D84CF0814F6E1">
    <w:name w:val="9347DAC8714B4BBB8AD6D84CF0814F6E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EBE535ADC647EFA406B61D1E7636A31">
    <w:name w:val="AFEBE535ADC647EFA406B61D1E7636A3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6E83745CE86748429E713A2BAA6BF4071">
    <w:name w:val="6E83745CE86748429E713A2BAA6BF407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9D24DD02335D40988C440542E85A9ADC1">
    <w:name w:val="9D24DD02335D40988C440542E85A9ADC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0F9A63700ABD41698E2EB53859B53E081">
    <w:name w:val="0F9A63700ABD41698E2EB53859B53E08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C0F75FD7C704F65A06A420FC13F4ACF1">
    <w:name w:val="DC0F75FD7C704F65A06A420FC13F4ACF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04D22CAAFED4E179F4E2275A19D76111">
    <w:name w:val="104D22CAAFED4E179F4E2275A19D7611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39EE12CBBC8D4B35A46D5A59C5678F321">
    <w:name w:val="39EE12CBBC8D4B35A46D5A59C5678F32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6EBD5866F9B46C88A1F26B7AA128DE31">
    <w:name w:val="C6EBD5866F9B46C88A1F26B7AA128DE3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59087D9FD53D46CF800D22386D77DC7A1">
    <w:name w:val="59087D9FD53D46CF800D22386D77DC7A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3963B8A275448D28A55AD3B3CA667E91">
    <w:name w:val="A3963B8A275448D28A55AD3B3CA667E9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51A4213B92F8465D8C1F97B783936F6F1">
    <w:name w:val="51A4213B92F8465D8C1F97B783936F6F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8A8F75F86854681938795BA99225E481">
    <w:name w:val="A8A8F75F86854681938795BA99225E48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2E6984F98DFA4432B81CA908569C70811">
    <w:name w:val="2E6984F98DFA4432B81CA908569C7081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5A0DA56B02E64984B6037F3A30EAA8FF1">
    <w:name w:val="5A0DA56B02E64984B6037F3A30EAA8FF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78CC7B0B582A41D9BF4B18ECF57D83E41">
    <w:name w:val="78CC7B0B582A41D9BF4B18ECF57D83E4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24BDC90279B44F42995DFB2625AB5F4B1">
    <w:name w:val="24BDC90279B44F42995DFB2625AB5F4B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261D669DD5E4501B7C47BD429E5C3301">
    <w:name w:val="1261D669DD5E4501B7C47BD429E5C330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6DA0E72444DC42AF8B62D78A5E9E329E1">
    <w:name w:val="6DA0E72444DC42AF8B62D78A5E9E329E1"/>
    <w:rsid w:val="00D54B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5C6BB4FCC9249638AD95031DDDEF97D">
    <w:name w:val="D5C6BB4FCC9249638AD95031DDDEF97D"/>
    <w:rsid w:val="00D54B15"/>
    <w:pPr>
      <w:spacing w:after="160" w:line="259" w:lineRule="auto"/>
    </w:pPr>
  </w:style>
  <w:style w:type="paragraph" w:customStyle="1" w:styleId="1B6F74449A4D4D5D9FAEEA9332F2E8C9">
    <w:name w:val="1B6F74449A4D4D5D9FAEEA9332F2E8C9"/>
    <w:rsid w:val="00D54B15"/>
    <w:pPr>
      <w:spacing w:after="160" w:line="259" w:lineRule="auto"/>
    </w:pPr>
  </w:style>
  <w:style w:type="paragraph" w:customStyle="1" w:styleId="A8928765B0414505903485DE666D54BE">
    <w:name w:val="A8928765B0414505903485DE666D54BE"/>
    <w:rsid w:val="00A77B0C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Criminal</Template>
  <TotalTime>12</TotalTime>
  <Pages>1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BEMROSE RESIDENTIAL REPORT</vt:lpstr>
    </vt:vector>
  </TitlesOfParts>
  <Company>Bemrose Consulting</Company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BEMROSE RESIDENTIAL REPORT</dc:title>
  <dc:creator>Matt</dc:creator>
  <cp:lastModifiedBy>Vinh Nguyen</cp:lastModifiedBy>
  <cp:revision>20</cp:revision>
  <cp:lastPrinted>2003-01-14T02:56:00Z</cp:lastPrinted>
  <dcterms:created xsi:type="dcterms:W3CDTF">2016-01-16T00:46:00Z</dcterms:created>
  <dcterms:modified xsi:type="dcterms:W3CDTF">2016-06-19T23:21:00Z</dcterms:modified>
</cp:coreProperties>
</file>