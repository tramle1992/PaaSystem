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text" w:horzAnchor="margin" w:tblpY="68"/>
        <w:tblW w:w="0" w:type="auto"/>
        <w:tblCellMar>
          <w:left w:w="115" w:type="dxa"/>
          <w:right w:w="115" w:type="dxa"/>
        </w:tblCellMar>
        <w:tblLook w:val="0000" w:firstRow="0" w:lastRow="0" w:firstColumn="0" w:lastColumn="0" w:noHBand="0" w:noVBand="0"/>
      </w:tblPr>
      <w:tblGrid>
        <w:gridCol w:w="3808"/>
        <w:gridCol w:w="267"/>
        <w:gridCol w:w="4350"/>
        <w:gridCol w:w="2490"/>
      </w:tblGrid>
      <w:tr w:rsidR="00860287" w:rsidRPr="00CC1715" w:rsidTr="00860287">
        <w:trPr>
          <w:trHeight w:val="403"/>
        </w:trPr>
        <w:tc>
          <w:tcPr>
            <w:tcW w:w="3808" w:type="dxa"/>
          </w:tcPr>
          <w:p w:rsidR="00860287" w:rsidRPr="001B6395" w:rsidRDefault="00860287" w:rsidP="00860287">
            <w:pPr>
              <w:jc w:val="center"/>
              <w:rPr>
                <w:rFonts w:ascii="Franklin Gothic Heavy" w:hAnsi="Franklin Gothic Heavy"/>
                <w:color w:val="B09743"/>
                <w:szCs w:val="28"/>
              </w:rPr>
            </w:pPr>
            <w:bookmarkStart w:id="0" w:name="_GoBack"/>
            <w:bookmarkEnd w:id="0"/>
          </w:p>
        </w:tc>
        <w:tc>
          <w:tcPr>
            <w:tcW w:w="267" w:type="dxa"/>
          </w:tcPr>
          <w:p w:rsidR="00860287" w:rsidRPr="001B6395" w:rsidRDefault="00860287" w:rsidP="00860287">
            <w:pPr>
              <w:jc w:val="center"/>
              <w:rPr>
                <w:rFonts w:ascii="Franklin Gothic Heavy" w:hAnsi="Franklin Gothic Heavy"/>
                <w:color w:val="B09743"/>
                <w:szCs w:val="28"/>
              </w:rPr>
            </w:pPr>
          </w:p>
        </w:tc>
        <w:tc>
          <w:tcPr>
            <w:tcW w:w="6840" w:type="dxa"/>
            <w:gridSpan w:val="2"/>
          </w:tcPr>
          <w:p w:rsidR="00860287" w:rsidRPr="001B6395" w:rsidRDefault="00860287" w:rsidP="00860287">
            <w:pPr>
              <w:jc w:val="center"/>
              <w:rPr>
                <w:rFonts w:ascii="Franklin Gothic Heavy" w:hAnsi="Franklin Gothic Heavy"/>
                <w:color w:val="B09743"/>
                <w:szCs w:val="28"/>
              </w:rPr>
            </w:pPr>
          </w:p>
        </w:tc>
      </w:tr>
      <w:tr w:rsidR="00860287" w:rsidRPr="00CC1715" w:rsidTr="00860287">
        <w:trPr>
          <w:trHeight w:val="492"/>
        </w:trPr>
        <w:tc>
          <w:tcPr>
            <w:tcW w:w="3808" w:type="dxa"/>
          </w:tcPr>
          <w:p w:rsidR="00860287" w:rsidRDefault="00860287" w:rsidP="00860287">
            <w:pPr>
              <w:jc w:val="center"/>
              <w:rPr>
                <w:rFonts w:ascii="Franklin Gothic Demi" w:hAnsi="Franklin Gothic Demi"/>
                <w:noProof/>
              </w:rPr>
            </w:pPr>
          </w:p>
        </w:tc>
        <w:tc>
          <w:tcPr>
            <w:tcW w:w="267" w:type="dxa"/>
          </w:tcPr>
          <w:p w:rsidR="00860287" w:rsidRDefault="00860287" w:rsidP="00860287">
            <w:pPr>
              <w:jc w:val="center"/>
              <w:rPr>
                <w:rFonts w:ascii="Franklin Gothic Demi" w:hAnsi="Franklin Gothic Demi"/>
                <w:noProof/>
              </w:rPr>
            </w:pPr>
          </w:p>
        </w:tc>
        <w:tc>
          <w:tcPr>
            <w:tcW w:w="6840" w:type="dxa"/>
            <w:gridSpan w:val="2"/>
          </w:tcPr>
          <w:p w:rsidR="00860287" w:rsidRDefault="00860287" w:rsidP="00860287">
            <w:pPr>
              <w:jc w:val="center"/>
              <w:rPr>
                <w:rFonts w:ascii="Franklin Gothic Demi" w:hAnsi="Franklin Gothic Demi"/>
                <w:noProof/>
              </w:rPr>
            </w:pPr>
          </w:p>
        </w:tc>
      </w:tr>
      <w:tr w:rsidR="00860287" w:rsidRPr="00CC1715" w:rsidTr="00860287">
        <w:trPr>
          <w:trHeight w:val="537"/>
        </w:trPr>
        <w:tc>
          <w:tcPr>
            <w:tcW w:w="3808" w:type="dxa"/>
            <w:vMerge w:val="restart"/>
          </w:tcPr>
          <w:p w:rsidR="00860287" w:rsidRDefault="00860287" w:rsidP="00860287">
            <w:pPr>
              <w:jc w:val="center"/>
              <w:rPr>
                <w:rFonts w:ascii="Franklin Gothic Demi" w:hAnsi="Franklin Gothic Demi"/>
                <w:noProof/>
              </w:rPr>
            </w:pPr>
          </w:p>
        </w:tc>
        <w:tc>
          <w:tcPr>
            <w:tcW w:w="267" w:type="dxa"/>
            <w:vMerge w:val="restart"/>
          </w:tcPr>
          <w:p w:rsidR="00860287" w:rsidRDefault="00860287" w:rsidP="00860287">
            <w:pPr>
              <w:jc w:val="center"/>
              <w:rPr>
                <w:rFonts w:ascii="Franklin Gothic Demi" w:hAnsi="Franklin Gothic Demi"/>
                <w:noProof/>
              </w:rPr>
            </w:pPr>
          </w:p>
        </w:tc>
        <w:tc>
          <w:tcPr>
            <w:tcW w:w="4350" w:type="dxa"/>
          </w:tcPr>
          <w:p w:rsidR="00860287" w:rsidRDefault="00860287" w:rsidP="00860287">
            <w:pPr>
              <w:jc w:val="center"/>
              <w:rPr>
                <w:rFonts w:ascii="Franklin Gothic Demi" w:hAnsi="Franklin Gothic Demi"/>
                <w:noProof/>
              </w:rPr>
            </w:pPr>
          </w:p>
        </w:tc>
        <w:tc>
          <w:tcPr>
            <w:tcW w:w="2490" w:type="dxa"/>
          </w:tcPr>
          <w:p w:rsidR="00860287" w:rsidRDefault="00860287" w:rsidP="00860287">
            <w:pPr>
              <w:jc w:val="center"/>
              <w:rPr>
                <w:rFonts w:ascii="Franklin Gothic Demi" w:hAnsi="Franklin Gothic Demi"/>
                <w:noProof/>
              </w:rPr>
            </w:pPr>
            <w:r>
              <w:rPr>
                <w:rFonts w:ascii="Franklin Gothic Demi" w:hAnsi="Franklin Gothic Demi"/>
                <w:noProof/>
              </w:rPr>
              <w:drawing>
                <wp:anchor distT="0" distB="0" distL="114300" distR="114300" simplePos="0" relativeHeight="251659264" behindDoc="1" locked="0" layoutInCell="1" allowOverlap="1" wp14:anchorId="162E21F6" wp14:editId="02D99C29">
                  <wp:simplePos x="0" y="0"/>
                  <wp:positionH relativeFrom="column">
                    <wp:posOffset>-5178425</wp:posOffset>
                  </wp:positionH>
                  <wp:positionV relativeFrom="paragraph">
                    <wp:posOffset>-588010</wp:posOffset>
                  </wp:positionV>
                  <wp:extent cx="6638925" cy="1114425"/>
                  <wp:effectExtent l="0" t="0" r="0" b="0"/>
                  <wp:wrapNone/>
                  <wp:docPr id="1" name="Picture 1" descr="Rental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tal Referenc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8925" cy="11144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r w:rsidR="00860287" w:rsidRPr="00CC1715" w:rsidTr="00860287">
        <w:trPr>
          <w:trHeight w:val="375"/>
        </w:trPr>
        <w:tc>
          <w:tcPr>
            <w:tcW w:w="3808" w:type="dxa"/>
            <w:vMerge/>
          </w:tcPr>
          <w:p w:rsidR="00860287" w:rsidRDefault="00860287" w:rsidP="00860287">
            <w:pPr>
              <w:jc w:val="center"/>
              <w:rPr>
                <w:rFonts w:ascii="Franklin Gothic Demi" w:hAnsi="Franklin Gothic Demi"/>
                <w:noProof/>
              </w:rPr>
            </w:pPr>
          </w:p>
        </w:tc>
        <w:tc>
          <w:tcPr>
            <w:tcW w:w="267" w:type="dxa"/>
            <w:vMerge/>
          </w:tcPr>
          <w:p w:rsidR="00860287" w:rsidRDefault="00860287" w:rsidP="00860287">
            <w:pPr>
              <w:jc w:val="center"/>
              <w:rPr>
                <w:rFonts w:ascii="Franklin Gothic Demi" w:hAnsi="Franklin Gothic Demi"/>
                <w:noProof/>
              </w:rPr>
            </w:pPr>
          </w:p>
        </w:tc>
        <w:sdt>
          <w:sdtPr>
            <w:rPr>
              <w:rFonts w:ascii="Franklin Gothic Demi Cond" w:hAnsi="Franklin Gothic Demi Cond"/>
              <w:i/>
              <w:noProof/>
              <w:sz w:val="28"/>
              <w:szCs w:val="28"/>
            </w:rPr>
            <w:alias w:val="ComRentalRef1_ApplicantName"/>
            <w:tag w:val="ComRentalRef1_ApplicantNameTag"/>
            <w:id w:val="1141310912"/>
            <w:placeholder>
              <w:docPart w:val="C969AEDFE46A4635A9A35E13D0054AF2"/>
            </w:placeholder>
            <w:showingPlcHdr/>
            <w:text/>
          </w:sdtPr>
          <w:sdtEndPr/>
          <w:sdtContent>
            <w:tc>
              <w:tcPr>
                <w:tcW w:w="6840" w:type="dxa"/>
                <w:gridSpan w:val="2"/>
                <w:vAlign w:val="bottom"/>
              </w:tcPr>
              <w:p w:rsidR="00860287" w:rsidRPr="00781F30" w:rsidRDefault="00860287" w:rsidP="00860287">
                <w:pPr>
                  <w:jc w:val="right"/>
                  <w:rPr>
                    <w:rFonts w:ascii="Franklin Gothic Demi Cond" w:hAnsi="Franklin Gothic Demi Cond"/>
                    <w:i/>
                    <w:noProof/>
                    <w:sz w:val="28"/>
                    <w:szCs w:val="28"/>
                  </w:rPr>
                </w:pPr>
                <w:r w:rsidRPr="004B24AD">
                  <w:rPr>
                    <w:rStyle w:val="PlaceholderText"/>
                    <w:rFonts w:ascii="Franklin Gothic Demi Cond" w:hAnsi="Franklin Gothic Demi Cond"/>
                    <w:i/>
                    <w:sz w:val="28"/>
                    <w:szCs w:val="28"/>
                  </w:rPr>
                  <w:t>Click or tap here to enter text.</w:t>
                </w:r>
              </w:p>
            </w:tc>
          </w:sdtContent>
        </w:sdt>
      </w:tr>
    </w:tbl>
    <w:p w:rsidR="0030155F" w:rsidRPr="0030155F" w:rsidRDefault="0030155F">
      <w:pPr>
        <w:rPr>
          <w:rFonts w:ascii="Franklin Gothic Demi" w:hAnsi="Franklin Gothic Demi"/>
        </w:rPr>
      </w:pPr>
    </w:p>
    <w:sdt>
      <w:sdtPr>
        <w:rPr>
          <w:rFonts w:ascii="Franklin Gothic Demi" w:hAnsi="Franklin Gothic Demi"/>
        </w:rPr>
        <w:id w:val="229150715"/>
        <w:placeholder>
          <w:docPart w:val="DefaultPlaceholder_22675703"/>
        </w:placeholder>
      </w:sdtPr>
      <w:sdtEndPr/>
      <w:sdtContent>
        <w:p w:rsidR="007D5640" w:rsidRPr="0030155F" w:rsidRDefault="00B8715E">
          <w:pPr>
            <w:rPr>
              <w:rFonts w:ascii="Franklin Gothic Demi" w:hAnsi="Franklin Gothic Demi"/>
            </w:rPr>
          </w:pPr>
          <w:r>
            <w:rPr>
              <w:rFonts w:ascii="Franklin Gothic Demi" w:hAnsi="Franklin Gothic Demi"/>
            </w:rPr>
            <w:t>1</w:t>
          </w:r>
        </w:p>
      </w:sdtContent>
    </w:sdt>
    <w:tbl>
      <w:tblPr>
        <w:tblpPr w:leftFromText="187" w:rightFromText="187" w:vertAnchor="text" w:horzAnchor="margin" w:tblpY="-11"/>
        <w:tblW w:w="10908" w:type="dxa"/>
        <w:tblLayout w:type="fixed"/>
        <w:tblCellMar>
          <w:left w:w="115" w:type="dxa"/>
          <w:right w:w="115" w:type="dxa"/>
        </w:tblCellMar>
        <w:tblLook w:val="0000" w:firstRow="0" w:lastRow="0" w:firstColumn="0" w:lastColumn="0" w:noHBand="0" w:noVBand="0"/>
      </w:tblPr>
      <w:tblGrid>
        <w:gridCol w:w="2979"/>
        <w:gridCol w:w="718"/>
        <w:gridCol w:w="250"/>
        <w:gridCol w:w="663"/>
        <w:gridCol w:w="250"/>
        <w:gridCol w:w="1380"/>
        <w:gridCol w:w="1616"/>
        <w:gridCol w:w="1436"/>
        <w:gridCol w:w="1616"/>
      </w:tblGrid>
      <w:tr w:rsidR="007D5640" w:rsidRPr="0030155F" w:rsidTr="00292710">
        <w:trPr>
          <w:trHeight w:hRule="exact" w:val="346"/>
        </w:trPr>
        <w:sdt>
          <w:sdtPr>
            <w:rPr>
              <w:rFonts w:ascii="Franklin Gothic Demi" w:hAnsi="Franklin Gothic Demi"/>
            </w:rPr>
            <w:alias w:val="ResRentalRef1_Current_Previous"/>
            <w:tag w:val="ResRentalRef1_Current_PreviousTag"/>
            <w:id w:val="11562264"/>
            <w:placeholder>
              <w:docPart w:val="DA7AA676709641F5830F105F7903AC7D"/>
            </w:placeholder>
            <w:showingPlcHdr/>
          </w:sdtPr>
          <w:sdtEndPr/>
          <w:sdtContent>
            <w:tc>
              <w:tcPr>
                <w:tcW w:w="2979" w:type="dxa"/>
                <w:vAlign w:val="center"/>
              </w:tcPr>
              <w:p w:rsidR="007D5640" w:rsidRPr="0030155F" w:rsidRDefault="008309BA" w:rsidP="00292710">
                <w:pPr>
                  <w:rPr>
                    <w:rFonts w:ascii="Franklin Gothic Demi" w:hAnsi="Franklin Gothic Demi"/>
                  </w:rPr>
                </w:pPr>
                <w:r w:rsidRPr="00BC0AAD">
                  <w:rPr>
                    <w:rStyle w:val="PlaceholderText"/>
                  </w:rPr>
                  <w:t>Click here to enter text.</w:t>
                </w:r>
              </w:p>
            </w:tc>
          </w:sdtContent>
        </w:sdt>
        <w:tc>
          <w:tcPr>
            <w:tcW w:w="718" w:type="dxa"/>
          </w:tcPr>
          <w:p w:rsidR="007D5640" w:rsidRPr="0030155F" w:rsidRDefault="007D5640" w:rsidP="007D5640">
            <w:pPr>
              <w:rPr>
                <w:rFonts w:ascii="Franklin Gothic Demi" w:hAnsi="Franklin Gothic Demi"/>
              </w:rPr>
            </w:pPr>
          </w:p>
        </w:tc>
        <w:tc>
          <w:tcPr>
            <w:tcW w:w="250" w:type="dxa"/>
          </w:tcPr>
          <w:p w:rsidR="007D5640" w:rsidRPr="0030155F" w:rsidRDefault="007D5640" w:rsidP="007D5640">
            <w:pPr>
              <w:rPr>
                <w:rFonts w:ascii="Franklin Gothic Demi" w:hAnsi="Franklin Gothic Demi"/>
              </w:rPr>
            </w:pPr>
          </w:p>
        </w:tc>
        <w:tc>
          <w:tcPr>
            <w:tcW w:w="663" w:type="dxa"/>
          </w:tcPr>
          <w:p w:rsidR="007D5640" w:rsidRPr="0030155F" w:rsidRDefault="007D5640" w:rsidP="007D5640">
            <w:pPr>
              <w:rPr>
                <w:rFonts w:ascii="Franklin Gothic Demi" w:hAnsi="Franklin Gothic Demi"/>
              </w:rPr>
            </w:pPr>
          </w:p>
        </w:tc>
        <w:tc>
          <w:tcPr>
            <w:tcW w:w="250" w:type="dxa"/>
          </w:tcPr>
          <w:p w:rsidR="007D5640" w:rsidRPr="0030155F" w:rsidRDefault="007D5640" w:rsidP="007D5640">
            <w:pPr>
              <w:rPr>
                <w:rFonts w:ascii="Franklin Gothic Demi" w:hAnsi="Franklin Gothic Demi"/>
              </w:rPr>
            </w:pPr>
          </w:p>
        </w:tc>
        <w:tc>
          <w:tcPr>
            <w:tcW w:w="1380" w:type="dxa"/>
          </w:tcPr>
          <w:p w:rsidR="007D5640" w:rsidRPr="00A97D52" w:rsidRDefault="007D5640" w:rsidP="007D5640">
            <w:pPr>
              <w:rPr>
                <w:rFonts w:ascii="Franklin Gothic Demi Cond" w:hAnsi="Franklin Gothic Demi Cond"/>
              </w:rPr>
            </w:pPr>
            <w:r w:rsidRPr="00A97D52">
              <w:rPr>
                <w:rFonts w:ascii="Franklin Gothic Demi Cond" w:hAnsi="Franklin Gothic Demi Cond"/>
              </w:rPr>
              <w:t>Move In:</w:t>
            </w:r>
          </w:p>
        </w:tc>
        <w:sdt>
          <w:sdtPr>
            <w:rPr>
              <w:rFonts w:ascii="Franklin Gothic Demi" w:hAnsi="Franklin Gothic Demi"/>
            </w:rPr>
            <w:alias w:val="ResRentalRef1_MoveIn"/>
            <w:tag w:val="ResRentalRef1_MoveInTag"/>
            <w:id w:val="11562266"/>
            <w:placeholder>
              <w:docPart w:val="D50DF5B48F604460AE6160EECA7128ED"/>
            </w:placeholder>
          </w:sdtPr>
          <w:sdtEndPr/>
          <w:sdtContent>
            <w:tc>
              <w:tcPr>
                <w:tcW w:w="1616" w:type="dxa"/>
                <w:vAlign w:val="center"/>
              </w:tcPr>
              <w:p w:rsidR="007D5640" w:rsidRPr="00A97D52" w:rsidRDefault="00292710" w:rsidP="00292710">
                <w:pPr>
                  <w:rPr>
                    <w:rFonts w:ascii="Franklin Gothic Demi Cond" w:hAnsi="Franklin Gothic Demi Cond"/>
                    <w:i/>
                  </w:rPr>
                </w:pPr>
                <w:r>
                  <w:rPr>
                    <w:rFonts w:ascii="Franklin Gothic Demi" w:hAnsi="Franklin Gothic Demi"/>
                  </w:rPr>
                  <w:t xml:space="preserve"> </w:t>
                </w:r>
              </w:p>
            </w:tc>
          </w:sdtContent>
        </w:sdt>
        <w:tc>
          <w:tcPr>
            <w:tcW w:w="1436" w:type="dxa"/>
          </w:tcPr>
          <w:p w:rsidR="007D5640" w:rsidRPr="00A97D52" w:rsidRDefault="007D5640" w:rsidP="007D5640">
            <w:pPr>
              <w:rPr>
                <w:rFonts w:ascii="Franklin Gothic Demi Cond" w:hAnsi="Franklin Gothic Demi Cond"/>
              </w:rPr>
            </w:pPr>
            <w:r w:rsidRPr="00A97D52">
              <w:rPr>
                <w:rFonts w:ascii="Franklin Gothic Demi Cond" w:hAnsi="Franklin Gothic Demi Cond"/>
              </w:rPr>
              <w:t>Move Out:</w:t>
            </w:r>
          </w:p>
        </w:tc>
        <w:sdt>
          <w:sdtPr>
            <w:rPr>
              <w:rFonts w:ascii="Franklin Gothic Demi" w:hAnsi="Franklin Gothic Demi"/>
            </w:rPr>
            <w:alias w:val="ResRentalRef1_MoveOut"/>
            <w:tag w:val="ResRentalRef1_MoveOutTag"/>
            <w:id w:val="11562267"/>
            <w:placeholder>
              <w:docPart w:val="C1554CB4149743EF9E596D3CA6C63519"/>
            </w:placeholder>
          </w:sdtPr>
          <w:sdtEndPr/>
          <w:sdtContent>
            <w:tc>
              <w:tcPr>
                <w:tcW w:w="1616" w:type="dxa"/>
                <w:vAlign w:val="center"/>
              </w:tcPr>
              <w:p w:rsidR="007D5640" w:rsidRPr="0030155F" w:rsidRDefault="00292710" w:rsidP="00292710">
                <w:pPr>
                  <w:rPr>
                    <w:rFonts w:ascii="Franklin Gothic Demi" w:hAnsi="Franklin Gothic Demi"/>
                    <w:i/>
                  </w:rPr>
                </w:pPr>
                <w:r>
                  <w:rPr>
                    <w:rFonts w:ascii="Franklin Gothic Demi" w:hAnsi="Franklin Gothic Demi"/>
                  </w:rPr>
                  <w:t xml:space="preserve"> </w:t>
                </w:r>
              </w:p>
            </w:tc>
          </w:sdtContent>
        </w:sdt>
      </w:tr>
      <w:tr w:rsidR="007D5640" w:rsidRPr="0030155F" w:rsidTr="00B01296">
        <w:trPr>
          <w:trHeight w:hRule="exact" w:val="346"/>
        </w:trPr>
        <w:tc>
          <w:tcPr>
            <w:tcW w:w="2979" w:type="dxa"/>
          </w:tcPr>
          <w:p w:rsidR="007D5640" w:rsidRPr="0030155F" w:rsidRDefault="007D5640" w:rsidP="007D5640">
            <w:pPr>
              <w:rPr>
                <w:rFonts w:ascii="Franklin Gothic Demi" w:hAnsi="Franklin Gothic Demi"/>
              </w:rPr>
            </w:pPr>
          </w:p>
        </w:tc>
        <w:tc>
          <w:tcPr>
            <w:tcW w:w="718" w:type="dxa"/>
            <w:vAlign w:val="center"/>
          </w:tcPr>
          <w:p w:rsidR="007D5640" w:rsidRPr="0030155F" w:rsidRDefault="007D5640" w:rsidP="00B01296">
            <w:pPr>
              <w:jc w:val="center"/>
              <w:rPr>
                <w:rFonts w:ascii="Franklin Gothic Demi" w:hAnsi="Franklin Gothic Demi"/>
              </w:rPr>
            </w:pPr>
            <w:r w:rsidRPr="0030155F">
              <w:rPr>
                <w:rFonts w:ascii="Franklin Gothic Demi" w:hAnsi="Franklin Gothic Demi"/>
              </w:rPr>
              <w:t>YES</w:t>
            </w:r>
          </w:p>
        </w:tc>
        <w:tc>
          <w:tcPr>
            <w:tcW w:w="250" w:type="dxa"/>
          </w:tcPr>
          <w:p w:rsidR="007D5640" w:rsidRPr="0030155F" w:rsidRDefault="007D5640" w:rsidP="007D5640">
            <w:pPr>
              <w:jc w:val="center"/>
              <w:rPr>
                <w:rFonts w:ascii="Franklin Gothic Demi" w:hAnsi="Franklin Gothic Demi"/>
              </w:rPr>
            </w:pPr>
          </w:p>
        </w:tc>
        <w:tc>
          <w:tcPr>
            <w:tcW w:w="663" w:type="dxa"/>
            <w:vAlign w:val="center"/>
          </w:tcPr>
          <w:p w:rsidR="007D5640" w:rsidRPr="0030155F" w:rsidRDefault="007D5640" w:rsidP="00B01296">
            <w:pPr>
              <w:jc w:val="center"/>
              <w:rPr>
                <w:rFonts w:ascii="Franklin Gothic Demi" w:hAnsi="Franklin Gothic Demi"/>
              </w:rPr>
            </w:pPr>
            <w:r w:rsidRPr="0030155F">
              <w:rPr>
                <w:rFonts w:ascii="Franklin Gothic Demi" w:hAnsi="Franklin Gothic Demi"/>
              </w:rPr>
              <w:t>NO</w:t>
            </w:r>
          </w:p>
        </w:tc>
        <w:tc>
          <w:tcPr>
            <w:tcW w:w="250" w:type="dxa"/>
          </w:tcPr>
          <w:p w:rsidR="007D5640" w:rsidRPr="0030155F" w:rsidRDefault="007D5640" w:rsidP="007D5640">
            <w:pPr>
              <w:rPr>
                <w:rFonts w:ascii="Franklin Gothic Demi" w:hAnsi="Franklin Gothic Demi"/>
              </w:rPr>
            </w:pPr>
          </w:p>
        </w:tc>
        <w:tc>
          <w:tcPr>
            <w:tcW w:w="1380" w:type="dxa"/>
          </w:tcPr>
          <w:p w:rsidR="007D5640" w:rsidRPr="00A97D52" w:rsidRDefault="007D5640" w:rsidP="007D5640">
            <w:pPr>
              <w:rPr>
                <w:rFonts w:ascii="Franklin Gothic Demi Cond" w:hAnsi="Franklin Gothic Demi Cond"/>
              </w:rPr>
            </w:pPr>
            <w:r w:rsidRPr="00A97D52">
              <w:rPr>
                <w:rFonts w:ascii="Franklin Gothic Demi Cond" w:hAnsi="Franklin Gothic Demi Cond"/>
              </w:rPr>
              <w:t xml:space="preserve">Rent: </w:t>
            </w:r>
          </w:p>
        </w:tc>
        <w:sdt>
          <w:sdtPr>
            <w:rPr>
              <w:rFonts w:ascii="Franklin Gothic Demi" w:hAnsi="Franklin Gothic Demi"/>
            </w:rPr>
            <w:alias w:val="ResRentalRef1_Amount"/>
            <w:tag w:val="ResRentalRef1_AmountTag"/>
            <w:id w:val="11562268"/>
            <w:placeholder>
              <w:docPart w:val="3BADB0B165BE47899008C2B80CED4262"/>
            </w:placeholder>
          </w:sdtPr>
          <w:sdtEndPr/>
          <w:sdtContent>
            <w:tc>
              <w:tcPr>
                <w:tcW w:w="1616" w:type="dxa"/>
                <w:vAlign w:val="center"/>
              </w:tcPr>
              <w:p w:rsidR="007D5640" w:rsidRPr="00A97D52" w:rsidRDefault="00292710" w:rsidP="00292710">
                <w:pPr>
                  <w:rPr>
                    <w:rFonts w:ascii="Franklin Gothic Demi Cond" w:hAnsi="Franklin Gothic Demi Cond"/>
                    <w:i/>
                  </w:rPr>
                </w:pPr>
                <w:r>
                  <w:rPr>
                    <w:rFonts w:ascii="Franklin Gothic Demi" w:hAnsi="Franklin Gothic Demi"/>
                  </w:rPr>
                  <w:t xml:space="preserve"> </w:t>
                </w:r>
              </w:p>
            </w:tc>
          </w:sdtContent>
        </w:sdt>
        <w:tc>
          <w:tcPr>
            <w:tcW w:w="1436" w:type="dxa"/>
          </w:tcPr>
          <w:p w:rsidR="007D5640" w:rsidRPr="00A97D52" w:rsidRDefault="007D5640" w:rsidP="007D5640">
            <w:pPr>
              <w:rPr>
                <w:rFonts w:ascii="Franklin Gothic Demi Cond" w:hAnsi="Franklin Gothic Demi Cond"/>
              </w:rPr>
            </w:pPr>
          </w:p>
        </w:tc>
        <w:tc>
          <w:tcPr>
            <w:tcW w:w="1616" w:type="dxa"/>
            <w:vAlign w:val="bottom"/>
          </w:tcPr>
          <w:p w:rsidR="007D5640" w:rsidRPr="0030155F" w:rsidRDefault="007D5640" w:rsidP="00530018">
            <w:pPr>
              <w:rPr>
                <w:rFonts w:ascii="Franklin Gothic Demi" w:hAnsi="Franklin Gothic Demi"/>
              </w:rPr>
            </w:pPr>
          </w:p>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Written rental agreement</w:t>
            </w:r>
          </w:p>
        </w:tc>
        <w:sdt>
          <w:sdtPr>
            <w:rPr>
              <w:rFonts w:ascii="Franklin Gothic Demi" w:hAnsi="Franklin Gothic Demi"/>
              <w:i/>
              <w:sz w:val="28"/>
              <w:szCs w:val="36"/>
            </w:rPr>
            <w:alias w:val="ResRentalRef1_Written_Yes"/>
            <w:tag w:val="ResRentalRef1_Written_YesTag"/>
            <w:id w:val="32423676"/>
            <w:placeholder>
              <w:docPart w:val="B4D0B28ACBF24E2C81FB54EB1E2C66CC"/>
            </w:placeholder>
          </w:sdtPr>
          <w:sdtEndPr/>
          <w:sdtContent>
            <w:tc>
              <w:tcPr>
                <w:tcW w:w="718" w:type="dxa"/>
                <w:tcBorders>
                  <w:bottom w:val="single" w:sz="4" w:space="0" w:color="auto"/>
                </w:tcBorders>
                <w:vAlign w:val="bottom"/>
              </w:tcPr>
              <w:p w:rsidR="007D5640" w:rsidRPr="0030155F" w:rsidRDefault="008309BA" w:rsidP="00B01296">
                <w:pPr>
                  <w:jc w:val="center"/>
                  <w:rPr>
                    <w:rFonts w:ascii="Franklin Gothic Book" w:hAnsi="Franklin Gothic Book"/>
                    <w:sz w:val="28"/>
                    <w:szCs w:val="28"/>
                  </w:rPr>
                </w:pPr>
                <w:r>
                  <w:rPr>
                    <w:rFonts w:ascii="Franklin Gothic Demi" w:hAnsi="Franklin Gothic Demi"/>
                    <w:i/>
                    <w:sz w:val="28"/>
                    <w:szCs w:val="36"/>
                  </w:rPr>
                  <w:t xml:space="preserve"> </w:t>
                </w:r>
              </w:p>
            </w:tc>
          </w:sdtContent>
        </w:sdt>
        <w:tc>
          <w:tcPr>
            <w:tcW w:w="250" w:type="dxa"/>
            <w:vAlign w:val="bottom"/>
          </w:tcPr>
          <w:p w:rsidR="007D5640" w:rsidRPr="0030155F" w:rsidRDefault="007D5640" w:rsidP="00B01296">
            <w:pPr>
              <w:jc w:val="center"/>
              <w:rPr>
                <w:rFonts w:ascii="Franklin Gothic Book" w:hAnsi="Franklin Gothic Book"/>
                <w:sz w:val="28"/>
                <w:szCs w:val="28"/>
              </w:rPr>
            </w:pPr>
          </w:p>
        </w:tc>
        <w:sdt>
          <w:sdtPr>
            <w:rPr>
              <w:rFonts w:ascii="Franklin Gothic Demi" w:hAnsi="Franklin Gothic Demi"/>
              <w:i/>
              <w:sz w:val="28"/>
              <w:szCs w:val="36"/>
            </w:rPr>
            <w:alias w:val="ResRentalRef1_Written_No"/>
            <w:tag w:val="ResRentalRef1_Written_NoTag"/>
            <w:id w:val="11562276"/>
            <w:placeholder>
              <w:docPart w:val="CD98E82F66CE4A7382CDD840159AEF80"/>
            </w:placeholder>
          </w:sdtPr>
          <w:sdtEndPr/>
          <w:sdtContent>
            <w:tc>
              <w:tcPr>
                <w:tcW w:w="663" w:type="dxa"/>
                <w:tcBorders>
                  <w:bottom w:val="single" w:sz="4" w:space="0" w:color="auto"/>
                </w:tcBorders>
                <w:vAlign w:val="bottom"/>
              </w:tcPr>
              <w:p w:rsidR="007D5640" w:rsidRPr="0030155F" w:rsidRDefault="008309BA" w:rsidP="00B01296">
                <w:pPr>
                  <w:jc w:val="center"/>
                  <w:rPr>
                    <w:rFonts w:ascii="Franklin Gothic Book" w:hAnsi="Franklin Gothic Book"/>
                    <w:sz w:val="28"/>
                    <w:szCs w:val="28"/>
                  </w:rPr>
                </w:pPr>
                <w:r>
                  <w:rPr>
                    <w:rFonts w:ascii="Franklin Gothic Demi" w:hAnsi="Franklin Gothic Demi"/>
                    <w:i/>
                    <w:sz w:val="28"/>
                    <w:szCs w:val="36"/>
                  </w:rPr>
                  <w:t xml:space="preserve"> </w:t>
                </w:r>
              </w:p>
            </w:tc>
          </w:sdtContent>
        </w:sdt>
        <w:tc>
          <w:tcPr>
            <w:tcW w:w="250" w:type="dxa"/>
          </w:tcPr>
          <w:p w:rsidR="007D5640" w:rsidRPr="0030155F" w:rsidRDefault="007D5640" w:rsidP="007D5640">
            <w:pPr>
              <w:rPr>
                <w:rFonts w:ascii="Franklin Gothic Book" w:hAnsi="Franklin Gothic Book"/>
              </w:rPr>
            </w:pPr>
          </w:p>
        </w:tc>
        <w:tc>
          <w:tcPr>
            <w:tcW w:w="1380" w:type="dxa"/>
          </w:tcPr>
          <w:p w:rsidR="007D5640" w:rsidRPr="0030155F" w:rsidRDefault="007D5640" w:rsidP="007D5640">
            <w:pPr>
              <w:rPr>
                <w:rFonts w:ascii="Franklin Gothic Book" w:hAnsi="Franklin Gothic Book"/>
              </w:rPr>
            </w:pPr>
          </w:p>
        </w:tc>
        <w:tc>
          <w:tcPr>
            <w:tcW w:w="1616" w:type="dxa"/>
          </w:tcPr>
          <w:p w:rsidR="007D5640" w:rsidRPr="0030155F" w:rsidRDefault="007D5640" w:rsidP="007D5640">
            <w:pPr>
              <w:rPr>
                <w:rFonts w:ascii="Franklin Gothic Book" w:hAnsi="Franklin Gothic Book"/>
                <w:i/>
              </w:rPr>
            </w:pPr>
          </w:p>
        </w:tc>
        <w:tc>
          <w:tcPr>
            <w:tcW w:w="1436" w:type="dxa"/>
          </w:tcPr>
          <w:p w:rsidR="007D5640" w:rsidRPr="0030155F" w:rsidRDefault="007D5640" w:rsidP="007D5640">
            <w:pPr>
              <w:rPr>
                <w:rFonts w:ascii="Franklin Gothic Book" w:hAnsi="Franklin Gothic Book"/>
              </w:rPr>
            </w:pPr>
          </w:p>
        </w:tc>
        <w:tc>
          <w:tcPr>
            <w:tcW w:w="1616" w:type="dxa"/>
          </w:tcPr>
          <w:p w:rsidR="007D5640" w:rsidRPr="0030155F" w:rsidRDefault="007D5640" w:rsidP="007D5640">
            <w:pPr>
              <w:rPr>
                <w:rFonts w:ascii="Franklin Gothic Book" w:hAnsi="Franklin Gothic Book"/>
              </w:rPr>
            </w:pPr>
          </w:p>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Asked to vacate unit</w:t>
            </w:r>
          </w:p>
        </w:tc>
        <w:sdt>
          <w:sdtPr>
            <w:rPr>
              <w:rFonts w:ascii="Franklin Gothic Demi" w:hAnsi="Franklin Gothic Demi"/>
              <w:i/>
              <w:sz w:val="28"/>
              <w:szCs w:val="36"/>
            </w:rPr>
            <w:alias w:val="ResRentalRef1_KickedOut_Yes"/>
            <w:tag w:val="ResRentalRef1_KickedOut_YesTag"/>
            <w:id w:val="11562278"/>
            <w:placeholder>
              <w:docPart w:val="6034F6DAB1774B7084B2EF3101819821"/>
            </w:placeholder>
          </w:sdtPr>
          <w:sdtEndPr/>
          <w:sdtContent>
            <w:tc>
              <w:tcPr>
                <w:tcW w:w="718" w:type="dxa"/>
                <w:tcBorders>
                  <w:top w:val="single" w:sz="4" w:space="0" w:color="auto"/>
                  <w:bottom w:val="single" w:sz="4" w:space="0" w:color="auto"/>
                </w:tcBorders>
                <w:vAlign w:val="bottom"/>
              </w:tcPr>
              <w:p w:rsidR="007D5640" w:rsidRPr="0030155F" w:rsidRDefault="008309BA" w:rsidP="00B01296">
                <w:pPr>
                  <w:jc w:val="center"/>
                  <w:rPr>
                    <w:rFonts w:ascii="Franklin Gothic Book" w:hAnsi="Franklin Gothic Book"/>
                    <w:sz w:val="28"/>
                    <w:szCs w:val="28"/>
                  </w:rPr>
                </w:pPr>
                <w:r>
                  <w:rPr>
                    <w:rFonts w:ascii="Franklin Gothic Demi" w:hAnsi="Franklin Gothic Demi"/>
                    <w:i/>
                    <w:sz w:val="28"/>
                    <w:szCs w:val="36"/>
                  </w:rPr>
                  <w:t xml:space="preserve"> </w:t>
                </w:r>
              </w:p>
            </w:tc>
          </w:sdtContent>
        </w:sdt>
        <w:tc>
          <w:tcPr>
            <w:tcW w:w="250" w:type="dxa"/>
            <w:vAlign w:val="bottom"/>
          </w:tcPr>
          <w:p w:rsidR="007D5640" w:rsidRPr="0030155F" w:rsidRDefault="007D5640" w:rsidP="00B01296">
            <w:pPr>
              <w:jc w:val="center"/>
              <w:rPr>
                <w:rFonts w:ascii="Franklin Gothic Book" w:hAnsi="Franklin Gothic Book"/>
                <w:sz w:val="28"/>
                <w:szCs w:val="28"/>
              </w:rPr>
            </w:pPr>
          </w:p>
        </w:tc>
        <w:sdt>
          <w:sdtPr>
            <w:rPr>
              <w:rFonts w:ascii="Franklin Gothic Demi" w:hAnsi="Franklin Gothic Demi"/>
              <w:i/>
              <w:sz w:val="28"/>
              <w:szCs w:val="36"/>
            </w:rPr>
            <w:alias w:val="ResRentalRef1_KickedOut_No"/>
            <w:tag w:val="ResRentalRef1_KickedOut_NoTag"/>
            <w:id w:val="11562279"/>
            <w:placeholder>
              <w:docPart w:val="AD8A11432A01441AA56B37CCCD539082"/>
            </w:placeholder>
          </w:sdtPr>
          <w:sdtEndPr/>
          <w:sdtContent>
            <w:tc>
              <w:tcPr>
                <w:tcW w:w="663" w:type="dxa"/>
                <w:tcBorders>
                  <w:top w:val="single" w:sz="4" w:space="0" w:color="auto"/>
                  <w:bottom w:val="single" w:sz="4" w:space="0" w:color="auto"/>
                </w:tcBorders>
                <w:vAlign w:val="bottom"/>
              </w:tcPr>
              <w:p w:rsidR="007D5640" w:rsidRPr="0030155F" w:rsidRDefault="008309BA" w:rsidP="00B01296">
                <w:pPr>
                  <w:jc w:val="center"/>
                  <w:rPr>
                    <w:rFonts w:ascii="Franklin Gothic Book" w:hAnsi="Franklin Gothic Book"/>
                    <w:sz w:val="28"/>
                    <w:szCs w:val="28"/>
                  </w:rPr>
                </w:pPr>
                <w:r>
                  <w:rPr>
                    <w:rFonts w:ascii="Franklin Gothic Demi" w:hAnsi="Franklin Gothic Demi"/>
                    <w:i/>
                    <w:sz w:val="28"/>
                    <w:szCs w:val="36"/>
                  </w:rPr>
                  <w:t xml:space="preserve"> </w:t>
                </w:r>
              </w:p>
            </w:tc>
          </w:sdtContent>
        </w:sdt>
        <w:tc>
          <w:tcPr>
            <w:tcW w:w="250" w:type="dxa"/>
          </w:tcPr>
          <w:p w:rsidR="007D5640" w:rsidRPr="0030155F" w:rsidRDefault="007D5640" w:rsidP="007D5640">
            <w:pPr>
              <w:rPr>
                <w:rFonts w:ascii="Franklin Gothic Book" w:hAnsi="Franklin Gothic Book"/>
              </w:rPr>
            </w:pPr>
          </w:p>
        </w:tc>
        <w:sdt>
          <w:sdtPr>
            <w:rPr>
              <w:rFonts w:ascii="Franklin Gothic Demi" w:hAnsi="Franklin Gothic Demi"/>
            </w:rPr>
            <w:alias w:val="ResRentalRef1_Comment"/>
            <w:tag w:val="ResRentalRef1_CommentTag"/>
            <w:id w:val="11562277"/>
            <w:placeholder>
              <w:docPart w:val="A78B337D65B94385BE3677A205131BBC"/>
            </w:placeholder>
            <w:showingPlcHdr/>
          </w:sdtPr>
          <w:sdtEndPr/>
          <w:sdtContent>
            <w:tc>
              <w:tcPr>
                <w:tcW w:w="6048" w:type="dxa"/>
                <w:gridSpan w:val="4"/>
                <w:vMerge w:val="restart"/>
              </w:tcPr>
              <w:p w:rsidR="001D5917" w:rsidRPr="0030155F" w:rsidRDefault="008309BA" w:rsidP="007D5640">
                <w:pPr>
                  <w:rPr>
                    <w:rFonts w:ascii="Franklin Gothic Book" w:hAnsi="Franklin Gothic Book"/>
                    <w:i/>
                  </w:rPr>
                </w:pPr>
                <w:r w:rsidRPr="00BC0AAD">
                  <w:rPr>
                    <w:rStyle w:val="PlaceholderText"/>
                  </w:rPr>
                  <w:t>Click here to enter text.</w:t>
                </w:r>
              </w:p>
            </w:tc>
          </w:sdtContent>
        </w:sdt>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Proper notice given</w:t>
            </w:r>
          </w:p>
        </w:tc>
        <w:sdt>
          <w:sdtPr>
            <w:rPr>
              <w:rFonts w:ascii="Franklin Gothic Demi" w:hAnsi="Franklin Gothic Demi"/>
              <w:i/>
              <w:sz w:val="28"/>
              <w:szCs w:val="36"/>
            </w:rPr>
            <w:alias w:val="ResRentalRef1_PrprNotice_Yes"/>
            <w:tag w:val="ResRentalRef1_PrprNotice_YesTag"/>
            <w:id w:val="11562280"/>
            <w:placeholder>
              <w:docPart w:val="8A45FFCED24340889B0D658764CB7F39"/>
            </w:placeholder>
          </w:sdtPr>
          <w:sdtEndPr/>
          <w:sdtContent>
            <w:tc>
              <w:tcPr>
                <w:tcW w:w="718"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7D5640" w:rsidRPr="00F112C1" w:rsidRDefault="007D5640" w:rsidP="00B01296">
            <w:pPr>
              <w:jc w:val="center"/>
              <w:rPr>
                <w:rFonts w:ascii="Wingdings" w:hAnsi="Wingdings"/>
                <w:sz w:val="28"/>
                <w:szCs w:val="28"/>
              </w:rPr>
            </w:pPr>
          </w:p>
        </w:tc>
        <w:sdt>
          <w:sdtPr>
            <w:rPr>
              <w:rFonts w:ascii="Franklin Gothic Demi" w:hAnsi="Franklin Gothic Demi"/>
              <w:i/>
              <w:sz w:val="28"/>
              <w:szCs w:val="36"/>
            </w:rPr>
            <w:alias w:val="ResRentalRef1_PrprNotice_No"/>
            <w:tag w:val="ResRentalRef1_PrprNotice_NoTag"/>
            <w:id w:val="11562281"/>
            <w:placeholder>
              <w:docPart w:val="519247424F9241528ECCBA71464A59C3"/>
            </w:placeholder>
          </w:sdtPr>
          <w:sdtEndPr/>
          <w:sdtContent>
            <w:tc>
              <w:tcPr>
                <w:tcW w:w="663"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7D5640" w:rsidRDefault="007D5640" w:rsidP="007D5640"/>
        </w:tc>
        <w:tc>
          <w:tcPr>
            <w:tcW w:w="6048" w:type="dxa"/>
            <w:gridSpan w:val="4"/>
            <w:vMerge/>
          </w:tcPr>
          <w:p w:rsidR="007D5640" w:rsidRDefault="007D5640" w:rsidP="007D5640"/>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Late payments/NSF checks</w:t>
            </w:r>
          </w:p>
        </w:tc>
        <w:sdt>
          <w:sdtPr>
            <w:rPr>
              <w:rFonts w:ascii="Franklin Gothic Demi" w:hAnsi="Franklin Gothic Demi"/>
              <w:i/>
              <w:sz w:val="28"/>
              <w:szCs w:val="36"/>
            </w:rPr>
            <w:alias w:val="ResRentalRef1_LateNSF_Yes"/>
            <w:tag w:val="ResRentalRef1_LateNSF_YesTag"/>
            <w:id w:val="11562282"/>
            <w:placeholder>
              <w:docPart w:val="630BA963C3354DDE9BD1155D16363BE1"/>
            </w:placeholder>
          </w:sdtPr>
          <w:sdtEndPr/>
          <w:sdtContent>
            <w:tc>
              <w:tcPr>
                <w:tcW w:w="718"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7D5640" w:rsidRPr="00F112C1" w:rsidRDefault="007D5640" w:rsidP="00B01296">
            <w:pPr>
              <w:jc w:val="center"/>
              <w:rPr>
                <w:rFonts w:ascii="Wingdings" w:hAnsi="Wingdings"/>
                <w:sz w:val="28"/>
                <w:szCs w:val="28"/>
              </w:rPr>
            </w:pPr>
          </w:p>
        </w:tc>
        <w:sdt>
          <w:sdtPr>
            <w:rPr>
              <w:rFonts w:ascii="Franklin Gothic Demi" w:hAnsi="Franklin Gothic Demi"/>
              <w:i/>
              <w:sz w:val="28"/>
              <w:szCs w:val="36"/>
            </w:rPr>
            <w:alias w:val="ResRentalRef1_LateNSF_No"/>
            <w:tag w:val="ResRentalRef1_KickedOut_NoTag"/>
            <w:id w:val="11562283"/>
            <w:placeholder>
              <w:docPart w:val="59463F306E8844A78FAC7A8C1F153998"/>
            </w:placeholder>
          </w:sdtPr>
          <w:sdtEndPr/>
          <w:sdtContent>
            <w:tc>
              <w:tcPr>
                <w:tcW w:w="663"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7D5640" w:rsidRDefault="007D5640" w:rsidP="007D5640"/>
        </w:tc>
        <w:tc>
          <w:tcPr>
            <w:tcW w:w="6048" w:type="dxa"/>
            <w:gridSpan w:val="4"/>
            <w:vMerge/>
          </w:tcPr>
          <w:p w:rsidR="007D5640" w:rsidRDefault="007D5640" w:rsidP="007D5640"/>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 xml:space="preserve">Documented </w:t>
            </w:r>
            <w:r w:rsidR="004C7C25">
              <w:rPr>
                <w:rFonts w:ascii="Franklin Gothic Demi Cond" w:hAnsi="Franklin Gothic Demi Cond"/>
              </w:rPr>
              <w:t>c</w:t>
            </w:r>
            <w:r w:rsidRPr="00A97D52">
              <w:rPr>
                <w:rFonts w:ascii="Franklin Gothic Demi Cond" w:hAnsi="Franklin Gothic Demi Cond"/>
              </w:rPr>
              <w:t>omplaints</w:t>
            </w:r>
          </w:p>
        </w:tc>
        <w:sdt>
          <w:sdtPr>
            <w:rPr>
              <w:rFonts w:ascii="Franklin Gothic Demi" w:hAnsi="Franklin Gothic Demi"/>
              <w:i/>
              <w:sz w:val="28"/>
              <w:szCs w:val="36"/>
            </w:rPr>
            <w:alias w:val="ResRentalRef1_Complaints_Yes"/>
            <w:tag w:val="ResRentalRef1_Complaints_YesTag"/>
            <w:id w:val="11562284"/>
            <w:placeholder>
              <w:docPart w:val="30F29A9608F747F88F99C6CA170B88C3"/>
            </w:placeholder>
          </w:sdtPr>
          <w:sdtEndPr/>
          <w:sdtContent>
            <w:tc>
              <w:tcPr>
                <w:tcW w:w="718"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7D5640" w:rsidRPr="00F112C1" w:rsidRDefault="007D5640" w:rsidP="00B01296">
            <w:pPr>
              <w:jc w:val="center"/>
              <w:rPr>
                <w:rFonts w:ascii="Wingdings" w:hAnsi="Wingdings"/>
                <w:sz w:val="28"/>
                <w:szCs w:val="28"/>
              </w:rPr>
            </w:pPr>
          </w:p>
        </w:tc>
        <w:sdt>
          <w:sdtPr>
            <w:rPr>
              <w:rFonts w:ascii="Franklin Gothic Demi" w:hAnsi="Franklin Gothic Demi"/>
              <w:i/>
              <w:sz w:val="28"/>
              <w:szCs w:val="36"/>
            </w:rPr>
            <w:alias w:val="ResRentalRef1_Complaints_No"/>
            <w:tag w:val="ResRentalRef1_Complaints_NoTag"/>
            <w:id w:val="11562285"/>
            <w:placeholder>
              <w:docPart w:val="A6DC370AE07C40F798D2A644BF9DD089"/>
            </w:placeholder>
          </w:sdtPr>
          <w:sdtEndPr/>
          <w:sdtContent>
            <w:tc>
              <w:tcPr>
                <w:tcW w:w="663"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7D5640" w:rsidRDefault="007D5640" w:rsidP="007D5640"/>
        </w:tc>
        <w:tc>
          <w:tcPr>
            <w:tcW w:w="6048" w:type="dxa"/>
            <w:gridSpan w:val="4"/>
            <w:vMerge/>
          </w:tcPr>
          <w:p w:rsidR="007D5640" w:rsidRDefault="007D5640" w:rsidP="007D5640"/>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Damages</w:t>
            </w:r>
          </w:p>
        </w:tc>
        <w:sdt>
          <w:sdtPr>
            <w:rPr>
              <w:rFonts w:ascii="Franklin Gothic Demi" w:hAnsi="Franklin Gothic Demi"/>
              <w:i/>
              <w:sz w:val="28"/>
              <w:szCs w:val="36"/>
            </w:rPr>
            <w:alias w:val="ResRentalRef1_Damages_Yes"/>
            <w:tag w:val="ResRentalRef1_Damages_YesTag"/>
            <w:id w:val="11562286"/>
            <w:placeholder>
              <w:docPart w:val="854EDEAB575C4790815FE1353BFB1366"/>
            </w:placeholder>
          </w:sdtPr>
          <w:sdtEndPr/>
          <w:sdtContent>
            <w:tc>
              <w:tcPr>
                <w:tcW w:w="718"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7D5640" w:rsidRPr="00F112C1" w:rsidRDefault="007D5640" w:rsidP="00B01296">
            <w:pPr>
              <w:jc w:val="center"/>
              <w:rPr>
                <w:rFonts w:ascii="Wingdings" w:hAnsi="Wingdings"/>
                <w:sz w:val="28"/>
                <w:szCs w:val="28"/>
              </w:rPr>
            </w:pPr>
          </w:p>
        </w:tc>
        <w:sdt>
          <w:sdtPr>
            <w:rPr>
              <w:rFonts w:ascii="Franklin Gothic Demi" w:hAnsi="Franklin Gothic Demi"/>
              <w:i/>
              <w:sz w:val="28"/>
              <w:szCs w:val="36"/>
            </w:rPr>
            <w:alias w:val="ResRentalRef1_Damages_No"/>
            <w:tag w:val="ResRentalRef1_Damages_NoTag"/>
            <w:id w:val="11562287"/>
            <w:placeholder>
              <w:docPart w:val="D7AA3AF4903D4FD1B015920CD2A761F6"/>
            </w:placeholder>
          </w:sdtPr>
          <w:sdtEndPr/>
          <w:sdtContent>
            <w:tc>
              <w:tcPr>
                <w:tcW w:w="663"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7D5640" w:rsidRDefault="007D5640" w:rsidP="007D5640"/>
        </w:tc>
        <w:tc>
          <w:tcPr>
            <w:tcW w:w="6048" w:type="dxa"/>
            <w:gridSpan w:val="4"/>
            <w:vMerge/>
          </w:tcPr>
          <w:p w:rsidR="007D5640" w:rsidRDefault="007D5640" w:rsidP="007D5640"/>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Current outstanding balance</w:t>
            </w:r>
          </w:p>
        </w:tc>
        <w:sdt>
          <w:sdtPr>
            <w:rPr>
              <w:rFonts w:ascii="Franklin Gothic Demi" w:hAnsi="Franklin Gothic Demi"/>
              <w:i/>
              <w:sz w:val="28"/>
              <w:szCs w:val="36"/>
            </w:rPr>
            <w:alias w:val="ResRentalRef1_Owing_Yes"/>
            <w:tag w:val="ResRentalRef1_Owing_YesTag"/>
            <w:id w:val="11562288"/>
            <w:placeholder>
              <w:docPart w:val="B47A79C59BDA43BEB7F610DAC91DE897"/>
            </w:placeholder>
          </w:sdtPr>
          <w:sdtEndPr/>
          <w:sdtContent>
            <w:tc>
              <w:tcPr>
                <w:tcW w:w="718" w:type="dxa"/>
                <w:tcBorders>
                  <w:top w:val="single" w:sz="4" w:space="0" w:color="auto"/>
                  <w:bottom w:val="single" w:sz="4" w:space="0" w:color="auto"/>
                </w:tcBorders>
                <w:vAlign w:val="bottom"/>
              </w:tcPr>
              <w:p w:rsidR="007D5640"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7D5640" w:rsidRPr="00F112C1" w:rsidRDefault="007D5640" w:rsidP="00B01296">
            <w:pPr>
              <w:jc w:val="center"/>
              <w:rPr>
                <w:rFonts w:ascii="Wingdings" w:hAnsi="Wingdings"/>
                <w:sz w:val="28"/>
                <w:szCs w:val="28"/>
              </w:rPr>
            </w:pPr>
          </w:p>
        </w:tc>
        <w:sdt>
          <w:sdtPr>
            <w:rPr>
              <w:rFonts w:ascii="Franklin Gothic Demi" w:hAnsi="Franklin Gothic Demi"/>
              <w:i/>
              <w:sz w:val="28"/>
              <w:szCs w:val="36"/>
            </w:rPr>
            <w:alias w:val="ResRentalRef1_Owing_No"/>
            <w:tag w:val="ResRentalRef1_Owing_NoTag"/>
            <w:id w:val="11562289"/>
            <w:placeholder>
              <w:docPart w:val="10F18FE8AD9949B797402ED76319993E"/>
            </w:placeholder>
          </w:sdtPr>
          <w:sdtEndPr/>
          <w:sdtContent>
            <w:tc>
              <w:tcPr>
                <w:tcW w:w="663" w:type="dxa"/>
                <w:tcBorders>
                  <w:top w:val="single" w:sz="4" w:space="0" w:color="auto"/>
                  <w:bottom w:val="single" w:sz="4" w:space="0" w:color="auto"/>
                </w:tcBorders>
                <w:vAlign w:val="bottom"/>
              </w:tcPr>
              <w:p w:rsidR="007D5640"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7D5640" w:rsidRDefault="007D5640" w:rsidP="007D5640"/>
        </w:tc>
        <w:tc>
          <w:tcPr>
            <w:tcW w:w="6048" w:type="dxa"/>
            <w:gridSpan w:val="4"/>
            <w:vMerge/>
          </w:tcPr>
          <w:p w:rsidR="007D5640" w:rsidRDefault="007D5640" w:rsidP="007D5640"/>
        </w:tc>
      </w:tr>
      <w:tr w:rsidR="00EF4B6B" w:rsidTr="00B01296">
        <w:trPr>
          <w:trHeight w:hRule="exact" w:val="346"/>
        </w:trPr>
        <w:tc>
          <w:tcPr>
            <w:tcW w:w="2979" w:type="dxa"/>
            <w:vAlign w:val="bottom"/>
          </w:tcPr>
          <w:p w:rsidR="00EF4B6B" w:rsidRPr="00A97D52" w:rsidRDefault="00EF4B6B" w:rsidP="00B01296">
            <w:pPr>
              <w:rPr>
                <w:rFonts w:ascii="Franklin Gothic Demi Cond" w:hAnsi="Franklin Gothic Demi Cond"/>
              </w:rPr>
            </w:pPr>
            <w:r w:rsidRPr="00A97D52">
              <w:rPr>
                <w:rFonts w:ascii="Franklin Gothic Demi Cond" w:hAnsi="Franklin Gothic Demi Cond"/>
              </w:rPr>
              <w:t>Landlord is relative</w:t>
            </w:r>
            <w:r>
              <w:rPr>
                <w:rFonts w:ascii="Franklin Gothic Demi Cond" w:hAnsi="Franklin Gothic Demi Cond"/>
              </w:rPr>
              <w:t xml:space="preserve"> or </w:t>
            </w:r>
            <w:r w:rsidRPr="00A97D52">
              <w:rPr>
                <w:rFonts w:ascii="Franklin Gothic Demi Cond" w:hAnsi="Franklin Gothic Demi Cond"/>
              </w:rPr>
              <w:t>friend</w:t>
            </w:r>
          </w:p>
        </w:tc>
        <w:sdt>
          <w:sdtPr>
            <w:rPr>
              <w:rFonts w:ascii="Franklin Gothic Demi" w:hAnsi="Franklin Gothic Demi"/>
              <w:i/>
              <w:sz w:val="28"/>
              <w:szCs w:val="36"/>
            </w:rPr>
            <w:alias w:val="ResRentalRef1_RltveFrnd_Yes"/>
            <w:tag w:val="ResRentalRef1_RltveFrnd_YesTag"/>
            <w:id w:val="11562296"/>
            <w:placeholder>
              <w:docPart w:val="DDC01AC07D3E4EF9BEA7B083B9D44617"/>
            </w:placeholder>
          </w:sdtPr>
          <w:sdtEndPr/>
          <w:sdtContent>
            <w:tc>
              <w:tcPr>
                <w:tcW w:w="718" w:type="dxa"/>
                <w:tcBorders>
                  <w:top w:val="single" w:sz="4" w:space="0" w:color="auto"/>
                  <w:bottom w:val="single" w:sz="4" w:space="0" w:color="auto"/>
                </w:tcBorders>
                <w:vAlign w:val="bottom"/>
              </w:tcPr>
              <w:p w:rsidR="00EF4B6B"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EF4B6B" w:rsidRPr="00F112C1" w:rsidRDefault="00EF4B6B" w:rsidP="00B01296">
            <w:pPr>
              <w:jc w:val="center"/>
              <w:rPr>
                <w:rFonts w:ascii="Wingdings" w:hAnsi="Wingdings"/>
                <w:sz w:val="28"/>
                <w:szCs w:val="28"/>
              </w:rPr>
            </w:pPr>
          </w:p>
        </w:tc>
        <w:sdt>
          <w:sdtPr>
            <w:rPr>
              <w:rFonts w:ascii="Franklin Gothic Demi" w:hAnsi="Franklin Gothic Demi"/>
              <w:i/>
              <w:sz w:val="28"/>
              <w:szCs w:val="36"/>
            </w:rPr>
            <w:alias w:val="ResRentalRef1_RltveFrnd_No"/>
            <w:tag w:val="ResRentalRef1_RltveFrnd_NoTag"/>
            <w:id w:val="11562297"/>
            <w:placeholder>
              <w:docPart w:val="C9FFA36615B140FE91B27764D21BE7DC"/>
            </w:placeholder>
          </w:sdtPr>
          <w:sdtEndPr/>
          <w:sdtContent>
            <w:tc>
              <w:tcPr>
                <w:tcW w:w="663" w:type="dxa"/>
                <w:tcBorders>
                  <w:top w:val="single" w:sz="4" w:space="0" w:color="auto"/>
                  <w:bottom w:val="single" w:sz="4" w:space="0" w:color="auto"/>
                </w:tcBorders>
                <w:vAlign w:val="bottom"/>
              </w:tcPr>
              <w:p w:rsidR="00EF4B6B"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EF4B6B" w:rsidRDefault="00EF4B6B" w:rsidP="00EF4B6B"/>
        </w:tc>
        <w:tc>
          <w:tcPr>
            <w:tcW w:w="6048" w:type="dxa"/>
            <w:gridSpan w:val="4"/>
            <w:vMerge/>
          </w:tcPr>
          <w:p w:rsidR="00EF4B6B" w:rsidRDefault="00EF4B6B" w:rsidP="00EF4B6B"/>
        </w:tc>
      </w:tr>
      <w:tr w:rsidR="00EF4B6B" w:rsidTr="00B01296">
        <w:trPr>
          <w:trHeight w:val="348"/>
        </w:trPr>
        <w:tc>
          <w:tcPr>
            <w:tcW w:w="2979" w:type="dxa"/>
            <w:vAlign w:val="bottom"/>
          </w:tcPr>
          <w:p w:rsidR="00EF4B6B" w:rsidRPr="008D0C16" w:rsidRDefault="00EF4B6B" w:rsidP="00B01296">
            <w:pPr>
              <w:rPr>
                <w:rFonts w:ascii="Franklin Gothic Demi Cond" w:hAnsi="Franklin Gothic Demi Cond"/>
              </w:rPr>
            </w:pPr>
            <w:r w:rsidRPr="00A97D52">
              <w:rPr>
                <w:rFonts w:ascii="Franklin Gothic Demi Cond" w:hAnsi="Franklin Gothic Demi Cond"/>
              </w:rPr>
              <w:t>Landlord would re-rent</w:t>
            </w:r>
          </w:p>
        </w:tc>
        <w:sdt>
          <w:sdtPr>
            <w:rPr>
              <w:rFonts w:ascii="Franklin Gothic Demi" w:hAnsi="Franklin Gothic Demi"/>
              <w:i/>
              <w:sz w:val="28"/>
              <w:szCs w:val="36"/>
            </w:rPr>
            <w:alias w:val="ResRentalRef1_ReRent_Yes"/>
            <w:tag w:val="ResRentalRef1_ReRent_NoTag"/>
            <w:id w:val="11562298"/>
            <w:placeholder>
              <w:docPart w:val="E9A39910CA074F96B217624E807D0459"/>
            </w:placeholder>
          </w:sdtPr>
          <w:sdtEndPr/>
          <w:sdtContent>
            <w:tc>
              <w:tcPr>
                <w:tcW w:w="718" w:type="dxa"/>
                <w:tcBorders>
                  <w:top w:val="single" w:sz="4" w:space="0" w:color="auto"/>
                  <w:bottom w:val="single" w:sz="4" w:space="0" w:color="auto"/>
                </w:tcBorders>
                <w:vAlign w:val="bottom"/>
              </w:tcPr>
              <w:p w:rsidR="00EF4B6B"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EF4B6B" w:rsidRDefault="00EF4B6B" w:rsidP="00B01296">
            <w:pPr>
              <w:jc w:val="center"/>
            </w:pPr>
          </w:p>
        </w:tc>
        <w:sdt>
          <w:sdtPr>
            <w:rPr>
              <w:rFonts w:ascii="Franklin Gothic Demi" w:hAnsi="Franklin Gothic Demi"/>
              <w:i/>
              <w:sz w:val="28"/>
              <w:szCs w:val="36"/>
            </w:rPr>
            <w:alias w:val="ResRentalRef1_ReRent_No"/>
            <w:tag w:val="ResRentalRef1_ReRent_NoTag"/>
            <w:id w:val="11562299"/>
            <w:placeholder>
              <w:docPart w:val="CF3B863F62214DBE97FF253DE9E6291B"/>
            </w:placeholder>
          </w:sdtPr>
          <w:sdtEndPr/>
          <w:sdtContent>
            <w:tc>
              <w:tcPr>
                <w:tcW w:w="663" w:type="dxa"/>
                <w:tcBorders>
                  <w:top w:val="single" w:sz="4" w:space="0" w:color="auto"/>
                  <w:bottom w:val="single" w:sz="4" w:space="0" w:color="auto"/>
                </w:tcBorders>
                <w:vAlign w:val="bottom"/>
              </w:tcPr>
              <w:p w:rsidR="00EF4B6B"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EF4B6B" w:rsidRDefault="00EF4B6B" w:rsidP="00EF4B6B"/>
        </w:tc>
        <w:tc>
          <w:tcPr>
            <w:tcW w:w="6048" w:type="dxa"/>
            <w:gridSpan w:val="4"/>
            <w:vMerge/>
          </w:tcPr>
          <w:p w:rsidR="00EF4B6B" w:rsidRDefault="00EF4B6B" w:rsidP="00EF4B6B"/>
        </w:tc>
      </w:tr>
    </w:tbl>
    <w:p w:rsidR="00450967" w:rsidRPr="00450967" w:rsidRDefault="00450967" w:rsidP="00450967">
      <w:pPr>
        <w:rPr>
          <w:vanish/>
        </w:rPr>
      </w:pPr>
    </w:p>
    <w:sdt>
      <w:sdtPr>
        <w:id w:val="229150717"/>
        <w:placeholder>
          <w:docPart w:val="DefaultPlaceholder_22675703"/>
        </w:placeholder>
      </w:sdtPr>
      <w:sdtEndPr/>
      <w:sdtContent>
        <w:p w:rsidR="00C26623" w:rsidRDefault="00B8715E" w:rsidP="00C26623">
          <w:r>
            <w:t>2</w:t>
          </w:r>
        </w:p>
      </w:sdtContent>
    </w:sdt>
    <w:sdt>
      <w:sdtPr>
        <w:id w:val="229150719"/>
        <w:placeholder>
          <w:docPart w:val="DefaultPlaceholder_22675703"/>
        </w:placeholder>
      </w:sdtPr>
      <w:sdtEndPr/>
      <w:sdtContent>
        <w:p w:rsidR="00ED3BCB" w:rsidRDefault="00B8715E" w:rsidP="00C26623">
          <w:r>
            <w:t>3</w:t>
          </w:r>
        </w:p>
      </w:sdtContent>
    </w:sdt>
    <w:tbl>
      <w:tblPr>
        <w:tblpPr w:leftFromText="187" w:rightFromText="187" w:vertAnchor="text" w:horzAnchor="margin" w:tblpY="128"/>
        <w:tblW w:w="10930" w:type="dxa"/>
        <w:tblCellMar>
          <w:left w:w="115" w:type="dxa"/>
          <w:right w:w="115" w:type="dxa"/>
        </w:tblCellMar>
        <w:tblLook w:val="0000" w:firstRow="0" w:lastRow="0" w:firstColumn="0" w:lastColumn="0" w:noHBand="0" w:noVBand="0"/>
      </w:tblPr>
      <w:tblGrid>
        <w:gridCol w:w="2278"/>
        <w:gridCol w:w="8652"/>
      </w:tblGrid>
      <w:tr w:rsidR="000A5699" w:rsidTr="002573E1">
        <w:trPr>
          <w:trHeight w:val="4950"/>
        </w:trPr>
        <w:sdt>
          <w:sdtPr>
            <w:rPr>
              <w:rFonts w:ascii="Franklin Gothic Demi Cond" w:hAnsi="Franklin Gothic Demi Cond"/>
              <w:sz w:val="26"/>
              <w:szCs w:val="26"/>
            </w:rPr>
            <w:alias w:val="FinalComments_Label"/>
            <w:tag w:val="FinalComments_LabelTag"/>
            <w:id w:val="223126265"/>
            <w:placeholder>
              <w:docPart w:val="AB7566E4CBC74E799E9C5F5C9EB23C52"/>
            </w:placeholder>
          </w:sdtPr>
          <w:sdtEndPr/>
          <w:sdtContent>
            <w:tc>
              <w:tcPr>
                <w:tcW w:w="2278" w:type="dxa"/>
              </w:tcPr>
              <w:p w:rsidR="000A5699" w:rsidRPr="005570CB" w:rsidRDefault="000A5699" w:rsidP="008E35AF">
                <w:pPr>
                  <w:rPr>
                    <w:rFonts w:ascii="Franklin Gothic Demi Cond" w:hAnsi="Franklin Gothic Demi Cond"/>
                    <w:sz w:val="26"/>
                    <w:szCs w:val="26"/>
                  </w:rPr>
                </w:pPr>
                <w:r>
                  <w:rPr>
                    <w:rFonts w:ascii="Franklin Gothic Demi Cond" w:hAnsi="Franklin Gothic Demi Cond"/>
                    <w:sz w:val="26"/>
                    <w:szCs w:val="26"/>
                  </w:rPr>
                  <w:t xml:space="preserve"> Final Comments:</w:t>
                </w:r>
              </w:p>
            </w:tc>
          </w:sdtContent>
        </w:sdt>
        <w:sdt>
          <w:sdtPr>
            <w:rPr>
              <w:rFonts w:ascii="Franklin Gothic Demi" w:hAnsi="Franklin Gothic Demi"/>
            </w:rPr>
            <w:alias w:val="FinalComments"/>
            <w:tag w:val="FinalCommentsTag"/>
            <w:id w:val="434331671"/>
            <w:placeholder>
              <w:docPart w:val="F4D0F2F4B9404F2EBAD4A508D8A28DB7"/>
            </w:placeholder>
            <w:showingPlcHdr/>
          </w:sdtPr>
          <w:sdtEndPr/>
          <w:sdtContent>
            <w:tc>
              <w:tcPr>
                <w:tcW w:w="8652" w:type="dxa"/>
              </w:tcPr>
              <w:p w:rsidR="000A5699" w:rsidRPr="00957FF1" w:rsidRDefault="000A5699" w:rsidP="008E35AF">
                <w:pPr>
                  <w:rPr>
                    <w:i/>
                    <w:sz w:val="26"/>
                    <w:szCs w:val="26"/>
                  </w:rPr>
                </w:pPr>
                <w:r w:rsidRPr="00BC0AAD">
                  <w:rPr>
                    <w:rStyle w:val="PlaceholderText"/>
                  </w:rPr>
                  <w:t>Click here to enter text.</w:t>
                </w:r>
              </w:p>
            </w:tc>
          </w:sdtContent>
        </w:sdt>
      </w:tr>
    </w:tbl>
    <w:p w:rsidR="00CA573C" w:rsidRDefault="00EA14A4" w:rsidP="00EA14A4">
      <w:pPr>
        <w:tabs>
          <w:tab w:val="left" w:pos="3516"/>
        </w:tabs>
      </w:pPr>
      <w:r>
        <w:tab/>
      </w:r>
    </w:p>
    <w:tbl>
      <w:tblPr>
        <w:tblStyle w:val="TableGrid"/>
        <w:tblpPr w:leftFromText="187" w:rightFromText="187" w:horzAnchor="margin" w:tblpY="128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501634" w:rsidTr="002872A0">
        <w:trPr>
          <w:trHeight w:val="702"/>
        </w:trPr>
        <w:tc>
          <w:tcPr>
            <w:tcW w:w="11016" w:type="dxa"/>
          </w:tcPr>
          <w:p w:rsidR="00501634" w:rsidRDefault="00501634" w:rsidP="002872A0">
            <w:r w:rsidRPr="00094ED0">
              <w:rPr>
                <w:rFonts w:ascii="Franklin Gothic Book" w:hAnsi="Franklin Gothic Book"/>
                <w:sz w:val="18"/>
              </w:rPr>
              <w:t>Due to the wide variety of local and statewide public record access policies and practices throughout the United States, the criminal record information obtained and verified by Bemrose Consulting might not be complete. The more information about the applicant that can be provided by the customer/client will help to improve the information that can be obtained by Bemrose Consulting.</w:t>
            </w:r>
            <w:r w:rsidR="00E6029A">
              <w:rPr>
                <w:rFonts w:ascii="Franklin Gothic Book" w:hAnsi="Franklin Gothic Book"/>
                <w:sz w:val="18"/>
              </w:rPr>
              <w:t xml:space="preserve"> </w:t>
            </w:r>
            <w:sdt>
              <w:sdtPr>
                <w:rPr>
                  <w:rFonts w:ascii="Franklin Gothic Book" w:hAnsi="Franklin Gothic Book"/>
                  <w:sz w:val="18"/>
                </w:rPr>
                <w:alias w:val="DueTo"/>
                <w:tag w:val="DueToTag"/>
                <w:id w:val="166066294"/>
                <w:placeholder>
                  <w:docPart w:val="96953395D57747A0B293207F110BE799"/>
                </w:placeholder>
              </w:sdtPr>
              <w:sdtEndPr/>
              <w:sdtContent>
                <w:r w:rsidR="00E6029A">
                  <w:rPr>
                    <w:rFonts w:ascii="Franklin Gothic Book" w:hAnsi="Franklin Gothic Book"/>
                    <w:sz w:val="18"/>
                  </w:rPr>
                  <w:t xml:space="preserve"> </w:t>
                </w:r>
              </w:sdtContent>
            </w:sdt>
          </w:p>
        </w:tc>
      </w:tr>
    </w:tbl>
    <w:p w:rsidR="00EF4B6B" w:rsidRPr="00C26623" w:rsidRDefault="00EF4B6B" w:rsidP="00C26623">
      <w:pPr>
        <w:rPr>
          <w:vanish/>
        </w:rPr>
      </w:pPr>
    </w:p>
    <w:p w:rsidR="00C26623" w:rsidRPr="00C26623" w:rsidRDefault="00C26623" w:rsidP="00B8715E">
      <w:pPr>
        <w:rPr>
          <w:vanish/>
        </w:rPr>
      </w:pPr>
    </w:p>
    <w:sectPr w:rsidR="00C26623" w:rsidRPr="00C26623" w:rsidSect="0030155F">
      <w:footerReference w:type="default" r:id="rId7"/>
      <w:pgSz w:w="12240" w:h="15840"/>
      <w:pgMar w:top="720" w:right="720" w:bottom="720" w:left="720" w:header="720" w:footer="3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B16" w:rsidRDefault="00597B16">
      <w:r>
        <w:separator/>
      </w:r>
    </w:p>
  </w:endnote>
  <w:endnote w:type="continuationSeparator" w:id="0">
    <w:p w:rsidR="00597B16" w:rsidRDefault="00597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Heavy">
    <w:altName w:val="Arial Black"/>
    <w:panose1 w:val="020B0903020102020204"/>
    <w:charset w:val="00"/>
    <w:family w:val="swiss"/>
    <w:pitch w:val="variable"/>
    <w:sig w:usb0="00000287" w:usb1="00000000" w:usb2="00000000" w:usb3="00000000" w:csb0="000000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Franklin Gothic Demi Cond">
    <w:altName w:val="Impact"/>
    <w:panose1 w:val="020B0706030402020204"/>
    <w:charset w:val="00"/>
    <w:family w:val="swiss"/>
    <w:pitch w:val="variable"/>
    <w:sig w:usb0="00000287" w:usb1="00000000" w:usb2="00000000" w:usb3="00000000" w:csb0="0000009F" w:csb1="00000000"/>
  </w:font>
  <w:font w:name="Franklin Gothic Book">
    <w:altName w:val="Corbel"/>
    <w:panose1 w:val="020B05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55F" w:rsidRDefault="009A5099">
    <w:pPr>
      <w:pStyle w:val="Footer"/>
    </w:pPr>
    <w:r>
      <w:rPr>
        <w:noProof/>
      </w:rPr>
      <w:drawing>
        <wp:inline distT="0" distB="0" distL="0" distR="0">
          <wp:extent cx="6858000" cy="676275"/>
          <wp:effectExtent l="19050" t="0" r="0" b="0"/>
          <wp:docPr id="2"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srcRect/>
                  <a:stretch>
                    <a:fillRect/>
                  </a:stretch>
                </pic:blipFill>
                <pic:spPr bwMode="auto">
                  <a:xfrm>
                    <a:off x="0" y="0"/>
                    <a:ext cx="6858000" cy="676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B16" w:rsidRDefault="00597B16">
      <w:r>
        <w:separator/>
      </w:r>
    </w:p>
  </w:footnote>
  <w:footnote w:type="continuationSeparator" w:id="0">
    <w:p w:rsidR="00597B16" w:rsidRDefault="00597B1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C6B88"/>
    <w:rsid w:val="000126FD"/>
    <w:rsid w:val="00015C4B"/>
    <w:rsid w:val="0002461B"/>
    <w:rsid w:val="00035774"/>
    <w:rsid w:val="00040251"/>
    <w:rsid w:val="000410DC"/>
    <w:rsid w:val="00076C42"/>
    <w:rsid w:val="00084014"/>
    <w:rsid w:val="000A5699"/>
    <w:rsid w:val="000C4A17"/>
    <w:rsid w:val="000F406B"/>
    <w:rsid w:val="0014277A"/>
    <w:rsid w:val="00171E65"/>
    <w:rsid w:val="00176DB0"/>
    <w:rsid w:val="00177FF7"/>
    <w:rsid w:val="001D5917"/>
    <w:rsid w:val="0022075A"/>
    <w:rsid w:val="00241B5C"/>
    <w:rsid w:val="002573E1"/>
    <w:rsid w:val="00260DE1"/>
    <w:rsid w:val="002706B4"/>
    <w:rsid w:val="002872A0"/>
    <w:rsid w:val="00292710"/>
    <w:rsid w:val="002A42EC"/>
    <w:rsid w:val="002B162C"/>
    <w:rsid w:val="002E4E12"/>
    <w:rsid w:val="0030155F"/>
    <w:rsid w:val="00372CE7"/>
    <w:rsid w:val="0037796B"/>
    <w:rsid w:val="003C7B65"/>
    <w:rsid w:val="00413800"/>
    <w:rsid w:val="00446393"/>
    <w:rsid w:val="00450967"/>
    <w:rsid w:val="004B24AD"/>
    <w:rsid w:val="004C7C25"/>
    <w:rsid w:val="00501634"/>
    <w:rsid w:val="00502BD4"/>
    <w:rsid w:val="005032A0"/>
    <w:rsid w:val="00503CE8"/>
    <w:rsid w:val="005262E4"/>
    <w:rsid w:val="00530018"/>
    <w:rsid w:val="00597B16"/>
    <w:rsid w:val="00607F4B"/>
    <w:rsid w:val="0063205A"/>
    <w:rsid w:val="0065334A"/>
    <w:rsid w:val="00665318"/>
    <w:rsid w:val="00684403"/>
    <w:rsid w:val="006E2A23"/>
    <w:rsid w:val="006F2769"/>
    <w:rsid w:val="006F2E34"/>
    <w:rsid w:val="00711151"/>
    <w:rsid w:val="007365CF"/>
    <w:rsid w:val="00765FF1"/>
    <w:rsid w:val="00781F30"/>
    <w:rsid w:val="00786680"/>
    <w:rsid w:val="007870FE"/>
    <w:rsid w:val="00797B93"/>
    <w:rsid w:val="007D5640"/>
    <w:rsid w:val="00815126"/>
    <w:rsid w:val="008309BA"/>
    <w:rsid w:val="00860287"/>
    <w:rsid w:val="008628D1"/>
    <w:rsid w:val="00891CDC"/>
    <w:rsid w:val="008D0C16"/>
    <w:rsid w:val="008D6E46"/>
    <w:rsid w:val="008F2BE4"/>
    <w:rsid w:val="00917E84"/>
    <w:rsid w:val="00955EF9"/>
    <w:rsid w:val="00997901"/>
    <w:rsid w:val="009A5099"/>
    <w:rsid w:val="00A04101"/>
    <w:rsid w:val="00A13D61"/>
    <w:rsid w:val="00A25AE8"/>
    <w:rsid w:val="00A403C2"/>
    <w:rsid w:val="00A46AC4"/>
    <w:rsid w:val="00A63DE5"/>
    <w:rsid w:val="00A85F51"/>
    <w:rsid w:val="00A97D52"/>
    <w:rsid w:val="00AA11CC"/>
    <w:rsid w:val="00AA26BD"/>
    <w:rsid w:val="00AA51E7"/>
    <w:rsid w:val="00AC0DD6"/>
    <w:rsid w:val="00AE2898"/>
    <w:rsid w:val="00B01296"/>
    <w:rsid w:val="00B2796F"/>
    <w:rsid w:val="00B37E0B"/>
    <w:rsid w:val="00B454F1"/>
    <w:rsid w:val="00B470EC"/>
    <w:rsid w:val="00B6236D"/>
    <w:rsid w:val="00B8715E"/>
    <w:rsid w:val="00BA05C7"/>
    <w:rsid w:val="00BA6191"/>
    <w:rsid w:val="00BC5937"/>
    <w:rsid w:val="00BE7165"/>
    <w:rsid w:val="00BF23FB"/>
    <w:rsid w:val="00BF3026"/>
    <w:rsid w:val="00C26623"/>
    <w:rsid w:val="00C64201"/>
    <w:rsid w:val="00C72EE1"/>
    <w:rsid w:val="00C9554B"/>
    <w:rsid w:val="00CA573C"/>
    <w:rsid w:val="00CB10DA"/>
    <w:rsid w:val="00CC41D4"/>
    <w:rsid w:val="00D530F0"/>
    <w:rsid w:val="00D55D2F"/>
    <w:rsid w:val="00DA10F9"/>
    <w:rsid w:val="00E0529F"/>
    <w:rsid w:val="00E12CE5"/>
    <w:rsid w:val="00E158E0"/>
    <w:rsid w:val="00E567C9"/>
    <w:rsid w:val="00E6029A"/>
    <w:rsid w:val="00E774E6"/>
    <w:rsid w:val="00EA14A4"/>
    <w:rsid w:val="00EB1783"/>
    <w:rsid w:val="00EC2FE7"/>
    <w:rsid w:val="00EC6B88"/>
    <w:rsid w:val="00ED211D"/>
    <w:rsid w:val="00ED3BCB"/>
    <w:rsid w:val="00EE4F1E"/>
    <w:rsid w:val="00EF4B6B"/>
    <w:rsid w:val="00F112C1"/>
    <w:rsid w:val="00F30779"/>
    <w:rsid w:val="00F97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109B81B-C799-4CEC-A79D-6D77D26F4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6B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86680"/>
    <w:pPr>
      <w:tabs>
        <w:tab w:val="center" w:pos="4320"/>
        <w:tab w:val="right" w:pos="8640"/>
      </w:tabs>
    </w:pPr>
  </w:style>
  <w:style w:type="paragraph" w:styleId="Footer">
    <w:name w:val="footer"/>
    <w:basedOn w:val="Normal"/>
    <w:rsid w:val="00786680"/>
    <w:pPr>
      <w:tabs>
        <w:tab w:val="center" w:pos="4320"/>
        <w:tab w:val="right" w:pos="8640"/>
      </w:tabs>
    </w:pPr>
  </w:style>
  <w:style w:type="paragraph" w:styleId="BalloonText">
    <w:name w:val="Balloon Text"/>
    <w:basedOn w:val="Normal"/>
    <w:link w:val="BalloonTextChar"/>
    <w:rsid w:val="008309BA"/>
    <w:rPr>
      <w:rFonts w:ascii="Tahoma" w:hAnsi="Tahoma" w:cs="Tahoma"/>
      <w:sz w:val="16"/>
      <w:szCs w:val="16"/>
    </w:rPr>
  </w:style>
  <w:style w:type="character" w:customStyle="1" w:styleId="BalloonTextChar">
    <w:name w:val="Balloon Text Char"/>
    <w:basedOn w:val="DefaultParagraphFont"/>
    <w:link w:val="BalloonText"/>
    <w:rsid w:val="008309BA"/>
    <w:rPr>
      <w:rFonts w:ascii="Tahoma" w:hAnsi="Tahoma" w:cs="Tahoma"/>
      <w:sz w:val="16"/>
      <w:szCs w:val="16"/>
    </w:rPr>
  </w:style>
  <w:style w:type="character" w:styleId="PlaceholderText">
    <w:name w:val="Placeholder Text"/>
    <w:basedOn w:val="DefaultParagraphFont"/>
    <w:uiPriority w:val="99"/>
    <w:semiHidden/>
    <w:rsid w:val="008309BA"/>
    <w:rPr>
      <w:color w:val="808080"/>
    </w:rPr>
  </w:style>
  <w:style w:type="table" w:styleId="TableGrid">
    <w:name w:val="Table Grid"/>
    <w:basedOn w:val="TableNormal"/>
    <w:rsid w:val="006653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Freelance\Projects\paa\PaaSolutions\PaaApi\WordTemplate\RentalReference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A7AA676709641F5830F105F7903AC7D"/>
        <w:category>
          <w:name w:val="General"/>
          <w:gallery w:val="placeholder"/>
        </w:category>
        <w:types>
          <w:type w:val="bbPlcHdr"/>
        </w:types>
        <w:behaviors>
          <w:behavior w:val="content"/>
        </w:behaviors>
        <w:guid w:val="{CC00CCF6-32D2-4327-B36D-E0FE695D73D0}"/>
      </w:docPartPr>
      <w:docPartBody>
        <w:p w:rsidR="002F2DEA" w:rsidRDefault="00F54DB0" w:rsidP="00F54DB0">
          <w:pPr>
            <w:pStyle w:val="DA7AA676709641F5830F105F7903AC7D"/>
          </w:pPr>
          <w:r w:rsidRPr="00BC0AAD">
            <w:rPr>
              <w:rStyle w:val="PlaceholderText"/>
            </w:rPr>
            <w:t>Click here to enter text.</w:t>
          </w:r>
        </w:p>
      </w:docPartBody>
    </w:docPart>
    <w:docPart>
      <w:docPartPr>
        <w:name w:val="D50DF5B48F604460AE6160EECA7128ED"/>
        <w:category>
          <w:name w:val="General"/>
          <w:gallery w:val="placeholder"/>
        </w:category>
        <w:types>
          <w:type w:val="bbPlcHdr"/>
        </w:types>
        <w:behaviors>
          <w:behavior w:val="content"/>
        </w:behaviors>
        <w:guid w:val="{205B6551-CB9F-4BC5-AEA0-8B51E3438DD4}"/>
      </w:docPartPr>
      <w:docPartBody>
        <w:p w:rsidR="002F2DEA" w:rsidRDefault="00F54DB0" w:rsidP="00F54DB0">
          <w:pPr>
            <w:pStyle w:val="D50DF5B48F604460AE6160EECA7128ED"/>
          </w:pPr>
          <w:r w:rsidRPr="00BC0AAD">
            <w:rPr>
              <w:rStyle w:val="PlaceholderText"/>
            </w:rPr>
            <w:t>Click here to enter text.</w:t>
          </w:r>
        </w:p>
      </w:docPartBody>
    </w:docPart>
    <w:docPart>
      <w:docPartPr>
        <w:name w:val="C1554CB4149743EF9E596D3CA6C63519"/>
        <w:category>
          <w:name w:val="General"/>
          <w:gallery w:val="placeholder"/>
        </w:category>
        <w:types>
          <w:type w:val="bbPlcHdr"/>
        </w:types>
        <w:behaviors>
          <w:behavior w:val="content"/>
        </w:behaviors>
        <w:guid w:val="{915C4D5E-DB17-437C-BCC9-5DA5950AB45C}"/>
      </w:docPartPr>
      <w:docPartBody>
        <w:p w:rsidR="002F2DEA" w:rsidRDefault="00F54DB0" w:rsidP="00F54DB0">
          <w:pPr>
            <w:pStyle w:val="C1554CB4149743EF9E596D3CA6C63519"/>
          </w:pPr>
          <w:r w:rsidRPr="00BC0AAD">
            <w:rPr>
              <w:rStyle w:val="PlaceholderText"/>
            </w:rPr>
            <w:t>Click here to enter text.</w:t>
          </w:r>
        </w:p>
      </w:docPartBody>
    </w:docPart>
    <w:docPart>
      <w:docPartPr>
        <w:name w:val="3BADB0B165BE47899008C2B80CED4262"/>
        <w:category>
          <w:name w:val="General"/>
          <w:gallery w:val="placeholder"/>
        </w:category>
        <w:types>
          <w:type w:val="bbPlcHdr"/>
        </w:types>
        <w:behaviors>
          <w:behavior w:val="content"/>
        </w:behaviors>
        <w:guid w:val="{E145123E-0BEB-403A-8480-B2353BFAC2FE}"/>
      </w:docPartPr>
      <w:docPartBody>
        <w:p w:rsidR="002F2DEA" w:rsidRDefault="00F54DB0" w:rsidP="00F54DB0">
          <w:pPr>
            <w:pStyle w:val="3BADB0B165BE47899008C2B80CED4262"/>
          </w:pPr>
          <w:r w:rsidRPr="00BC0AAD">
            <w:rPr>
              <w:rStyle w:val="PlaceholderText"/>
            </w:rPr>
            <w:t>Click here to enter text.</w:t>
          </w:r>
        </w:p>
      </w:docPartBody>
    </w:docPart>
    <w:docPart>
      <w:docPartPr>
        <w:name w:val="A78B337D65B94385BE3677A205131BBC"/>
        <w:category>
          <w:name w:val="General"/>
          <w:gallery w:val="placeholder"/>
        </w:category>
        <w:types>
          <w:type w:val="bbPlcHdr"/>
        </w:types>
        <w:behaviors>
          <w:behavior w:val="content"/>
        </w:behaviors>
        <w:guid w:val="{8A1B0A9A-ABD6-472E-9C74-FD440FD04037}"/>
      </w:docPartPr>
      <w:docPartBody>
        <w:p w:rsidR="002F2DEA" w:rsidRDefault="00F54DB0" w:rsidP="00F54DB0">
          <w:pPr>
            <w:pStyle w:val="A78B337D65B94385BE3677A205131BBC"/>
          </w:pPr>
          <w:r w:rsidRPr="00BC0AAD">
            <w:rPr>
              <w:rStyle w:val="PlaceholderText"/>
            </w:rPr>
            <w:t>Click here to enter text.</w:t>
          </w:r>
        </w:p>
      </w:docPartBody>
    </w:docPart>
    <w:docPart>
      <w:docPartPr>
        <w:name w:val="B4D0B28ACBF24E2C81FB54EB1E2C66CC"/>
        <w:category>
          <w:name w:val="General"/>
          <w:gallery w:val="placeholder"/>
        </w:category>
        <w:types>
          <w:type w:val="bbPlcHdr"/>
        </w:types>
        <w:behaviors>
          <w:behavior w:val="content"/>
        </w:behaviors>
        <w:guid w:val="{2464886D-DCED-4D31-B906-7C42B2F2AD3A}"/>
      </w:docPartPr>
      <w:docPartBody>
        <w:p w:rsidR="002F2DEA" w:rsidRDefault="00F54DB0" w:rsidP="00F54DB0">
          <w:pPr>
            <w:pStyle w:val="B4D0B28ACBF24E2C81FB54EB1E2C66CC"/>
          </w:pPr>
          <w:r w:rsidRPr="002D5491">
            <w:rPr>
              <w:rStyle w:val="PlaceholderText"/>
            </w:rPr>
            <w:t>Click here to enter text.</w:t>
          </w:r>
        </w:p>
      </w:docPartBody>
    </w:docPart>
    <w:docPart>
      <w:docPartPr>
        <w:name w:val="CD98E82F66CE4A7382CDD840159AEF80"/>
        <w:category>
          <w:name w:val="General"/>
          <w:gallery w:val="placeholder"/>
        </w:category>
        <w:types>
          <w:type w:val="bbPlcHdr"/>
        </w:types>
        <w:behaviors>
          <w:behavior w:val="content"/>
        </w:behaviors>
        <w:guid w:val="{DADA29C8-36C6-4164-B145-0E041D807548}"/>
      </w:docPartPr>
      <w:docPartBody>
        <w:p w:rsidR="002F2DEA" w:rsidRDefault="00F54DB0" w:rsidP="00F54DB0">
          <w:pPr>
            <w:pStyle w:val="CD98E82F66CE4A7382CDD840159AEF80"/>
          </w:pPr>
          <w:r w:rsidRPr="002D5491">
            <w:rPr>
              <w:rStyle w:val="PlaceholderText"/>
            </w:rPr>
            <w:t>Click here to enter text.</w:t>
          </w:r>
        </w:p>
      </w:docPartBody>
    </w:docPart>
    <w:docPart>
      <w:docPartPr>
        <w:name w:val="6034F6DAB1774B7084B2EF3101819821"/>
        <w:category>
          <w:name w:val="General"/>
          <w:gallery w:val="placeholder"/>
        </w:category>
        <w:types>
          <w:type w:val="bbPlcHdr"/>
        </w:types>
        <w:behaviors>
          <w:behavior w:val="content"/>
        </w:behaviors>
        <w:guid w:val="{49CD5F90-C512-425E-833C-89B5FF8F21CE}"/>
      </w:docPartPr>
      <w:docPartBody>
        <w:p w:rsidR="002F2DEA" w:rsidRDefault="00F54DB0" w:rsidP="00F54DB0">
          <w:pPr>
            <w:pStyle w:val="6034F6DAB1774B7084B2EF3101819821"/>
          </w:pPr>
          <w:r w:rsidRPr="002D5491">
            <w:rPr>
              <w:rStyle w:val="PlaceholderText"/>
            </w:rPr>
            <w:t>Click here to enter text.</w:t>
          </w:r>
        </w:p>
      </w:docPartBody>
    </w:docPart>
    <w:docPart>
      <w:docPartPr>
        <w:name w:val="AD8A11432A01441AA56B37CCCD539082"/>
        <w:category>
          <w:name w:val="General"/>
          <w:gallery w:val="placeholder"/>
        </w:category>
        <w:types>
          <w:type w:val="bbPlcHdr"/>
        </w:types>
        <w:behaviors>
          <w:behavior w:val="content"/>
        </w:behaviors>
        <w:guid w:val="{0572B507-589D-421E-BEC2-67826A47E20F}"/>
      </w:docPartPr>
      <w:docPartBody>
        <w:p w:rsidR="002F2DEA" w:rsidRDefault="00F54DB0" w:rsidP="00F54DB0">
          <w:pPr>
            <w:pStyle w:val="AD8A11432A01441AA56B37CCCD539082"/>
          </w:pPr>
          <w:r w:rsidRPr="002D5491">
            <w:rPr>
              <w:rStyle w:val="PlaceholderText"/>
            </w:rPr>
            <w:t>Click here to enter text.</w:t>
          </w:r>
        </w:p>
      </w:docPartBody>
    </w:docPart>
    <w:docPart>
      <w:docPartPr>
        <w:name w:val="8A45FFCED24340889B0D658764CB7F39"/>
        <w:category>
          <w:name w:val="General"/>
          <w:gallery w:val="placeholder"/>
        </w:category>
        <w:types>
          <w:type w:val="bbPlcHdr"/>
        </w:types>
        <w:behaviors>
          <w:behavior w:val="content"/>
        </w:behaviors>
        <w:guid w:val="{58C362DC-9304-4A3C-89C6-5BB4EBA9F93F}"/>
      </w:docPartPr>
      <w:docPartBody>
        <w:p w:rsidR="002F2DEA" w:rsidRDefault="00F54DB0" w:rsidP="00F54DB0">
          <w:pPr>
            <w:pStyle w:val="8A45FFCED24340889B0D658764CB7F39"/>
          </w:pPr>
          <w:r w:rsidRPr="002D5491">
            <w:rPr>
              <w:rStyle w:val="PlaceholderText"/>
            </w:rPr>
            <w:t>Click here to enter text.</w:t>
          </w:r>
        </w:p>
      </w:docPartBody>
    </w:docPart>
    <w:docPart>
      <w:docPartPr>
        <w:name w:val="519247424F9241528ECCBA71464A59C3"/>
        <w:category>
          <w:name w:val="General"/>
          <w:gallery w:val="placeholder"/>
        </w:category>
        <w:types>
          <w:type w:val="bbPlcHdr"/>
        </w:types>
        <w:behaviors>
          <w:behavior w:val="content"/>
        </w:behaviors>
        <w:guid w:val="{6738612A-15B5-4B25-B904-21E80A3F405E}"/>
      </w:docPartPr>
      <w:docPartBody>
        <w:p w:rsidR="002F2DEA" w:rsidRDefault="00F54DB0" w:rsidP="00F54DB0">
          <w:pPr>
            <w:pStyle w:val="519247424F9241528ECCBA71464A59C3"/>
          </w:pPr>
          <w:r w:rsidRPr="002D5491">
            <w:rPr>
              <w:rStyle w:val="PlaceholderText"/>
            </w:rPr>
            <w:t>Click here to enter text.</w:t>
          </w:r>
        </w:p>
      </w:docPartBody>
    </w:docPart>
    <w:docPart>
      <w:docPartPr>
        <w:name w:val="630BA963C3354DDE9BD1155D16363BE1"/>
        <w:category>
          <w:name w:val="General"/>
          <w:gallery w:val="placeholder"/>
        </w:category>
        <w:types>
          <w:type w:val="bbPlcHdr"/>
        </w:types>
        <w:behaviors>
          <w:behavior w:val="content"/>
        </w:behaviors>
        <w:guid w:val="{787439FC-9518-4F19-8DDB-CC075AECB5E1}"/>
      </w:docPartPr>
      <w:docPartBody>
        <w:p w:rsidR="002F2DEA" w:rsidRDefault="00F54DB0" w:rsidP="00F54DB0">
          <w:pPr>
            <w:pStyle w:val="630BA963C3354DDE9BD1155D16363BE1"/>
          </w:pPr>
          <w:r w:rsidRPr="002D5491">
            <w:rPr>
              <w:rStyle w:val="PlaceholderText"/>
            </w:rPr>
            <w:t>Click here to enter text.</w:t>
          </w:r>
        </w:p>
      </w:docPartBody>
    </w:docPart>
    <w:docPart>
      <w:docPartPr>
        <w:name w:val="59463F306E8844A78FAC7A8C1F153998"/>
        <w:category>
          <w:name w:val="General"/>
          <w:gallery w:val="placeholder"/>
        </w:category>
        <w:types>
          <w:type w:val="bbPlcHdr"/>
        </w:types>
        <w:behaviors>
          <w:behavior w:val="content"/>
        </w:behaviors>
        <w:guid w:val="{147E9A00-FE45-4669-A597-504593E738E3}"/>
      </w:docPartPr>
      <w:docPartBody>
        <w:p w:rsidR="002F2DEA" w:rsidRDefault="00F54DB0" w:rsidP="00F54DB0">
          <w:pPr>
            <w:pStyle w:val="59463F306E8844A78FAC7A8C1F153998"/>
          </w:pPr>
          <w:r w:rsidRPr="002D5491">
            <w:rPr>
              <w:rStyle w:val="PlaceholderText"/>
            </w:rPr>
            <w:t>Click here to enter text.</w:t>
          </w:r>
        </w:p>
      </w:docPartBody>
    </w:docPart>
    <w:docPart>
      <w:docPartPr>
        <w:name w:val="30F29A9608F747F88F99C6CA170B88C3"/>
        <w:category>
          <w:name w:val="General"/>
          <w:gallery w:val="placeholder"/>
        </w:category>
        <w:types>
          <w:type w:val="bbPlcHdr"/>
        </w:types>
        <w:behaviors>
          <w:behavior w:val="content"/>
        </w:behaviors>
        <w:guid w:val="{25E16833-5EC3-4DB9-8F84-16328532E6E4}"/>
      </w:docPartPr>
      <w:docPartBody>
        <w:p w:rsidR="002F2DEA" w:rsidRDefault="00F54DB0" w:rsidP="00F54DB0">
          <w:pPr>
            <w:pStyle w:val="30F29A9608F747F88F99C6CA170B88C3"/>
          </w:pPr>
          <w:r w:rsidRPr="002D5491">
            <w:rPr>
              <w:rStyle w:val="PlaceholderText"/>
            </w:rPr>
            <w:t>Click here to enter text.</w:t>
          </w:r>
        </w:p>
      </w:docPartBody>
    </w:docPart>
    <w:docPart>
      <w:docPartPr>
        <w:name w:val="A6DC370AE07C40F798D2A644BF9DD089"/>
        <w:category>
          <w:name w:val="General"/>
          <w:gallery w:val="placeholder"/>
        </w:category>
        <w:types>
          <w:type w:val="bbPlcHdr"/>
        </w:types>
        <w:behaviors>
          <w:behavior w:val="content"/>
        </w:behaviors>
        <w:guid w:val="{32F361DD-E8C3-4649-8E3A-54B97CD4871A}"/>
      </w:docPartPr>
      <w:docPartBody>
        <w:p w:rsidR="002F2DEA" w:rsidRDefault="00F54DB0" w:rsidP="00F54DB0">
          <w:pPr>
            <w:pStyle w:val="A6DC370AE07C40F798D2A644BF9DD089"/>
          </w:pPr>
          <w:r w:rsidRPr="002D5491">
            <w:rPr>
              <w:rStyle w:val="PlaceholderText"/>
            </w:rPr>
            <w:t>Click here to enter text.</w:t>
          </w:r>
        </w:p>
      </w:docPartBody>
    </w:docPart>
    <w:docPart>
      <w:docPartPr>
        <w:name w:val="854EDEAB575C4790815FE1353BFB1366"/>
        <w:category>
          <w:name w:val="General"/>
          <w:gallery w:val="placeholder"/>
        </w:category>
        <w:types>
          <w:type w:val="bbPlcHdr"/>
        </w:types>
        <w:behaviors>
          <w:behavior w:val="content"/>
        </w:behaviors>
        <w:guid w:val="{B2B887FB-6F3E-4BE2-84C8-EA9C32ECF724}"/>
      </w:docPartPr>
      <w:docPartBody>
        <w:p w:rsidR="002F2DEA" w:rsidRDefault="00F54DB0" w:rsidP="00F54DB0">
          <w:pPr>
            <w:pStyle w:val="854EDEAB575C4790815FE1353BFB1366"/>
          </w:pPr>
          <w:r w:rsidRPr="002D5491">
            <w:rPr>
              <w:rStyle w:val="PlaceholderText"/>
            </w:rPr>
            <w:t>Click here to enter text.</w:t>
          </w:r>
        </w:p>
      </w:docPartBody>
    </w:docPart>
    <w:docPart>
      <w:docPartPr>
        <w:name w:val="D7AA3AF4903D4FD1B015920CD2A761F6"/>
        <w:category>
          <w:name w:val="General"/>
          <w:gallery w:val="placeholder"/>
        </w:category>
        <w:types>
          <w:type w:val="bbPlcHdr"/>
        </w:types>
        <w:behaviors>
          <w:behavior w:val="content"/>
        </w:behaviors>
        <w:guid w:val="{3D7EE0B1-9F32-40F4-80C5-69DDBFB69406}"/>
      </w:docPartPr>
      <w:docPartBody>
        <w:p w:rsidR="002F2DEA" w:rsidRDefault="00F54DB0" w:rsidP="00F54DB0">
          <w:pPr>
            <w:pStyle w:val="D7AA3AF4903D4FD1B015920CD2A761F6"/>
          </w:pPr>
          <w:r w:rsidRPr="002D5491">
            <w:rPr>
              <w:rStyle w:val="PlaceholderText"/>
            </w:rPr>
            <w:t>Click here to enter text.</w:t>
          </w:r>
        </w:p>
      </w:docPartBody>
    </w:docPart>
    <w:docPart>
      <w:docPartPr>
        <w:name w:val="B47A79C59BDA43BEB7F610DAC91DE897"/>
        <w:category>
          <w:name w:val="General"/>
          <w:gallery w:val="placeholder"/>
        </w:category>
        <w:types>
          <w:type w:val="bbPlcHdr"/>
        </w:types>
        <w:behaviors>
          <w:behavior w:val="content"/>
        </w:behaviors>
        <w:guid w:val="{9E0C2910-8AF6-4BEE-A627-9D4E92470529}"/>
      </w:docPartPr>
      <w:docPartBody>
        <w:p w:rsidR="002F2DEA" w:rsidRDefault="00F54DB0" w:rsidP="00F54DB0">
          <w:pPr>
            <w:pStyle w:val="B47A79C59BDA43BEB7F610DAC91DE897"/>
          </w:pPr>
          <w:r w:rsidRPr="002D5491">
            <w:rPr>
              <w:rStyle w:val="PlaceholderText"/>
            </w:rPr>
            <w:t>Click here to enter text.</w:t>
          </w:r>
        </w:p>
      </w:docPartBody>
    </w:docPart>
    <w:docPart>
      <w:docPartPr>
        <w:name w:val="10F18FE8AD9949B797402ED76319993E"/>
        <w:category>
          <w:name w:val="General"/>
          <w:gallery w:val="placeholder"/>
        </w:category>
        <w:types>
          <w:type w:val="bbPlcHdr"/>
        </w:types>
        <w:behaviors>
          <w:behavior w:val="content"/>
        </w:behaviors>
        <w:guid w:val="{9A2C18DE-1860-45BF-9C75-DC7B343564E1}"/>
      </w:docPartPr>
      <w:docPartBody>
        <w:p w:rsidR="002F2DEA" w:rsidRDefault="00F54DB0" w:rsidP="00F54DB0">
          <w:pPr>
            <w:pStyle w:val="10F18FE8AD9949B797402ED76319993E"/>
          </w:pPr>
          <w:r w:rsidRPr="002D5491">
            <w:rPr>
              <w:rStyle w:val="PlaceholderText"/>
            </w:rPr>
            <w:t>Click here to enter text.</w:t>
          </w:r>
        </w:p>
      </w:docPartBody>
    </w:docPart>
    <w:docPart>
      <w:docPartPr>
        <w:name w:val="DDC01AC07D3E4EF9BEA7B083B9D44617"/>
        <w:category>
          <w:name w:val="General"/>
          <w:gallery w:val="placeholder"/>
        </w:category>
        <w:types>
          <w:type w:val="bbPlcHdr"/>
        </w:types>
        <w:behaviors>
          <w:behavior w:val="content"/>
        </w:behaviors>
        <w:guid w:val="{733A4160-9FA0-4102-A0C4-8895D9A46627}"/>
      </w:docPartPr>
      <w:docPartBody>
        <w:p w:rsidR="002F2DEA" w:rsidRDefault="00F54DB0" w:rsidP="00F54DB0">
          <w:pPr>
            <w:pStyle w:val="DDC01AC07D3E4EF9BEA7B083B9D44617"/>
          </w:pPr>
          <w:r w:rsidRPr="002D5491">
            <w:rPr>
              <w:rStyle w:val="PlaceholderText"/>
            </w:rPr>
            <w:t>Click here to enter text.</w:t>
          </w:r>
        </w:p>
      </w:docPartBody>
    </w:docPart>
    <w:docPart>
      <w:docPartPr>
        <w:name w:val="C9FFA36615B140FE91B27764D21BE7DC"/>
        <w:category>
          <w:name w:val="General"/>
          <w:gallery w:val="placeholder"/>
        </w:category>
        <w:types>
          <w:type w:val="bbPlcHdr"/>
        </w:types>
        <w:behaviors>
          <w:behavior w:val="content"/>
        </w:behaviors>
        <w:guid w:val="{679BEF71-ADCD-44E6-A71E-79E0115FF666}"/>
      </w:docPartPr>
      <w:docPartBody>
        <w:p w:rsidR="002F2DEA" w:rsidRDefault="00F54DB0" w:rsidP="00F54DB0">
          <w:pPr>
            <w:pStyle w:val="C9FFA36615B140FE91B27764D21BE7DC"/>
          </w:pPr>
          <w:r w:rsidRPr="002D5491">
            <w:rPr>
              <w:rStyle w:val="PlaceholderText"/>
            </w:rPr>
            <w:t>Click here to enter text.</w:t>
          </w:r>
        </w:p>
      </w:docPartBody>
    </w:docPart>
    <w:docPart>
      <w:docPartPr>
        <w:name w:val="E9A39910CA074F96B217624E807D0459"/>
        <w:category>
          <w:name w:val="General"/>
          <w:gallery w:val="placeholder"/>
        </w:category>
        <w:types>
          <w:type w:val="bbPlcHdr"/>
        </w:types>
        <w:behaviors>
          <w:behavior w:val="content"/>
        </w:behaviors>
        <w:guid w:val="{AA38FEA2-3265-4AF0-873A-6BE7AF6424CB}"/>
      </w:docPartPr>
      <w:docPartBody>
        <w:p w:rsidR="002F2DEA" w:rsidRDefault="00F54DB0" w:rsidP="00F54DB0">
          <w:pPr>
            <w:pStyle w:val="E9A39910CA074F96B217624E807D0459"/>
          </w:pPr>
          <w:r w:rsidRPr="002D5491">
            <w:rPr>
              <w:rStyle w:val="PlaceholderText"/>
            </w:rPr>
            <w:t>Click here to enter text.</w:t>
          </w:r>
        </w:p>
      </w:docPartBody>
    </w:docPart>
    <w:docPart>
      <w:docPartPr>
        <w:name w:val="CF3B863F62214DBE97FF253DE9E6291B"/>
        <w:category>
          <w:name w:val="General"/>
          <w:gallery w:val="placeholder"/>
        </w:category>
        <w:types>
          <w:type w:val="bbPlcHdr"/>
        </w:types>
        <w:behaviors>
          <w:behavior w:val="content"/>
        </w:behaviors>
        <w:guid w:val="{369A5A72-5282-4D2C-8D42-D588B4ADF66C}"/>
      </w:docPartPr>
      <w:docPartBody>
        <w:p w:rsidR="002F2DEA" w:rsidRDefault="00F54DB0" w:rsidP="00F54DB0">
          <w:pPr>
            <w:pStyle w:val="CF3B863F62214DBE97FF253DE9E6291B"/>
          </w:pPr>
          <w:r w:rsidRPr="002D5491">
            <w:rPr>
              <w:rStyle w:val="PlaceholderText"/>
            </w:rPr>
            <w:t>Click here to enter text.</w:t>
          </w:r>
        </w:p>
      </w:docPartBody>
    </w:docPart>
    <w:docPart>
      <w:docPartPr>
        <w:name w:val="96953395D57747A0B293207F110BE799"/>
        <w:category>
          <w:name w:val="General"/>
          <w:gallery w:val="placeholder"/>
        </w:category>
        <w:types>
          <w:type w:val="bbPlcHdr"/>
        </w:types>
        <w:behaviors>
          <w:behavior w:val="content"/>
        </w:behaviors>
        <w:guid w:val="{399FB500-815E-4956-A956-2B8B83A9CF94}"/>
      </w:docPartPr>
      <w:docPartBody>
        <w:p w:rsidR="000521EF" w:rsidRDefault="000F6E64" w:rsidP="000F6E64">
          <w:pPr>
            <w:pStyle w:val="96953395D57747A0B293207F110BE799"/>
          </w:pPr>
          <w:r w:rsidRPr="002312F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B1D088BF-71FF-4EA2-A768-79FFEA3A604B}"/>
      </w:docPartPr>
      <w:docPartBody>
        <w:p w:rsidR="000521EF" w:rsidRDefault="000F6E64">
          <w:r w:rsidRPr="00BB7030">
            <w:rPr>
              <w:rStyle w:val="PlaceholderText"/>
            </w:rPr>
            <w:t>Click here to enter text.</w:t>
          </w:r>
        </w:p>
      </w:docPartBody>
    </w:docPart>
    <w:docPart>
      <w:docPartPr>
        <w:name w:val="AB7566E4CBC74E799E9C5F5C9EB23C52"/>
        <w:category>
          <w:name w:val="General"/>
          <w:gallery w:val="placeholder"/>
        </w:category>
        <w:types>
          <w:type w:val="bbPlcHdr"/>
        </w:types>
        <w:behaviors>
          <w:behavior w:val="content"/>
        </w:behaviors>
        <w:guid w:val="{D6A30A7D-F8D2-4BC2-A8AD-95ADB2502593}"/>
      </w:docPartPr>
      <w:docPartBody>
        <w:p w:rsidR="000C51F5" w:rsidRDefault="00DB6760" w:rsidP="00DB6760">
          <w:pPr>
            <w:pStyle w:val="AB7566E4CBC74E799E9C5F5C9EB23C52"/>
          </w:pPr>
          <w:r w:rsidRPr="002312FB">
            <w:rPr>
              <w:rStyle w:val="PlaceholderText"/>
            </w:rPr>
            <w:t>Click here to enter text.</w:t>
          </w:r>
        </w:p>
      </w:docPartBody>
    </w:docPart>
    <w:docPart>
      <w:docPartPr>
        <w:name w:val="F4D0F2F4B9404F2EBAD4A508D8A28DB7"/>
        <w:category>
          <w:name w:val="General"/>
          <w:gallery w:val="placeholder"/>
        </w:category>
        <w:types>
          <w:type w:val="bbPlcHdr"/>
        </w:types>
        <w:behaviors>
          <w:behavior w:val="content"/>
        </w:behaviors>
        <w:guid w:val="{07014BCA-217D-4BC0-B535-A95F60903FBA}"/>
      </w:docPartPr>
      <w:docPartBody>
        <w:p w:rsidR="000C51F5" w:rsidRDefault="00DB6760" w:rsidP="00DB6760">
          <w:pPr>
            <w:pStyle w:val="F4D0F2F4B9404F2EBAD4A508D8A28DB7"/>
          </w:pPr>
          <w:r w:rsidRPr="00BC0AAD">
            <w:rPr>
              <w:rStyle w:val="PlaceholderText"/>
            </w:rPr>
            <w:t>Click here to enter text.</w:t>
          </w:r>
        </w:p>
      </w:docPartBody>
    </w:docPart>
    <w:docPart>
      <w:docPartPr>
        <w:name w:val="C969AEDFE46A4635A9A35E13D0054AF2"/>
        <w:category>
          <w:name w:val="General"/>
          <w:gallery w:val="placeholder"/>
        </w:category>
        <w:types>
          <w:type w:val="bbPlcHdr"/>
        </w:types>
        <w:behaviors>
          <w:behavior w:val="content"/>
        </w:behaviors>
        <w:guid w:val="{83F007F6-E248-4707-B7CC-BF2007C872B7}"/>
      </w:docPartPr>
      <w:docPartBody>
        <w:p w:rsidR="00051F98" w:rsidRDefault="00135B9F" w:rsidP="00135B9F">
          <w:pPr>
            <w:pStyle w:val="C969AEDFE46A4635A9A35E13D0054AF2"/>
          </w:pPr>
          <w:r w:rsidRPr="000D6A3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Heavy">
    <w:altName w:val="Arial Black"/>
    <w:panose1 w:val="020B0903020102020204"/>
    <w:charset w:val="00"/>
    <w:family w:val="swiss"/>
    <w:pitch w:val="variable"/>
    <w:sig w:usb0="00000287" w:usb1="00000000" w:usb2="00000000" w:usb3="00000000" w:csb0="000000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Franklin Gothic Demi Cond">
    <w:altName w:val="Impact"/>
    <w:panose1 w:val="020B0706030402020204"/>
    <w:charset w:val="00"/>
    <w:family w:val="swiss"/>
    <w:pitch w:val="variable"/>
    <w:sig w:usb0="00000287" w:usb1="00000000" w:usb2="00000000" w:usb3="00000000" w:csb0="0000009F" w:csb1="00000000"/>
  </w:font>
  <w:font w:name="Franklin Gothic Book">
    <w:altName w:val="Corbel"/>
    <w:panose1 w:val="020B05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54DB0"/>
    <w:rsid w:val="00051F98"/>
    <w:rsid w:val="000521EF"/>
    <w:rsid w:val="000724F3"/>
    <w:rsid w:val="00072DA9"/>
    <w:rsid w:val="000C51F5"/>
    <w:rsid w:val="000F6E64"/>
    <w:rsid w:val="00135B9F"/>
    <w:rsid w:val="002076E8"/>
    <w:rsid w:val="002A38AF"/>
    <w:rsid w:val="002E411D"/>
    <w:rsid w:val="002E5378"/>
    <w:rsid w:val="002F2DEA"/>
    <w:rsid w:val="00431F89"/>
    <w:rsid w:val="004E181C"/>
    <w:rsid w:val="005732E6"/>
    <w:rsid w:val="0067493A"/>
    <w:rsid w:val="006C661D"/>
    <w:rsid w:val="006D5555"/>
    <w:rsid w:val="006F683C"/>
    <w:rsid w:val="00701E23"/>
    <w:rsid w:val="00715CC1"/>
    <w:rsid w:val="0078255B"/>
    <w:rsid w:val="00907876"/>
    <w:rsid w:val="00911308"/>
    <w:rsid w:val="009217DC"/>
    <w:rsid w:val="00945850"/>
    <w:rsid w:val="00AB6387"/>
    <w:rsid w:val="00BD3F9E"/>
    <w:rsid w:val="00BD4B45"/>
    <w:rsid w:val="00BE5FD6"/>
    <w:rsid w:val="00BF6620"/>
    <w:rsid w:val="00CF7BF2"/>
    <w:rsid w:val="00DB6760"/>
    <w:rsid w:val="00DD2519"/>
    <w:rsid w:val="00E17D41"/>
    <w:rsid w:val="00F45D7C"/>
    <w:rsid w:val="00F54DB0"/>
    <w:rsid w:val="00FE7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D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5B9F"/>
  </w:style>
  <w:style w:type="paragraph" w:customStyle="1" w:styleId="DA7AA676709641F5830F105F7903AC7D">
    <w:name w:val="DA7AA676709641F5830F105F7903AC7D"/>
    <w:rsid w:val="00F54DB0"/>
  </w:style>
  <w:style w:type="paragraph" w:customStyle="1" w:styleId="D50DF5B48F604460AE6160EECA7128ED">
    <w:name w:val="D50DF5B48F604460AE6160EECA7128ED"/>
    <w:rsid w:val="00F54DB0"/>
  </w:style>
  <w:style w:type="paragraph" w:customStyle="1" w:styleId="C1554CB4149743EF9E596D3CA6C63519">
    <w:name w:val="C1554CB4149743EF9E596D3CA6C63519"/>
    <w:rsid w:val="00F54DB0"/>
  </w:style>
  <w:style w:type="paragraph" w:customStyle="1" w:styleId="3BADB0B165BE47899008C2B80CED4262">
    <w:name w:val="3BADB0B165BE47899008C2B80CED4262"/>
    <w:rsid w:val="00F54DB0"/>
  </w:style>
  <w:style w:type="paragraph" w:customStyle="1" w:styleId="A78B337D65B94385BE3677A205131BBC">
    <w:name w:val="A78B337D65B94385BE3677A205131BBC"/>
    <w:rsid w:val="00F54DB0"/>
  </w:style>
  <w:style w:type="paragraph" w:customStyle="1" w:styleId="B4D0B28ACBF24E2C81FB54EB1E2C66CC">
    <w:name w:val="B4D0B28ACBF24E2C81FB54EB1E2C66CC"/>
    <w:rsid w:val="00F54DB0"/>
  </w:style>
  <w:style w:type="paragraph" w:customStyle="1" w:styleId="CD98E82F66CE4A7382CDD840159AEF80">
    <w:name w:val="CD98E82F66CE4A7382CDD840159AEF80"/>
    <w:rsid w:val="00F54DB0"/>
  </w:style>
  <w:style w:type="paragraph" w:customStyle="1" w:styleId="6034F6DAB1774B7084B2EF3101819821">
    <w:name w:val="6034F6DAB1774B7084B2EF3101819821"/>
    <w:rsid w:val="00F54DB0"/>
  </w:style>
  <w:style w:type="paragraph" w:customStyle="1" w:styleId="AD8A11432A01441AA56B37CCCD539082">
    <w:name w:val="AD8A11432A01441AA56B37CCCD539082"/>
    <w:rsid w:val="00F54DB0"/>
  </w:style>
  <w:style w:type="paragraph" w:customStyle="1" w:styleId="8A45FFCED24340889B0D658764CB7F39">
    <w:name w:val="8A45FFCED24340889B0D658764CB7F39"/>
    <w:rsid w:val="00F54DB0"/>
  </w:style>
  <w:style w:type="paragraph" w:customStyle="1" w:styleId="519247424F9241528ECCBA71464A59C3">
    <w:name w:val="519247424F9241528ECCBA71464A59C3"/>
    <w:rsid w:val="00F54DB0"/>
  </w:style>
  <w:style w:type="paragraph" w:customStyle="1" w:styleId="630BA963C3354DDE9BD1155D16363BE1">
    <w:name w:val="630BA963C3354DDE9BD1155D16363BE1"/>
    <w:rsid w:val="00F54DB0"/>
  </w:style>
  <w:style w:type="paragraph" w:customStyle="1" w:styleId="59463F306E8844A78FAC7A8C1F153998">
    <w:name w:val="59463F306E8844A78FAC7A8C1F153998"/>
    <w:rsid w:val="00F54DB0"/>
  </w:style>
  <w:style w:type="paragraph" w:customStyle="1" w:styleId="30F29A9608F747F88F99C6CA170B88C3">
    <w:name w:val="30F29A9608F747F88F99C6CA170B88C3"/>
    <w:rsid w:val="00F54DB0"/>
  </w:style>
  <w:style w:type="paragraph" w:customStyle="1" w:styleId="A6DC370AE07C40F798D2A644BF9DD089">
    <w:name w:val="A6DC370AE07C40F798D2A644BF9DD089"/>
    <w:rsid w:val="00F54DB0"/>
  </w:style>
  <w:style w:type="paragraph" w:customStyle="1" w:styleId="854EDEAB575C4790815FE1353BFB1366">
    <w:name w:val="854EDEAB575C4790815FE1353BFB1366"/>
    <w:rsid w:val="00F54DB0"/>
  </w:style>
  <w:style w:type="paragraph" w:customStyle="1" w:styleId="D7AA3AF4903D4FD1B015920CD2A761F6">
    <w:name w:val="D7AA3AF4903D4FD1B015920CD2A761F6"/>
    <w:rsid w:val="00F54DB0"/>
  </w:style>
  <w:style w:type="paragraph" w:customStyle="1" w:styleId="B47A79C59BDA43BEB7F610DAC91DE897">
    <w:name w:val="B47A79C59BDA43BEB7F610DAC91DE897"/>
    <w:rsid w:val="00F54DB0"/>
  </w:style>
  <w:style w:type="paragraph" w:customStyle="1" w:styleId="10F18FE8AD9949B797402ED76319993E">
    <w:name w:val="10F18FE8AD9949B797402ED76319993E"/>
    <w:rsid w:val="00F54DB0"/>
  </w:style>
  <w:style w:type="paragraph" w:customStyle="1" w:styleId="DDC01AC07D3E4EF9BEA7B083B9D44617">
    <w:name w:val="DDC01AC07D3E4EF9BEA7B083B9D44617"/>
    <w:rsid w:val="00F54DB0"/>
  </w:style>
  <w:style w:type="paragraph" w:customStyle="1" w:styleId="C9FFA36615B140FE91B27764D21BE7DC">
    <w:name w:val="C9FFA36615B140FE91B27764D21BE7DC"/>
    <w:rsid w:val="00F54DB0"/>
  </w:style>
  <w:style w:type="paragraph" w:customStyle="1" w:styleId="E9A39910CA074F96B217624E807D0459">
    <w:name w:val="E9A39910CA074F96B217624E807D0459"/>
    <w:rsid w:val="00F54DB0"/>
  </w:style>
  <w:style w:type="paragraph" w:customStyle="1" w:styleId="CF3B863F62214DBE97FF253DE9E6291B">
    <w:name w:val="CF3B863F62214DBE97FF253DE9E6291B"/>
    <w:rsid w:val="00F54DB0"/>
  </w:style>
  <w:style w:type="paragraph" w:customStyle="1" w:styleId="BC43487A00E94961A0E186D69FF72B4F">
    <w:name w:val="BC43487A00E94961A0E186D69FF72B4F"/>
    <w:rsid w:val="00F54DB0"/>
  </w:style>
  <w:style w:type="paragraph" w:customStyle="1" w:styleId="96953395D57747A0B293207F110BE799">
    <w:name w:val="96953395D57747A0B293207F110BE799"/>
    <w:rsid w:val="000F6E64"/>
  </w:style>
  <w:style w:type="paragraph" w:customStyle="1" w:styleId="9A5C9FE7CE8C498799B5AF777332C73A">
    <w:name w:val="9A5C9FE7CE8C498799B5AF777332C73A"/>
    <w:rsid w:val="000F6E64"/>
  </w:style>
  <w:style w:type="paragraph" w:customStyle="1" w:styleId="BCA3D06775374B07835B1FFCCE8A5B59">
    <w:name w:val="BCA3D06775374B07835B1FFCCE8A5B59"/>
    <w:rsid w:val="005732E6"/>
    <w:pPr>
      <w:spacing w:after="160" w:line="259" w:lineRule="auto"/>
    </w:pPr>
  </w:style>
  <w:style w:type="paragraph" w:customStyle="1" w:styleId="DB3E813E71CE4C3CA87443412A082689">
    <w:name w:val="DB3E813E71CE4C3CA87443412A082689"/>
    <w:rsid w:val="00DD2519"/>
    <w:pPr>
      <w:spacing w:after="160" w:line="259" w:lineRule="auto"/>
    </w:pPr>
  </w:style>
  <w:style w:type="paragraph" w:customStyle="1" w:styleId="74CB1C78FE514D84876AFE6D643BE9CD">
    <w:name w:val="74CB1C78FE514D84876AFE6D643BE9CD"/>
    <w:rsid w:val="000724F3"/>
    <w:pPr>
      <w:spacing w:after="160" w:line="259" w:lineRule="auto"/>
    </w:pPr>
  </w:style>
  <w:style w:type="paragraph" w:customStyle="1" w:styleId="77373D9E77DC44D78F8A0D5F21E5A678">
    <w:name w:val="77373D9E77DC44D78F8A0D5F21E5A678"/>
    <w:rsid w:val="000724F3"/>
    <w:pPr>
      <w:spacing w:after="160" w:line="259" w:lineRule="auto"/>
    </w:pPr>
  </w:style>
  <w:style w:type="paragraph" w:customStyle="1" w:styleId="E550F358358C4D77BD96F3DBEDA357E8">
    <w:name w:val="E550F358358C4D77BD96F3DBEDA357E8"/>
    <w:rsid w:val="00DB6760"/>
    <w:pPr>
      <w:spacing w:after="160" w:line="259" w:lineRule="auto"/>
    </w:pPr>
  </w:style>
  <w:style w:type="paragraph" w:customStyle="1" w:styleId="BCC14108FE374C1F8CEC3FF1F1C84C93">
    <w:name w:val="BCC14108FE374C1F8CEC3FF1F1C84C93"/>
    <w:rsid w:val="00DB6760"/>
    <w:pPr>
      <w:spacing w:after="160" w:line="259" w:lineRule="auto"/>
    </w:pPr>
  </w:style>
  <w:style w:type="paragraph" w:customStyle="1" w:styleId="AB7566E4CBC74E799E9C5F5C9EB23C52">
    <w:name w:val="AB7566E4CBC74E799E9C5F5C9EB23C52"/>
    <w:rsid w:val="00DB6760"/>
    <w:pPr>
      <w:spacing w:after="160" w:line="259" w:lineRule="auto"/>
    </w:pPr>
  </w:style>
  <w:style w:type="paragraph" w:customStyle="1" w:styleId="F4D0F2F4B9404F2EBAD4A508D8A28DB7">
    <w:name w:val="F4D0F2F4B9404F2EBAD4A508D8A28DB7"/>
    <w:rsid w:val="00DB6760"/>
    <w:pPr>
      <w:spacing w:after="160" w:line="259" w:lineRule="auto"/>
    </w:pPr>
  </w:style>
  <w:style w:type="paragraph" w:customStyle="1" w:styleId="C969AEDFE46A4635A9A35E13D0054AF2">
    <w:name w:val="C969AEDFE46A4635A9A35E13D0054AF2"/>
    <w:rsid w:val="00135B9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RentalReferences</Template>
  <TotalTime>27</TotalTime>
  <Pages>1</Pages>
  <Words>139</Words>
  <Characters>795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RENTAL REFERENCES</vt:lpstr>
    </vt:vector>
  </TitlesOfParts>
  <Company>Bemrose Consulting</Company>
  <LinksUpToDate>false</LinksUpToDate>
  <CharactersWithSpaces>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REFERENCES</dc:title>
  <dc:creator>Matt</dc:creator>
  <cp:lastModifiedBy>Vinh Nguyen</cp:lastModifiedBy>
  <cp:revision>39</cp:revision>
  <cp:lastPrinted>1899-12-31T17:00:00Z</cp:lastPrinted>
  <dcterms:created xsi:type="dcterms:W3CDTF">2016-01-16T19:32:00Z</dcterms:created>
  <dcterms:modified xsi:type="dcterms:W3CDTF">2016-06-20T18:26:00Z</dcterms:modified>
</cp:coreProperties>
</file>